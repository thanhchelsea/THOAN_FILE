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46128E" w14:textId="072DFCAF" w:rsidR="00843413" w:rsidRPr="002C5023" w:rsidRDefault="00843413" w:rsidP="006D2979">
      <w:pPr>
        <w:widowControl/>
        <w:spacing w:before="0" w:line="240" w:lineRule="auto"/>
        <w:ind w:left="0"/>
        <w:jc w:val="center"/>
        <w:rPr>
          <w:snapToGrid/>
          <w:szCs w:val="28"/>
          <w:lang w:val="en-AU"/>
        </w:rPr>
      </w:pPr>
    </w:p>
    <w:p w14:paraId="02FD73BD" w14:textId="77777777" w:rsidR="0037111F" w:rsidRPr="002C5023" w:rsidRDefault="0037111F" w:rsidP="006D2979">
      <w:pPr>
        <w:spacing w:line="240" w:lineRule="auto"/>
      </w:pPr>
    </w:p>
    <w:p w14:paraId="504DD9F3" w14:textId="77777777" w:rsidR="0037111F" w:rsidRPr="002C5023" w:rsidRDefault="0037111F" w:rsidP="006D2979">
      <w:pPr>
        <w:spacing w:line="240" w:lineRule="auto"/>
        <w:ind w:left="0"/>
        <w:jc w:val="center"/>
        <w:rPr>
          <w:szCs w:val="24"/>
        </w:rPr>
      </w:pPr>
    </w:p>
    <w:p w14:paraId="55AF1346" w14:textId="77777777" w:rsidR="0037111F" w:rsidRPr="002C5023" w:rsidRDefault="0037111F" w:rsidP="006D2979">
      <w:pPr>
        <w:pStyle w:val="NormalTB"/>
        <w:rPr>
          <w:rFonts w:ascii="Times New Roman" w:hAnsi="Times New Roman"/>
          <w:sz w:val="24"/>
          <w:szCs w:val="24"/>
        </w:rPr>
      </w:pPr>
    </w:p>
    <w:p w14:paraId="388346A9" w14:textId="77777777" w:rsidR="0037111F" w:rsidRPr="002C5023" w:rsidRDefault="0037111F" w:rsidP="006D2979">
      <w:pPr>
        <w:spacing w:line="240" w:lineRule="auto"/>
        <w:ind w:left="0"/>
        <w:jc w:val="center"/>
        <w:rPr>
          <w:szCs w:val="24"/>
        </w:rPr>
      </w:pPr>
    </w:p>
    <w:p w14:paraId="1F3AA042" w14:textId="77777777" w:rsidR="0037111F" w:rsidRPr="002C5023" w:rsidRDefault="00B601C6" w:rsidP="006D2979">
      <w:pPr>
        <w:tabs>
          <w:tab w:val="left" w:pos="6698"/>
        </w:tabs>
        <w:spacing w:line="240" w:lineRule="auto"/>
        <w:ind w:left="0"/>
        <w:rPr>
          <w:szCs w:val="24"/>
        </w:rPr>
      </w:pPr>
      <w:r w:rsidRPr="002C5023">
        <w:rPr>
          <w:szCs w:val="24"/>
        </w:rPr>
        <w:tab/>
      </w:r>
    </w:p>
    <w:p w14:paraId="7B8532FC" w14:textId="77777777" w:rsidR="004D7748" w:rsidRDefault="004D7748" w:rsidP="006D2979">
      <w:pPr>
        <w:spacing w:after="120" w:line="240" w:lineRule="auto"/>
        <w:ind w:left="0"/>
        <w:jc w:val="center"/>
        <w:rPr>
          <w:b/>
          <w:sz w:val="32"/>
          <w:szCs w:val="24"/>
        </w:rPr>
      </w:pPr>
    </w:p>
    <w:p w14:paraId="1ABAB1DB" w14:textId="77777777" w:rsidR="004D7748" w:rsidRDefault="004D7748" w:rsidP="006D2979">
      <w:pPr>
        <w:spacing w:after="120" w:line="240" w:lineRule="auto"/>
        <w:ind w:left="0"/>
        <w:jc w:val="center"/>
        <w:rPr>
          <w:b/>
          <w:sz w:val="32"/>
          <w:szCs w:val="24"/>
        </w:rPr>
      </w:pPr>
    </w:p>
    <w:p w14:paraId="7615E214" w14:textId="77777777" w:rsidR="004D7748" w:rsidRDefault="004D7748" w:rsidP="006D2979">
      <w:pPr>
        <w:spacing w:after="120" w:line="240" w:lineRule="auto"/>
        <w:ind w:left="0"/>
        <w:jc w:val="center"/>
        <w:rPr>
          <w:b/>
          <w:sz w:val="32"/>
          <w:szCs w:val="24"/>
        </w:rPr>
      </w:pPr>
    </w:p>
    <w:p w14:paraId="6BE05AFE" w14:textId="77777777" w:rsidR="004D7748" w:rsidRDefault="004D7748" w:rsidP="006D2979">
      <w:pPr>
        <w:spacing w:after="120" w:line="240" w:lineRule="auto"/>
        <w:ind w:left="0"/>
        <w:jc w:val="center"/>
        <w:rPr>
          <w:b/>
          <w:sz w:val="32"/>
          <w:szCs w:val="24"/>
        </w:rPr>
      </w:pPr>
    </w:p>
    <w:p w14:paraId="2722B5CE" w14:textId="47498E2E" w:rsidR="0037111F" w:rsidRPr="002C5023" w:rsidRDefault="004F5A6B" w:rsidP="006D2979">
      <w:pPr>
        <w:spacing w:after="120" w:line="240" w:lineRule="auto"/>
        <w:ind w:left="0"/>
        <w:jc w:val="center"/>
        <w:rPr>
          <w:b/>
          <w:sz w:val="32"/>
          <w:szCs w:val="24"/>
        </w:rPr>
      </w:pPr>
      <w:r w:rsidRPr="002C5023">
        <w:rPr>
          <w:b/>
          <w:sz w:val="32"/>
          <w:szCs w:val="24"/>
        </w:rPr>
        <w:t>Dự án vOffice</w:t>
      </w:r>
      <w:r w:rsidR="005B6036" w:rsidRPr="002C5023">
        <w:rPr>
          <w:b/>
          <w:sz w:val="32"/>
          <w:szCs w:val="24"/>
        </w:rPr>
        <w:t xml:space="preserve"> </w:t>
      </w:r>
      <w:r w:rsidR="00435B61" w:rsidRPr="002C5023">
        <w:rPr>
          <w:b/>
          <w:sz w:val="32"/>
          <w:szCs w:val="24"/>
        </w:rPr>
        <w:t>Bộ Văn hóa</w:t>
      </w:r>
    </w:p>
    <w:p w14:paraId="79A571A8" w14:textId="77777777" w:rsidR="00103CB5" w:rsidRPr="002C5023" w:rsidRDefault="0037111F" w:rsidP="006D2979">
      <w:pPr>
        <w:spacing w:before="60" w:after="60" w:line="240" w:lineRule="auto"/>
        <w:ind w:left="0"/>
        <w:jc w:val="center"/>
        <w:rPr>
          <w:b/>
          <w:bCs/>
          <w:sz w:val="40"/>
          <w:szCs w:val="40"/>
        </w:rPr>
      </w:pPr>
      <w:r w:rsidRPr="002C5023">
        <w:rPr>
          <w:b/>
          <w:bCs/>
          <w:sz w:val="40"/>
          <w:szCs w:val="40"/>
        </w:rPr>
        <w:t xml:space="preserve">TÀI LIỆU </w:t>
      </w:r>
      <w:r w:rsidR="001F06B4" w:rsidRPr="002C5023">
        <w:rPr>
          <w:b/>
          <w:bCs/>
          <w:sz w:val="40"/>
          <w:szCs w:val="40"/>
        </w:rPr>
        <w:t xml:space="preserve">MÔ TẢ YÊU CẦU </w:t>
      </w:r>
    </w:p>
    <w:p w14:paraId="5B06215B" w14:textId="77777777" w:rsidR="0037111F" w:rsidRPr="002C5023" w:rsidRDefault="001F06B4" w:rsidP="006D2979">
      <w:pPr>
        <w:spacing w:before="60" w:after="60" w:line="240" w:lineRule="auto"/>
        <w:ind w:left="0"/>
        <w:jc w:val="center"/>
        <w:rPr>
          <w:b/>
          <w:bCs/>
          <w:sz w:val="40"/>
          <w:szCs w:val="40"/>
        </w:rPr>
      </w:pPr>
      <w:r w:rsidRPr="002C5023">
        <w:rPr>
          <w:b/>
          <w:bCs/>
          <w:sz w:val="40"/>
          <w:szCs w:val="40"/>
        </w:rPr>
        <w:t>NÂNG CẤP</w:t>
      </w:r>
      <w:r w:rsidR="0037111F" w:rsidRPr="002C5023">
        <w:rPr>
          <w:b/>
          <w:bCs/>
          <w:sz w:val="40"/>
          <w:szCs w:val="40"/>
        </w:rPr>
        <w:t xml:space="preserve"> </w:t>
      </w:r>
    </w:p>
    <w:p w14:paraId="153A8C7C" w14:textId="77777777" w:rsidR="00354CF2" w:rsidRPr="002C5023" w:rsidRDefault="00354CF2" w:rsidP="006D2979">
      <w:pPr>
        <w:spacing w:line="240" w:lineRule="auto"/>
        <w:ind w:left="1440"/>
        <w:rPr>
          <w:b/>
          <w:szCs w:val="24"/>
        </w:rPr>
      </w:pPr>
    </w:p>
    <w:p w14:paraId="022C1E28" w14:textId="77777777" w:rsidR="002E6929" w:rsidRPr="002C5023" w:rsidRDefault="002E6929" w:rsidP="006D2979">
      <w:pPr>
        <w:spacing w:line="240" w:lineRule="auto"/>
        <w:ind w:left="1440"/>
        <w:rPr>
          <w:b/>
          <w:szCs w:val="24"/>
        </w:rPr>
      </w:pPr>
    </w:p>
    <w:p w14:paraId="718DA557" w14:textId="77777777" w:rsidR="0037111F" w:rsidRPr="002C5023" w:rsidRDefault="0037111F" w:rsidP="006D2979">
      <w:pPr>
        <w:spacing w:line="240" w:lineRule="auto"/>
        <w:ind w:left="0"/>
        <w:jc w:val="center"/>
        <w:rPr>
          <w:b/>
          <w:szCs w:val="24"/>
        </w:rPr>
      </w:pPr>
    </w:p>
    <w:p w14:paraId="620CFF61" w14:textId="77777777" w:rsidR="0037111F" w:rsidRPr="002C5023" w:rsidRDefault="0037111F" w:rsidP="006D2979">
      <w:pPr>
        <w:spacing w:line="240" w:lineRule="auto"/>
        <w:ind w:left="0"/>
        <w:jc w:val="center"/>
        <w:rPr>
          <w:b/>
          <w:szCs w:val="24"/>
        </w:rPr>
      </w:pPr>
    </w:p>
    <w:p w14:paraId="27AE17E9" w14:textId="77777777" w:rsidR="0037111F" w:rsidRPr="002C5023" w:rsidRDefault="0037111F" w:rsidP="006D2979">
      <w:pPr>
        <w:spacing w:line="240" w:lineRule="auto"/>
        <w:ind w:left="0"/>
        <w:jc w:val="center"/>
        <w:rPr>
          <w:b/>
          <w:szCs w:val="24"/>
        </w:rPr>
      </w:pPr>
    </w:p>
    <w:p w14:paraId="5CD82028" w14:textId="77777777" w:rsidR="0037111F" w:rsidRPr="002C5023" w:rsidRDefault="0037111F" w:rsidP="006D2979">
      <w:pPr>
        <w:spacing w:line="240" w:lineRule="auto"/>
        <w:ind w:left="0"/>
        <w:jc w:val="center"/>
        <w:rPr>
          <w:b/>
          <w:szCs w:val="24"/>
        </w:rPr>
      </w:pPr>
    </w:p>
    <w:p w14:paraId="6A56888D" w14:textId="77777777" w:rsidR="0037111F" w:rsidRPr="002C5023" w:rsidRDefault="0037111F" w:rsidP="006D2979">
      <w:pPr>
        <w:spacing w:line="240" w:lineRule="auto"/>
        <w:ind w:left="0"/>
        <w:jc w:val="center"/>
        <w:rPr>
          <w:b/>
          <w:szCs w:val="24"/>
        </w:rPr>
      </w:pPr>
    </w:p>
    <w:p w14:paraId="14C18A41" w14:textId="77777777" w:rsidR="0037111F" w:rsidRPr="002C5023" w:rsidRDefault="0037111F" w:rsidP="006D2979">
      <w:pPr>
        <w:spacing w:line="240" w:lineRule="auto"/>
        <w:ind w:left="0"/>
        <w:jc w:val="center"/>
        <w:rPr>
          <w:b/>
          <w:szCs w:val="24"/>
        </w:rPr>
      </w:pPr>
    </w:p>
    <w:p w14:paraId="5FE18AD8" w14:textId="557CD707" w:rsidR="0037111F" w:rsidRDefault="0037111F" w:rsidP="006D2979">
      <w:pPr>
        <w:spacing w:line="240" w:lineRule="auto"/>
        <w:ind w:left="0"/>
        <w:jc w:val="center"/>
        <w:rPr>
          <w:b/>
          <w:szCs w:val="24"/>
        </w:rPr>
      </w:pPr>
    </w:p>
    <w:p w14:paraId="31521A2F" w14:textId="717A9141" w:rsidR="004D7748" w:rsidRDefault="004D7748" w:rsidP="006D2979">
      <w:pPr>
        <w:spacing w:line="240" w:lineRule="auto"/>
        <w:ind w:left="0"/>
        <w:jc w:val="center"/>
        <w:rPr>
          <w:b/>
          <w:szCs w:val="24"/>
        </w:rPr>
      </w:pPr>
    </w:p>
    <w:p w14:paraId="0623547E" w14:textId="03E82EC5" w:rsidR="004D7748" w:rsidRDefault="004D7748" w:rsidP="006D2979">
      <w:pPr>
        <w:spacing w:line="240" w:lineRule="auto"/>
        <w:ind w:left="0"/>
        <w:jc w:val="center"/>
        <w:rPr>
          <w:b/>
          <w:szCs w:val="24"/>
        </w:rPr>
      </w:pPr>
    </w:p>
    <w:p w14:paraId="7D56FA81" w14:textId="1D9A85D9" w:rsidR="004D7748" w:rsidRDefault="004D7748" w:rsidP="006D2979">
      <w:pPr>
        <w:spacing w:line="240" w:lineRule="auto"/>
        <w:ind w:left="0"/>
        <w:jc w:val="center"/>
        <w:rPr>
          <w:b/>
          <w:szCs w:val="24"/>
        </w:rPr>
      </w:pPr>
    </w:p>
    <w:p w14:paraId="4C0D9AB1" w14:textId="005BA5B5" w:rsidR="004D7748" w:rsidRDefault="004D7748" w:rsidP="006D2979">
      <w:pPr>
        <w:spacing w:line="240" w:lineRule="auto"/>
        <w:ind w:left="0"/>
        <w:jc w:val="center"/>
        <w:rPr>
          <w:b/>
          <w:szCs w:val="24"/>
        </w:rPr>
      </w:pPr>
    </w:p>
    <w:p w14:paraId="56F0CEDE" w14:textId="05D807E8" w:rsidR="004D7748" w:rsidRDefault="004D7748" w:rsidP="006D2979">
      <w:pPr>
        <w:spacing w:line="240" w:lineRule="auto"/>
        <w:ind w:left="0"/>
        <w:jc w:val="center"/>
        <w:rPr>
          <w:b/>
          <w:szCs w:val="24"/>
        </w:rPr>
      </w:pPr>
    </w:p>
    <w:p w14:paraId="4BB40A79" w14:textId="67EE938D" w:rsidR="004D7748" w:rsidRDefault="004D7748" w:rsidP="006D2979">
      <w:pPr>
        <w:spacing w:line="240" w:lineRule="auto"/>
        <w:ind w:left="0"/>
        <w:jc w:val="center"/>
        <w:rPr>
          <w:b/>
          <w:szCs w:val="24"/>
        </w:rPr>
      </w:pPr>
    </w:p>
    <w:p w14:paraId="469F74A5" w14:textId="12F54722" w:rsidR="004D7748" w:rsidRDefault="004D7748" w:rsidP="006D2979">
      <w:pPr>
        <w:spacing w:line="240" w:lineRule="auto"/>
        <w:ind w:left="0"/>
        <w:jc w:val="center"/>
        <w:rPr>
          <w:b/>
          <w:szCs w:val="24"/>
        </w:rPr>
      </w:pPr>
    </w:p>
    <w:p w14:paraId="66B698D9" w14:textId="145A3AC6" w:rsidR="004D7748" w:rsidRDefault="004D7748" w:rsidP="006D2979">
      <w:pPr>
        <w:spacing w:line="240" w:lineRule="auto"/>
        <w:ind w:left="0"/>
        <w:jc w:val="center"/>
        <w:rPr>
          <w:b/>
          <w:szCs w:val="24"/>
        </w:rPr>
      </w:pPr>
    </w:p>
    <w:p w14:paraId="648D8C74" w14:textId="262E44E4" w:rsidR="004D7748" w:rsidRDefault="004D7748" w:rsidP="006D2979">
      <w:pPr>
        <w:spacing w:line="240" w:lineRule="auto"/>
        <w:ind w:left="0"/>
        <w:jc w:val="center"/>
        <w:rPr>
          <w:b/>
          <w:szCs w:val="24"/>
        </w:rPr>
      </w:pPr>
    </w:p>
    <w:p w14:paraId="5815A137" w14:textId="06B8BB57" w:rsidR="004D7748" w:rsidRDefault="004D7748" w:rsidP="006D2979">
      <w:pPr>
        <w:spacing w:line="240" w:lineRule="auto"/>
        <w:ind w:left="0"/>
        <w:jc w:val="center"/>
        <w:rPr>
          <w:b/>
          <w:szCs w:val="24"/>
        </w:rPr>
      </w:pPr>
    </w:p>
    <w:p w14:paraId="6A987940" w14:textId="70D620B7" w:rsidR="00BA331E" w:rsidRPr="002C5023" w:rsidRDefault="004D7748" w:rsidP="006D2979">
      <w:pPr>
        <w:widowControl/>
        <w:spacing w:before="0" w:line="240" w:lineRule="auto"/>
        <w:ind w:left="0"/>
        <w:jc w:val="center"/>
        <w:rPr>
          <w:b/>
          <w:snapToGrid/>
          <w:szCs w:val="24"/>
          <w:lang w:val="en-AU"/>
        </w:rPr>
      </w:pPr>
      <w:r>
        <w:rPr>
          <w:b/>
          <w:snapToGrid/>
          <w:szCs w:val="24"/>
          <w:lang w:val="en-AU"/>
        </w:rPr>
        <w:t>Hà Nội, 06</w:t>
      </w:r>
      <w:r w:rsidR="00F043FA" w:rsidRPr="002C5023">
        <w:rPr>
          <w:b/>
          <w:snapToGrid/>
          <w:szCs w:val="24"/>
          <w:lang w:val="en-AU"/>
        </w:rPr>
        <w:t>/2025</w:t>
      </w:r>
    </w:p>
    <w:p w14:paraId="767084F5" w14:textId="77777777" w:rsidR="00963936" w:rsidRPr="002C5023" w:rsidRDefault="0037111F" w:rsidP="006D2979">
      <w:pPr>
        <w:widowControl/>
        <w:spacing w:before="0" w:line="240" w:lineRule="auto"/>
        <w:ind w:left="0"/>
        <w:jc w:val="center"/>
        <w:rPr>
          <w:bCs/>
          <w:snapToGrid/>
          <w:sz w:val="28"/>
          <w:szCs w:val="32"/>
          <w:lang w:val="en-AU"/>
        </w:rPr>
      </w:pPr>
      <w:r w:rsidRPr="002C5023">
        <w:rPr>
          <w:b/>
          <w:szCs w:val="24"/>
        </w:rPr>
        <w:br w:type="page"/>
      </w:r>
      <w:r w:rsidR="00963936" w:rsidRPr="002C5023">
        <w:rPr>
          <w:b/>
          <w:bCs/>
          <w:snapToGrid/>
          <w:sz w:val="28"/>
          <w:szCs w:val="32"/>
          <w:lang w:val="en-AU"/>
        </w:rPr>
        <w:lastRenderedPageBreak/>
        <w:t>BẢNG GHI NHẬN THAY ĐỔI</w:t>
      </w:r>
    </w:p>
    <w:p w14:paraId="55A99CBE" w14:textId="77777777" w:rsidR="00963936" w:rsidRPr="002C5023" w:rsidRDefault="00963936" w:rsidP="006D2979">
      <w:pPr>
        <w:widowControl/>
        <w:spacing w:line="240" w:lineRule="auto"/>
        <w:ind w:left="0" w:hanging="360"/>
        <w:rPr>
          <w:b/>
          <w:snapToGrid/>
          <w:szCs w:val="28"/>
          <w:lang w:val="en-AU"/>
        </w:rPr>
      </w:pPr>
    </w:p>
    <w:p w14:paraId="66EF1AE2" w14:textId="77777777" w:rsidR="00963936" w:rsidRPr="002C5023" w:rsidRDefault="00963936" w:rsidP="006D2979">
      <w:pPr>
        <w:widowControl/>
        <w:spacing w:before="0" w:line="240" w:lineRule="auto"/>
        <w:ind w:left="0" w:firstLine="720"/>
        <w:rPr>
          <w:snapToGrid/>
          <w:szCs w:val="28"/>
          <w:lang w:val="en-AU"/>
        </w:rPr>
      </w:pPr>
      <w:r w:rsidRPr="002C5023">
        <w:rPr>
          <w:snapToGrid/>
          <w:szCs w:val="28"/>
          <w:lang w:val="en-AU"/>
        </w:rPr>
        <w:t>*A – Tạo mới, M – Sửa đổi, D – Xóa bỏ</w:t>
      </w:r>
    </w:p>
    <w:tbl>
      <w:tblPr>
        <w:tblW w:w="9397"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175"/>
        <w:gridCol w:w="985"/>
        <w:gridCol w:w="720"/>
        <w:gridCol w:w="1837"/>
        <w:gridCol w:w="900"/>
        <w:gridCol w:w="2700"/>
        <w:gridCol w:w="1080"/>
      </w:tblGrid>
      <w:tr w:rsidR="00963936" w:rsidRPr="002C5023" w14:paraId="279DB908" w14:textId="77777777" w:rsidTr="007A0F0A">
        <w:tc>
          <w:tcPr>
            <w:tcW w:w="1175" w:type="dxa"/>
            <w:shd w:val="clear" w:color="auto" w:fill="C0C0C0"/>
          </w:tcPr>
          <w:p w14:paraId="7DE74596" w14:textId="77777777" w:rsidR="00963936" w:rsidRPr="002C5023" w:rsidRDefault="00963936" w:rsidP="006D2979">
            <w:pPr>
              <w:spacing w:before="60" w:after="60" w:line="240" w:lineRule="auto"/>
              <w:ind w:left="0"/>
              <w:jc w:val="center"/>
              <w:rPr>
                <w:b/>
                <w:snapToGrid/>
                <w:szCs w:val="24"/>
              </w:rPr>
            </w:pPr>
            <w:r w:rsidRPr="002C5023">
              <w:rPr>
                <w:b/>
                <w:snapToGrid/>
                <w:szCs w:val="24"/>
              </w:rPr>
              <w:t>Ngày</w:t>
            </w:r>
          </w:p>
          <w:p w14:paraId="2C658481" w14:textId="77777777" w:rsidR="00963936" w:rsidRPr="002C5023" w:rsidRDefault="00963936" w:rsidP="006D2979">
            <w:pPr>
              <w:spacing w:before="60" w:after="60" w:line="240" w:lineRule="auto"/>
              <w:ind w:left="0"/>
              <w:jc w:val="center"/>
              <w:rPr>
                <w:b/>
                <w:snapToGrid/>
                <w:szCs w:val="24"/>
              </w:rPr>
            </w:pPr>
            <w:r w:rsidRPr="002C5023">
              <w:rPr>
                <w:b/>
                <w:snapToGrid/>
                <w:szCs w:val="24"/>
              </w:rPr>
              <w:t>thay đổi</w:t>
            </w:r>
          </w:p>
        </w:tc>
        <w:tc>
          <w:tcPr>
            <w:tcW w:w="985" w:type="dxa"/>
            <w:shd w:val="clear" w:color="auto" w:fill="C0C0C0"/>
          </w:tcPr>
          <w:p w14:paraId="4D9909D3" w14:textId="77777777" w:rsidR="00963936" w:rsidRPr="002C5023" w:rsidRDefault="00963936" w:rsidP="006D2979">
            <w:pPr>
              <w:spacing w:before="60" w:after="60" w:line="240" w:lineRule="auto"/>
              <w:ind w:left="0"/>
              <w:jc w:val="center"/>
              <w:rPr>
                <w:b/>
                <w:szCs w:val="24"/>
              </w:rPr>
            </w:pPr>
            <w:r w:rsidRPr="002C5023">
              <w:rPr>
                <w:b/>
                <w:szCs w:val="24"/>
              </w:rPr>
              <w:t>Vị trí</w:t>
            </w:r>
          </w:p>
          <w:p w14:paraId="031AD001" w14:textId="77777777" w:rsidR="00963936" w:rsidRPr="002C5023" w:rsidRDefault="00963936" w:rsidP="006D2979">
            <w:pPr>
              <w:spacing w:before="60" w:after="60" w:line="240" w:lineRule="auto"/>
              <w:ind w:left="0"/>
              <w:jc w:val="center"/>
              <w:rPr>
                <w:b/>
                <w:szCs w:val="24"/>
              </w:rPr>
            </w:pPr>
            <w:r w:rsidRPr="002C5023">
              <w:rPr>
                <w:b/>
                <w:szCs w:val="24"/>
              </w:rPr>
              <w:t>thay đổi</w:t>
            </w:r>
          </w:p>
        </w:tc>
        <w:tc>
          <w:tcPr>
            <w:tcW w:w="720" w:type="dxa"/>
            <w:shd w:val="clear" w:color="auto" w:fill="C0C0C0"/>
          </w:tcPr>
          <w:p w14:paraId="36AA5C81" w14:textId="77777777" w:rsidR="00963936" w:rsidRPr="002C5023" w:rsidRDefault="00963936" w:rsidP="006D2979">
            <w:pPr>
              <w:spacing w:before="60" w:after="60" w:line="240" w:lineRule="auto"/>
              <w:ind w:left="0"/>
              <w:jc w:val="center"/>
              <w:rPr>
                <w:b/>
                <w:snapToGrid/>
                <w:szCs w:val="24"/>
              </w:rPr>
            </w:pPr>
            <w:r w:rsidRPr="002C5023">
              <w:rPr>
                <w:b/>
                <w:snapToGrid/>
                <w:szCs w:val="24"/>
              </w:rPr>
              <w:t>A*</w:t>
            </w:r>
          </w:p>
          <w:p w14:paraId="40AB85CD" w14:textId="77777777" w:rsidR="00963936" w:rsidRPr="002C5023" w:rsidRDefault="00963936" w:rsidP="006D2979">
            <w:pPr>
              <w:spacing w:before="60" w:after="60" w:line="240" w:lineRule="auto"/>
              <w:ind w:left="0"/>
              <w:jc w:val="center"/>
              <w:rPr>
                <w:b/>
                <w:snapToGrid/>
                <w:szCs w:val="24"/>
              </w:rPr>
            </w:pPr>
            <w:r w:rsidRPr="002C5023">
              <w:rPr>
                <w:b/>
                <w:snapToGrid/>
                <w:szCs w:val="24"/>
              </w:rPr>
              <w:t>M, D</w:t>
            </w:r>
          </w:p>
        </w:tc>
        <w:tc>
          <w:tcPr>
            <w:tcW w:w="1837" w:type="dxa"/>
            <w:shd w:val="clear" w:color="auto" w:fill="C0C0C0"/>
          </w:tcPr>
          <w:p w14:paraId="0F38D827" w14:textId="77777777" w:rsidR="00963936" w:rsidRPr="002C5023" w:rsidRDefault="00963936" w:rsidP="006D2979">
            <w:pPr>
              <w:spacing w:before="60" w:after="60" w:line="240" w:lineRule="auto"/>
              <w:ind w:left="0"/>
              <w:jc w:val="center"/>
              <w:rPr>
                <w:b/>
                <w:snapToGrid/>
                <w:szCs w:val="24"/>
              </w:rPr>
            </w:pPr>
            <w:r w:rsidRPr="002C5023">
              <w:rPr>
                <w:b/>
                <w:snapToGrid/>
                <w:szCs w:val="24"/>
              </w:rPr>
              <w:t>Nguồn gốc</w:t>
            </w:r>
          </w:p>
        </w:tc>
        <w:tc>
          <w:tcPr>
            <w:tcW w:w="900" w:type="dxa"/>
            <w:shd w:val="clear" w:color="auto" w:fill="C0C0C0"/>
          </w:tcPr>
          <w:p w14:paraId="12C8F902" w14:textId="77777777" w:rsidR="00963936" w:rsidRPr="002C5023" w:rsidRDefault="0040548F" w:rsidP="006D2979">
            <w:pPr>
              <w:spacing w:before="60" w:after="60" w:line="240" w:lineRule="auto"/>
              <w:ind w:left="0"/>
              <w:jc w:val="center"/>
              <w:rPr>
                <w:b/>
                <w:snapToGrid/>
                <w:szCs w:val="24"/>
              </w:rPr>
            </w:pPr>
            <w:r w:rsidRPr="002C5023">
              <w:rPr>
                <w:b/>
                <w:snapToGrid/>
                <w:szCs w:val="24"/>
              </w:rPr>
              <w:t xml:space="preserve">Đầu mối </w:t>
            </w:r>
            <w:r w:rsidR="002F5B03" w:rsidRPr="002C5023">
              <w:rPr>
                <w:b/>
                <w:snapToGrid/>
                <w:szCs w:val="24"/>
              </w:rPr>
              <w:t>KH</w:t>
            </w:r>
          </w:p>
        </w:tc>
        <w:tc>
          <w:tcPr>
            <w:tcW w:w="2700" w:type="dxa"/>
            <w:shd w:val="clear" w:color="auto" w:fill="C0C0C0"/>
          </w:tcPr>
          <w:p w14:paraId="430574FA" w14:textId="77777777" w:rsidR="00963936" w:rsidRPr="002C5023" w:rsidRDefault="00963936" w:rsidP="006D2979">
            <w:pPr>
              <w:spacing w:before="60" w:after="60" w:line="240" w:lineRule="auto"/>
              <w:ind w:left="0"/>
              <w:jc w:val="center"/>
              <w:rPr>
                <w:b/>
                <w:snapToGrid/>
                <w:szCs w:val="24"/>
              </w:rPr>
            </w:pPr>
            <w:r w:rsidRPr="002C5023">
              <w:rPr>
                <w:b/>
                <w:snapToGrid/>
                <w:szCs w:val="24"/>
              </w:rPr>
              <w:t>Mô tả thay đổi</w:t>
            </w:r>
          </w:p>
        </w:tc>
        <w:tc>
          <w:tcPr>
            <w:tcW w:w="1080" w:type="dxa"/>
            <w:shd w:val="clear" w:color="auto" w:fill="C0C0C0"/>
          </w:tcPr>
          <w:p w14:paraId="43657DF3" w14:textId="77777777" w:rsidR="00963936" w:rsidRPr="002C5023" w:rsidRDefault="0040548F" w:rsidP="006D2979">
            <w:pPr>
              <w:spacing w:before="60" w:after="60" w:line="240" w:lineRule="auto"/>
              <w:ind w:left="0"/>
              <w:jc w:val="center"/>
              <w:rPr>
                <w:b/>
                <w:snapToGrid/>
                <w:szCs w:val="24"/>
              </w:rPr>
            </w:pPr>
            <w:r w:rsidRPr="002C5023">
              <w:rPr>
                <w:b/>
                <w:snapToGrid/>
                <w:szCs w:val="24"/>
              </w:rPr>
              <w:t>Ghi chú</w:t>
            </w:r>
          </w:p>
        </w:tc>
      </w:tr>
      <w:tr w:rsidR="00963936" w:rsidRPr="002C5023" w14:paraId="5566AE38" w14:textId="77777777" w:rsidTr="007A0F0A">
        <w:tc>
          <w:tcPr>
            <w:tcW w:w="1175" w:type="dxa"/>
          </w:tcPr>
          <w:p w14:paraId="68D03501" w14:textId="6B29129A" w:rsidR="00963936" w:rsidRPr="002C5023" w:rsidRDefault="00963936" w:rsidP="006D2979">
            <w:pPr>
              <w:spacing w:before="60" w:after="60" w:line="240" w:lineRule="auto"/>
              <w:ind w:left="0"/>
              <w:jc w:val="both"/>
              <w:rPr>
                <w:snapToGrid/>
                <w:szCs w:val="24"/>
              </w:rPr>
            </w:pPr>
          </w:p>
        </w:tc>
        <w:tc>
          <w:tcPr>
            <w:tcW w:w="985" w:type="dxa"/>
          </w:tcPr>
          <w:p w14:paraId="168E640C" w14:textId="0D575A1F" w:rsidR="00963936" w:rsidRPr="002C5023" w:rsidRDefault="00963936" w:rsidP="006D2979">
            <w:pPr>
              <w:spacing w:before="60" w:after="60" w:line="240" w:lineRule="auto"/>
              <w:ind w:left="0"/>
              <w:jc w:val="both"/>
              <w:rPr>
                <w:snapToGrid/>
                <w:szCs w:val="24"/>
              </w:rPr>
            </w:pPr>
          </w:p>
        </w:tc>
        <w:tc>
          <w:tcPr>
            <w:tcW w:w="720" w:type="dxa"/>
          </w:tcPr>
          <w:p w14:paraId="6FA0DD6C" w14:textId="5A8076B8" w:rsidR="00963936" w:rsidRPr="002C5023" w:rsidRDefault="00963936" w:rsidP="006D2979">
            <w:pPr>
              <w:spacing w:before="60" w:after="60" w:line="240" w:lineRule="auto"/>
              <w:ind w:left="0"/>
              <w:jc w:val="both"/>
              <w:rPr>
                <w:snapToGrid/>
                <w:szCs w:val="24"/>
              </w:rPr>
            </w:pPr>
          </w:p>
        </w:tc>
        <w:tc>
          <w:tcPr>
            <w:tcW w:w="1837" w:type="dxa"/>
          </w:tcPr>
          <w:p w14:paraId="095B79DD" w14:textId="216FD664" w:rsidR="00963936" w:rsidRPr="002C5023" w:rsidRDefault="00963936" w:rsidP="006D2979">
            <w:pPr>
              <w:spacing w:before="60" w:after="60" w:line="240" w:lineRule="auto"/>
              <w:ind w:left="0"/>
              <w:jc w:val="both"/>
              <w:rPr>
                <w:snapToGrid/>
                <w:szCs w:val="24"/>
              </w:rPr>
            </w:pPr>
          </w:p>
        </w:tc>
        <w:tc>
          <w:tcPr>
            <w:tcW w:w="900" w:type="dxa"/>
          </w:tcPr>
          <w:p w14:paraId="155ECFE8" w14:textId="77777777" w:rsidR="00963936" w:rsidRPr="002C5023" w:rsidRDefault="00963936" w:rsidP="006D2979">
            <w:pPr>
              <w:spacing w:before="60" w:after="60" w:line="240" w:lineRule="auto"/>
              <w:ind w:left="0"/>
              <w:jc w:val="both"/>
              <w:rPr>
                <w:snapToGrid/>
                <w:szCs w:val="24"/>
              </w:rPr>
            </w:pPr>
          </w:p>
        </w:tc>
        <w:tc>
          <w:tcPr>
            <w:tcW w:w="2700" w:type="dxa"/>
          </w:tcPr>
          <w:p w14:paraId="715AA8BB" w14:textId="3D2722D3" w:rsidR="00963936" w:rsidRPr="002C5023" w:rsidRDefault="00963936" w:rsidP="006D2979">
            <w:pPr>
              <w:spacing w:before="60" w:after="60" w:line="240" w:lineRule="auto"/>
              <w:ind w:left="0"/>
              <w:jc w:val="both"/>
              <w:rPr>
                <w:snapToGrid/>
                <w:szCs w:val="24"/>
              </w:rPr>
            </w:pPr>
          </w:p>
        </w:tc>
        <w:tc>
          <w:tcPr>
            <w:tcW w:w="1080" w:type="dxa"/>
          </w:tcPr>
          <w:p w14:paraId="3E0809A4" w14:textId="77777777" w:rsidR="00963936" w:rsidRPr="002C5023" w:rsidRDefault="00963936" w:rsidP="006D2979">
            <w:pPr>
              <w:spacing w:before="60" w:after="60" w:line="240" w:lineRule="auto"/>
              <w:ind w:left="0"/>
              <w:jc w:val="both"/>
              <w:rPr>
                <w:snapToGrid/>
                <w:szCs w:val="24"/>
              </w:rPr>
            </w:pPr>
          </w:p>
        </w:tc>
      </w:tr>
      <w:tr w:rsidR="00963936" w:rsidRPr="002C5023" w14:paraId="720EDCFB" w14:textId="77777777" w:rsidTr="007A0F0A">
        <w:tc>
          <w:tcPr>
            <w:tcW w:w="1175" w:type="dxa"/>
          </w:tcPr>
          <w:p w14:paraId="5F368BC9" w14:textId="77777777" w:rsidR="00963936" w:rsidRPr="002C5023" w:rsidRDefault="00963936" w:rsidP="006D2979">
            <w:pPr>
              <w:spacing w:before="60" w:after="60" w:line="240" w:lineRule="auto"/>
              <w:ind w:left="0"/>
              <w:jc w:val="both"/>
              <w:rPr>
                <w:snapToGrid/>
                <w:szCs w:val="24"/>
              </w:rPr>
            </w:pPr>
          </w:p>
        </w:tc>
        <w:tc>
          <w:tcPr>
            <w:tcW w:w="985" w:type="dxa"/>
          </w:tcPr>
          <w:p w14:paraId="4A9D7802" w14:textId="77777777" w:rsidR="00963936" w:rsidRPr="002C5023" w:rsidRDefault="00963936" w:rsidP="006D2979">
            <w:pPr>
              <w:spacing w:before="60" w:after="60" w:line="240" w:lineRule="auto"/>
              <w:ind w:left="0"/>
              <w:jc w:val="both"/>
              <w:rPr>
                <w:snapToGrid/>
                <w:szCs w:val="24"/>
              </w:rPr>
            </w:pPr>
          </w:p>
        </w:tc>
        <w:tc>
          <w:tcPr>
            <w:tcW w:w="720" w:type="dxa"/>
          </w:tcPr>
          <w:p w14:paraId="1611C457" w14:textId="77777777" w:rsidR="00963936" w:rsidRPr="002C5023" w:rsidRDefault="00963936" w:rsidP="006D2979">
            <w:pPr>
              <w:spacing w:before="60" w:after="60" w:line="240" w:lineRule="auto"/>
              <w:ind w:left="0"/>
              <w:jc w:val="both"/>
              <w:rPr>
                <w:snapToGrid/>
                <w:szCs w:val="24"/>
              </w:rPr>
            </w:pPr>
          </w:p>
        </w:tc>
        <w:tc>
          <w:tcPr>
            <w:tcW w:w="1837" w:type="dxa"/>
          </w:tcPr>
          <w:p w14:paraId="42A5E864" w14:textId="77777777" w:rsidR="00963936" w:rsidRPr="002C5023" w:rsidRDefault="00963936" w:rsidP="006D2979">
            <w:pPr>
              <w:spacing w:before="60" w:after="60" w:line="240" w:lineRule="auto"/>
              <w:ind w:left="0"/>
              <w:jc w:val="both"/>
              <w:rPr>
                <w:snapToGrid/>
                <w:szCs w:val="24"/>
              </w:rPr>
            </w:pPr>
          </w:p>
        </w:tc>
        <w:tc>
          <w:tcPr>
            <w:tcW w:w="900" w:type="dxa"/>
          </w:tcPr>
          <w:p w14:paraId="71D1134D" w14:textId="77777777" w:rsidR="00963936" w:rsidRPr="002C5023" w:rsidRDefault="00963936" w:rsidP="006D2979">
            <w:pPr>
              <w:spacing w:before="60" w:after="60" w:line="240" w:lineRule="auto"/>
              <w:ind w:left="0"/>
              <w:jc w:val="both"/>
              <w:rPr>
                <w:snapToGrid/>
                <w:szCs w:val="24"/>
              </w:rPr>
            </w:pPr>
          </w:p>
        </w:tc>
        <w:tc>
          <w:tcPr>
            <w:tcW w:w="2700" w:type="dxa"/>
          </w:tcPr>
          <w:p w14:paraId="7CDE5C0B" w14:textId="77777777" w:rsidR="00963936" w:rsidRPr="002C5023" w:rsidRDefault="00963936" w:rsidP="006D2979">
            <w:pPr>
              <w:spacing w:before="60" w:after="60" w:line="240" w:lineRule="auto"/>
              <w:ind w:left="0"/>
              <w:jc w:val="both"/>
              <w:rPr>
                <w:snapToGrid/>
                <w:szCs w:val="24"/>
              </w:rPr>
            </w:pPr>
          </w:p>
        </w:tc>
        <w:tc>
          <w:tcPr>
            <w:tcW w:w="1080" w:type="dxa"/>
          </w:tcPr>
          <w:p w14:paraId="797E0190" w14:textId="77777777" w:rsidR="00963936" w:rsidRPr="002C5023" w:rsidRDefault="00963936" w:rsidP="006D2979">
            <w:pPr>
              <w:spacing w:before="60" w:after="60" w:line="240" w:lineRule="auto"/>
              <w:ind w:left="0"/>
              <w:jc w:val="both"/>
              <w:rPr>
                <w:snapToGrid/>
                <w:szCs w:val="24"/>
              </w:rPr>
            </w:pPr>
          </w:p>
        </w:tc>
      </w:tr>
      <w:tr w:rsidR="00963936" w:rsidRPr="002C5023" w14:paraId="6AD280E9" w14:textId="77777777" w:rsidTr="007A0F0A">
        <w:tc>
          <w:tcPr>
            <w:tcW w:w="1175" w:type="dxa"/>
          </w:tcPr>
          <w:p w14:paraId="3F408A23" w14:textId="77777777" w:rsidR="00963936" w:rsidRPr="002C5023" w:rsidRDefault="00963936" w:rsidP="006D2979">
            <w:pPr>
              <w:spacing w:before="60" w:after="60" w:line="240" w:lineRule="auto"/>
              <w:ind w:left="0"/>
              <w:jc w:val="both"/>
              <w:rPr>
                <w:snapToGrid/>
                <w:szCs w:val="24"/>
              </w:rPr>
            </w:pPr>
          </w:p>
        </w:tc>
        <w:tc>
          <w:tcPr>
            <w:tcW w:w="985" w:type="dxa"/>
          </w:tcPr>
          <w:p w14:paraId="2A002B6C" w14:textId="77777777" w:rsidR="00963936" w:rsidRPr="002C5023" w:rsidRDefault="00963936" w:rsidP="006D2979">
            <w:pPr>
              <w:spacing w:before="60" w:after="60" w:line="240" w:lineRule="auto"/>
              <w:ind w:left="0"/>
              <w:jc w:val="both"/>
              <w:rPr>
                <w:snapToGrid/>
                <w:szCs w:val="24"/>
              </w:rPr>
            </w:pPr>
          </w:p>
        </w:tc>
        <w:tc>
          <w:tcPr>
            <w:tcW w:w="720" w:type="dxa"/>
          </w:tcPr>
          <w:p w14:paraId="638E8561" w14:textId="77777777" w:rsidR="00963936" w:rsidRPr="002C5023" w:rsidRDefault="00963936" w:rsidP="006D2979">
            <w:pPr>
              <w:spacing w:before="60" w:after="60" w:line="240" w:lineRule="auto"/>
              <w:ind w:left="0"/>
              <w:jc w:val="both"/>
              <w:rPr>
                <w:snapToGrid/>
                <w:szCs w:val="24"/>
              </w:rPr>
            </w:pPr>
          </w:p>
        </w:tc>
        <w:tc>
          <w:tcPr>
            <w:tcW w:w="1837" w:type="dxa"/>
          </w:tcPr>
          <w:p w14:paraId="6D9FCE73" w14:textId="77777777" w:rsidR="00963936" w:rsidRPr="002C5023" w:rsidRDefault="00963936" w:rsidP="006D2979">
            <w:pPr>
              <w:spacing w:before="60" w:after="60" w:line="240" w:lineRule="auto"/>
              <w:ind w:left="0"/>
              <w:jc w:val="both"/>
              <w:rPr>
                <w:snapToGrid/>
                <w:szCs w:val="24"/>
              </w:rPr>
            </w:pPr>
          </w:p>
        </w:tc>
        <w:tc>
          <w:tcPr>
            <w:tcW w:w="900" w:type="dxa"/>
          </w:tcPr>
          <w:p w14:paraId="26C0076B" w14:textId="77777777" w:rsidR="00963936" w:rsidRPr="002C5023" w:rsidRDefault="00963936" w:rsidP="006D2979">
            <w:pPr>
              <w:spacing w:before="60" w:after="60" w:line="240" w:lineRule="auto"/>
              <w:ind w:left="0"/>
              <w:jc w:val="both"/>
              <w:rPr>
                <w:snapToGrid/>
                <w:szCs w:val="24"/>
              </w:rPr>
            </w:pPr>
          </w:p>
        </w:tc>
        <w:tc>
          <w:tcPr>
            <w:tcW w:w="2700" w:type="dxa"/>
          </w:tcPr>
          <w:p w14:paraId="2FE94E17" w14:textId="77777777" w:rsidR="00963936" w:rsidRPr="002C5023" w:rsidRDefault="00963936" w:rsidP="006D2979">
            <w:pPr>
              <w:spacing w:before="60" w:after="60" w:line="240" w:lineRule="auto"/>
              <w:ind w:left="0"/>
              <w:jc w:val="both"/>
              <w:rPr>
                <w:snapToGrid/>
                <w:szCs w:val="24"/>
              </w:rPr>
            </w:pPr>
          </w:p>
        </w:tc>
        <w:tc>
          <w:tcPr>
            <w:tcW w:w="1080" w:type="dxa"/>
          </w:tcPr>
          <w:p w14:paraId="2465A75E" w14:textId="77777777" w:rsidR="00963936" w:rsidRPr="002C5023" w:rsidRDefault="00963936" w:rsidP="006D2979">
            <w:pPr>
              <w:spacing w:before="60" w:after="60" w:line="240" w:lineRule="auto"/>
              <w:ind w:left="0"/>
              <w:jc w:val="both"/>
              <w:rPr>
                <w:snapToGrid/>
                <w:szCs w:val="24"/>
              </w:rPr>
            </w:pPr>
          </w:p>
        </w:tc>
      </w:tr>
      <w:tr w:rsidR="00963936" w:rsidRPr="002C5023" w14:paraId="35F053E5" w14:textId="77777777" w:rsidTr="007A0F0A">
        <w:tc>
          <w:tcPr>
            <w:tcW w:w="1175" w:type="dxa"/>
          </w:tcPr>
          <w:p w14:paraId="28A85A97" w14:textId="77777777" w:rsidR="00963936" w:rsidRPr="002C5023" w:rsidRDefault="00963936" w:rsidP="006D2979">
            <w:pPr>
              <w:spacing w:before="60" w:after="60" w:line="240" w:lineRule="auto"/>
              <w:ind w:left="0"/>
              <w:jc w:val="both"/>
              <w:rPr>
                <w:snapToGrid/>
                <w:szCs w:val="24"/>
              </w:rPr>
            </w:pPr>
          </w:p>
        </w:tc>
        <w:tc>
          <w:tcPr>
            <w:tcW w:w="985" w:type="dxa"/>
          </w:tcPr>
          <w:p w14:paraId="5DA81491" w14:textId="77777777" w:rsidR="00963936" w:rsidRPr="002C5023" w:rsidRDefault="00963936" w:rsidP="006D2979">
            <w:pPr>
              <w:spacing w:before="60" w:after="60" w:line="240" w:lineRule="auto"/>
              <w:ind w:left="0"/>
              <w:jc w:val="both"/>
              <w:rPr>
                <w:snapToGrid/>
                <w:szCs w:val="24"/>
              </w:rPr>
            </w:pPr>
          </w:p>
        </w:tc>
        <w:tc>
          <w:tcPr>
            <w:tcW w:w="720" w:type="dxa"/>
          </w:tcPr>
          <w:p w14:paraId="1429E3FB" w14:textId="77777777" w:rsidR="00963936" w:rsidRPr="002C5023" w:rsidRDefault="00963936" w:rsidP="006D2979">
            <w:pPr>
              <w:spacing w:before="60" w:after="60" w:line="240" w:lineRule="auto"/>
              <w:ind w:left="0"/>
              <w:jc w:val="both"/>
              <w:rPr>
                <w:snapToGrid/>
                <w:szCs w:val="24"/>
              </w:rPr>
            </w:pPr>
          </w:p>
        </w:tc>
        <w:tc>
          <w:tcPr>
            <w:tcW w:w="1837" w:type="dxa"/>
          </w:tcPr>
          <w:p w14:paraId="261BDDD7" w14:textId="77777777" w:rsidR="00963936" w:rsidRPr="002C5023" w:rsidRDefault="00963936" w:rsidP="006D2979">
            <w:pPr>
              <w:spacing w:before="60" w:after="60" w:line="240" w:lineRule="auto"/>
              <w:ind w:left="0"/>
              <w:jc w:val="both"/>
              <w:rPr>
                <w:snapToGrid/>
                <w:szCs w:val="24"/>
              </w:rPr>
            </w:pPr>
          </w:p>
        </w:tc>
        <w:tc>
          <w:tcPr>
            <w:tcW w:w="900" w:type="dxa"/>
          </w:tcPr>
          <w:p w14:paraId="161A49CA" w14:textId="77777777" w:rsidR="00963936" w:rsidRPr="002C5023" w:rsidRDefault="00963936" w:rsidP="006D2979">
            <w:pPr>
              <w:spacing w:before="60" w:after="60" w:line="240" w:lineRule="auto"/>
              <w:ind w:left="0"/>
              <w:jc w:val="both"/>
              <w:rPr>
                <w:snapToGrid/>
                <w:szCs w:val="24"/>
              </w:rPr>
            </w:pPr>
          </w:p>
        </w:tc>
        <w:tc>
          <w:tcPr>
            <w:tcW w:w="2700" w:type="dxa"/>
          </w:tcPr>
          <w:p w14:paraId="098D8535" w14:textId="77777777" w:rsidR="00963936" w:rsidRPr="002C5023" w:rsidRDefault="00963936" w:rsidP="006D2979">
            <w:pPr>
              <w:spacing w:before="60" w:after="60" w:line="240" w:lineRule="auto"/>
              <w:ind w:left="0"/>
              <w:jc w:val="both"/>
              <w:rPr>
                <w:snapToGrid/>
                <w:szCs w:val="24"/>
              </w:rPr>
            </w:pPr>
          </w:p>
        </w:tc>
        <w:tc>
          <w:tcPr>
            <w:tcW w:w="1080" w:type="dxa"/>
          </w:tcPr>
          <w:p w14:paraId="153BE5EC" w14:textId="77777777" w:rsidR="00963936" w:rsidRPr="002C5023" w:rsidRDefault="00963936" w:rsidP="006D2979">
            <w:pPr>
              <w:spacing w:before="60" w:after="60" w:line="240" w:lineRule="auto"/>
              <w:ind w:left="0"/>
              <w:jc w:val="both"/>
              <w:rPr>
                <w:snapToGrid/>
                <w:szCs w:val="24"/>
              </w:rPr>
            </w:pPr>
          </w:p>
        </w:tc>
      </w:tr>
      <w:tr w:rsidR="00963936" w:rsidRPr="002C5023" w14:paraId="166BD0AD" w14:textId="77777777" w:rsidTr="007A0F0A">
        <w:tc>
          <w:tcPr>
            <w:tcW w:w="1175" w:type="dxa"/>
          </w:tcPr>
          <w:p w14:paraId="5FCF44C4" w14:textId="77777777" w:rsidR="00963936" w:rsidRPr="002C5023" w:rsidRDefault="00963936" w:rsidP="006D2979">
            <w:pPr>
              <w:spacing w:before="60" w:after="60" w:line="240" w:lineRule="auto"/>
              <w:ind w:left="0"/>
              <w:jc w:val="both"/>
              <w:rPr>
                <w:snapToGrid/>
                <w:szCs w:val="24"/>
              </w:rPr>
            </w:pPr>
          </w:p>
        </w:tc>
        <w:tc>
          <w:tcPr>
            <w:tcW w:w="985" w:type="dxa"/>
          </w:tcPr>
          <w:p w14:paraId="2D8E0578" w14:textId="77777777" w:rsidR="00963936" w:rsidRPr="002C5023" w:rsidRDefault="00963936" w:rsidP="006D2979">
            <w:pPr>
              <w:spacing w:before="60" w:after="60" w:line="240" w:lineRule="auto"/>
              <w:ind w:left="0"/>
              <w:jc w:val="both"/>
              <w:rPr>
                <w:snapToGrid/>
                <w:szCs w:val="24"/>
              </w:rPr>
            </w:pPr>
          </w:p>
        </w:tc>
        <w:tc>
          <w:tcPr>
            <w:tcW w:w="720" w:type="dxa"/>
          </w:tcPr>
          <w:p w14:paraId="3C74A682" w14:textId="77777777" w:rsidR="00963936" w:rsidRPr="002C5023" w:rsidRDefault="00963936" w:rsidP="006D2979">
            <w:pPr>
              <w:spacing w:before="60" w:after="60" w:line="240" w:lineRule="auto"/>
              <w:ind w:left="0"/>
              <w:jc w:val="both"/>
              <w:rPr>
                <w:snapToGrid/>
                <w:szCs w:val="24"/>
              </w:rPr>
            </w:pPr>
          </w:p>
        </w:tc>
        <w:tc>
          <w:tcPr>
            <w:tcW w:w="1837" w:type="dxa"/>
          </w:tcPr>
          <w:p w14:paraId="6224A1DD" w14:textId="77777777" w:rsidR="00963936" w:rsidRPr="002C5023" w:rsidRDefault="00963936" w:rsidP="006D2979">
            <w:pPr>
              <w:spacing w:before="60" w:after="60" w:line="240" w:lineRule="auto"/>
              <w:ind w:left="0"/>
              <w:jc w:val="both"/>
              <w:rPr>
                <w:snapToGrid/>
                <w:szCs w:val="24"/>
              </w:rPr>
            </w:pPr>
          </w:p>
        </w:tc>
        <w:tc>
          <w:tcPr>
            <w:tcW w:w="900" w:type="dxa"/>
          </w:tcPr>
          <w:p w14:paraId="326296EB" w14:textId="77777777" w:rsidR="00963936" w:rsidRPr="002C5023" w:rsidRDefault="00963936" w:rsidP="006D2979">
            <w:pPr>
              <w:spacing w:before="60" w:after="60" w:line="240" w:lineRule="auto"/>
              <w:ind w:left="0"/>
              <w:jc w:val="both"/>
              <w:rPr>
                <w:snapToGrid/>
                <w:szCs w:val="24"/>
              </w:rPr>
            </w:pPr>
          </w:p>
        </w:tc>
        <w:tc>
          <w:tcPr>
            <w:tcW w:w="2700" w:type="dxa"/>
          </w:tcPr>
          <w:p w14:paraId="0B4483F9" w14:textId="77777777" w:rsidR="00963936" w:rsidRPr="002C5023" w:rsidRDefault="00963936" w:rsidP="006D2979">
            <w:pPr>
              <w:spacing w:before="60" w:after="60" w:line="240" w:lineRule="auto"/>
              <w:ind w:left="0"/>
              <w:jc w:val="both"/>
              <w:rPr>
                <w:snapToGrid/>
                <w:szCs w:val="24"/>
              </w:rPr>
            </w:pPr>
          </w:p>
        </w:tc>
        <w:tc>
          <w:tcPr>
            <w:tcW w:w="1080" w:type="dxa"/>
          </w:tcPr>
          <w:p w14:paraId="5E87AFB0" w14:textId="77777777" w:rsidR="00963936" w:rsidRPr="002C5023" w:rsidRDefault="00963936" w:rsidP="006D2979">
            <w:pPr>
              <w:spacing w:before="60" w:after="60" w:line="240" w:lineRule="auto"/>
              <w:ind w:left="0"/>
              <w:jc w:val="both"/>
              <w:rPr>
                <w:snapToGrid/>
                <w:szCs w:val="24"/>
              </w:rPr>
            </w:pPr>
          </w:p>
        </w:tc>
      </w:tr>
      <w:tr w:rsidR="00963936" w:rsidRPr="002C5023" w14:paraId="39AC2310" w14:textId="77777777" w:rsidTr="007A0F0A">
        <w:tc>
          <w:tcPr>
            <w:tcW w:w="1175" w:type="dxa"/>
          </w:tcPr>
          <w:p w14:paraId="4131393D" w14:textId="77777777" w:rsidR="00963936" w:rsidRPr="002C5023" w:rsidRDefault="00963936" w:rsidP="006D2979">
            <w:pPr>
              <w:spacing w:before="60" w:after="60" w:line="240" w:lineRule="auto"/>
              <w:ind w:left="0"/>
              <w:jc w:val="both"/>
              <w:rPr>
                <w:snapToGrid/>
                <w:szCs w:val="24"/>
              </w:rPr>
            </w:pPr>
          </w:p>
        </w:tc>
        <w:tc>
          <w:tcPr>
            <w:tcW w:w="985" w:type="dxa"/>
          </w:tcPr>
          <w:p w14:paraId="186DC270" w14:textId="77777777" w:rsidR="00963936" w:rsidRPr="002C5023" w:rsidRDefault="00963936" w:rsidP="006D2979">
            <w:pPr>
              <w:spacing w:before="60" w:after="60" w:line="240" w:lineRule="auto"/>
              <w:ind w:left="0"/>
              <w:jc w:val="both"/>
              <w:rPr>
                <w:snapToGrid/>
                <w:szCs w:val="24"/>
              </w:rPr>
            </w:pPr>
          </w:p>
        </w:tc>
        <w:tc>
          <w:tcPr>
            <w:tcW w:w="720" w:type="dxa"/>
          </w:tcPr>
          <w:p w14:paraId="45C8FE08" w14:textId="77777777" w:rsidR="00963936" w:rsidRPr="002C5023" w:rsidRDefault="00963936" w:rsidP="006D2979">
            <w:pPr>
              <w:spacing w:before="60" w:after="60" w:line="240" w:lineRule="auto"/>
              <w:ind w:left="0"/>
              <w:jc w:val="both"/>
              <w:rPr>
                <w:snapToGrid/>
                <w:szCs w:val="24"/>
              </w:rPr>
            </w:pPr>
          </w:p>
        </w:tc>
        <w:tc>
          <w:tcPr>
            <w:tcW w:w="1837" w:type="dxa"/>
          </w:tcPr>
          <w:p w14:paraId="4AC64D5A" w14:textId="77777777" w:rsidR="00963936" w:rsidRPr="002C5023" w:rsidRDefault="00963936" w:rsidP="006D2979">
            <w:pPr>
              <w:spacing w:before="60" w:after="60" w:line="240" w:lineRule="auto"/>
              <w:ind w:left="0"/>
              <w:jc w:val="both"/>
              <w:rPr>
                <w:snapToGrid/>
                <w:szCs w:val="24"/>
              </w:rPr>
            </w:pPr>
          </w:p>
        </w:tc>
        <w:tc>
          <w:tcPr>
            <w:tcW w:w="900" w:type="dxa"/>
          </w:tcPr>
          <w:p w14:paraId="3492445F" w14:textId="77777777" w:rsidR="00963936" w:rsidRPr="002C5023" w:rsidRDefault="00963936" w:rsidP="006D2979">
            <w:pPr>
              <w:spacing w:before="60" w:after="60" w:line="240" w:lineRule="auto"/>
              <w:ind w:left="0"/>
              <w:jc w:val="both"/>
              <w:rPr>
                <w:snapToGrid/>
                <w:szCs w:val="24"/>
              </w:rPr>
            </w:pPr>
          </w:p>
        </w:tc>
        <w:tc>
          <w:tcPr>
            <w:tcW w:w="2700" w:type="dxa"/>
          </w:tcPr>
          <w:p w14:paraId="6A55BFB5" w14:textId="77777777" w:rsidR="00963936" w:rsidRPr="002C5023" w:rsidRDefault="00963936" w:rsidP="006D2979">
            <w:pPr>
              <w:spacing w:before="60" w:after="60" w:line="240" w:lineRule="auto"/>
              <w:ind w:left="0"/>
              <w:jc w:val="both"/>
              <w:rPr>
                <w:snapToGrid/>
                <w:szCs w:val="24"/>
              </w:rPr>
            </w:pPr>
          </w:p>
        </w:tc>
        <w:tc>
          <w:tcPr>
            <w:tcW w:w="1080" w:type="dxa"/>
          </w:tcPr>
          <w:p w14:paraId="76A882BA" w14:textId="77777777" w:rsidR="00963936" w:rsidRPr="002C5023" w:rsidRDefault="00963936" w:rsidP="006D2979">
            <w:pPr>
              <w:spacing w:before="60" w:after="60" w:line="240" w:lineRule="auto"/>
              <w:ind w:left="0"/>
              <w:jc w:val="both"/>
              <w:rPr>
                <w:snapToGrid/>
                <w:szCs w:val="24"/>
              </w:rPr>
            </w:pPr>
          </w:p>
        </w:tc>
      </w:tr>
      <w:tr w:rsidR="00963936" w:rsidRPr="002C5023" w14:paraId="70EB05CD" w14:textId="77777777" w:rsidTr="007A0F0A">
        <w:tc>
          <w:tcPr>
            <w:tcW w:w="1175" w:type="dxa"/>
          </w:tcPr>
          <w:p w14:paraId="1BCA02A5" w14:textId="77777777" w:rsidR="00963936" w:rsidRPr="002C5023" w:rsidRDefault="00963936" w:rsidP="006D2979">
            <w:pPr>
              <w:spacing w:before="60" w:after="60" w:line="240" w:lineRule="auto"/>
              <w:ind w:left="0"/>
              <w:jc w:val="both"/>
              <w:rPr>
                <w:snapToGrid/>
                <w:szCs w:val="24"/>
              </w:rPr>
            </w:pPr>
          </w:p>
        </w:tc>
        <w:tc>
          <w:tcPr>
            <w:tcW w:w="985" w:type="dxa"/>
          </w:tcPr>
          <w:p w14:paraId="2FD421A6" w14:textId="77777777" w:rsidR="00963936" w:rsidRPr="002C5023" w:rsidRDefault="00963936" w:rsidP="006D2979">
            <w:pPr>
              <w:spacing w:before="60" w:after="60" w:line="240" w:lineRule="auto"/>
              <w:ind w:left="0"/>
              <w:jc w:val="both"/>
              <w:rPr>
                <w:snapToGrid/>
                <w:szCs w:val="24"/>
              </w:rPr>
            </w:pPr>
          </w:p>
        </w:tc>
        <w:tc>
          <w:tcPr>
            <w:tcW w:w="720" w:type="dxa"/>
          </w:tcPr>
          <w:p w14:paraId="781BAF7F" w14:textId="77777777" w:rsidR="00963936" w:rsidRPr="002C5023" w:rsidRDefault="00963936" w:rsidP="006D2979">
            <w:pPr>
              <w:spacing w:before="60" w:after="60" w:line="240" w:lineRule="auto"/>
              <w:ind w:left="0"/>
              <w:jc w:val="both"/>
              <w:rPr>
                <w:snapToGrid/>
                <w:szCs w:val="24"/>
              </w:rPr>
            </w:pPr>
          </w:p>
        </w:tc>
        <w:tc>
          <w:tcPr>
            <w:tcW w:w="1837" w:type="dxa"/>
          </w:tcPr>
          <w:p w14:paraId="5928A54E" w14:textId="77777777" w:rsidR="00963936" w:rsidRPr="002C5023" w:rsidRDefault="00963936" w:rsidP="006D2979">
            <w:pPr>
              <w:spacing w:before="60" w:after="60" w:line="240" w:lineRule="auto"/>
              <w:ind w:left="0"/>
              <w:jc w:val="both"/>
              <w:rPr>
                <w:snapToGrid/>
                <w:szCs w:val="24"/>
              </w:rPr>
            </w:pPr>
          </w:p>
        </w:tc>
        <w:tc>
          <w:tcPr>
            <w:tcW w:w="900" w:type="dxa"/>
          </w:tcPr>
          <w:p w14:paraId="075A7915" w14:textId="77777777" w:rsidR="00963936" w:rsidRPr="002C5023" w:rsidRDefault="00963936" w:rsidP="006D2979">
            <w:pPr>
              <w:spacing w:before="60" w:after="60" w:line="240" w:lineRule="auto"/>
              <w:ind w:left="0"/>
              <w:jc w:val="both"/>
              <w:rPr>
                <w:snapToGrid/>
                <w:szCs w:val="24"/>
              </w:rPr>
            </w:pPr>
          </w:p>
        </w:tc>
        <w:tc>
          <w:tcPr>
            <w:tcW w:w="2700" w:type="dxa"/>
          </w:tcPr>
          <w:p w14:paraId="34E3C2A4" w14:textId="77777777" w:rsidR="00963936" w:rsidRPr="002C5023" w:rsidRDefault="00963936" w:rsidP="006D2979">
            <w:pPr>
              <w:spacing w:before="60" w:after="60" w:line="240" w:lineRule="auto"/>
              <w:ind w:left="0"/>
              <w:jc w:val="both"/>
              <w:rPr>
                <w:snapToGrid/>
                <w:szCs w:val="24"/>
              </w:rPr>
            </w:pPr>
          </w:p>
        </w:tc>
        <w:tc>
          <w:tcPr>
            <w:tcW w:w="1080" w:type="dxa"/>
          </w:tcPr>
          <w:p w14:paraId="20AEE745" w14:textId="77777777" w:rsidR="00963936" w:rsidRPr="002C5023" w:rsidRDefault="00963936" w:rsidP="006D2979">
            <w:pPr>
              <w:spacing w:before="60" w:after="60" w:line="240" w:lineRule="auto"/>
              <w:ind w:left="0"/>
              <w:jc w:val="both"/>
              <w:rPr>
                <w:snapToGrid/>
                <w:szCs w:val="24"/>
              </w:rPr>
            </w:pPr>
          </w:p>
        </w:tc>
      </w:tr>
      <w:tr w:rsidR="00963936" w:rsidRPr="002C5023" w14:paraId="78054967" w14:textId="77777777" w:rsidTr="007A0F0A">
        <w:tc>
          <w:tcPr>
            <w:tcW w:w="1175" w:type="dxa"/>
          </w:tcPr>
          <w:p w14:paraId="034A6B1C" w14:textId="77777777" w:rsidR="00963936" w:rsidRPr="002C5023" w:rsidRDefault="00963936" w:rsidP="006D2979">
            <w:pPr>
              <w:spacing w:before="60" w:after="60" w:line="240" w:lineRule="auto"/>
              <w:ind w:left="0"/>
              <w:jc w:val="both"/>
              <w:rPr>
                <w:snapToGrid/>
                <w:szCs w:val="24"/>
              </w:rPr>
            </w:pPr>
          </w:p>
        </w:tc>
        <w:tc>
          <w:tcPr>
            <w:tcW w:w="985" w:type="dxa"/>
          </w:tcPr>
          <w:p w14:paraId="58FBB85C" w14:textId="77777777" w:rsidR="00963936" w:rsidRPr="002C5023" w:rsidRDefault="00963936" w:rsidP="006D2979">
            <w:pPr>
              <w:spacing w:before="60" w:after="60" w:line="240" w:lineRule="auto"/>
              <w:ind w:left="0"/>
              <w:jc w:val="both"/>
              <w:rPr>
                <w:snapToGrid/>
                <w:szCs w:val="24"/>
              </w:rPr>
            </w:pPr>
          </w:p>
        </w:tc>
        <w:tc>
          <w:tcPr>
            <w:tcW w:w="720" w:type="dxa"/>
          </w:tcPr>
          <w:p w14:paraId="4BDC7B30" w14:textId="77777777" w:rsidR="00963936" w:rsidRPr="002C5023" w:rsidRDefault="00963936" w:rsidP="006D2979">
            <w:pPr>
              <w:spacing w:before="60" w:after="60" w:line="240" w:lineRule="auto"/>
              <w:ind w:left="0"/>
              <w:jc w:val="both"/>
              <w:rPr>
                <w:snapToGrid/>
                <w:szCs w:val="24"/>
              </w:rPr>
            </w:pPr>
          </w:p>
        </w:tc>
        <w:tc>
          <w:tcPr>
            <w:tcW w:w="1837" w:type="dxa"/>
          </w:tcPr>
          <w:p w14:paraId="646EC224" w14:textId="77777777" w:rsidR="00963936" w:rsidRPr="002C5023" w:rsidRDefault="00963936" w:rsidP="006D2979">
            <w:pPr>
              <w:spacing w:before="60" w:after="60" w:line="240" w:lineRule="auto"/>
              <w:ind w:left="0"/>
              <w:jc w:val="both"/>
              <w:rPr>
                <w:snapToGrid/>
                <w:szCs w:val="24"/>
              </w:rPr>
            </w:pPr>
          </w:p>
        </w:tc>
        <w:tc>
          <w:tcPr>
            <w:tcW w:w="900" w:type="dxa"/>
          </w:tcPr>
          <w:p w14:paraId="081AD9E4" w14:textId="77777777" w:rsidR="00963936" w:rsidRPr="002C5023" w:rsidRDefault="00963936" w:rsidP="006D2979">
            <w:pPr>
              <w:spacing w:before="60" w:after="60" w:line="240" w:lineRule="auto"/>
              <w:ind w:left="0"/>
              <w:jc w:val="both"/>
              <w:rPr>
                <w:snapToGrid/>
                <w:szCs w:val="24"/>
              </w:rPr>
            </w:pPr>
          </w:p>
        </w:tc>
        <w:tc>
          <w:tcPr>
            <w:tcW w:w="2700" w:type="dxa"/>
          </w:tcPr>
          <w:p w14:paraId="0925A825" w14:textId="77777777" w:rsidR="00963936" w:rsidRPr="002C5023" w:rsidRDefault="00963936" w:rsidP="006D2979">
            <w:pPr>
              <w:spacing w:before="60" w:after="60" w:line="240" w:lineRule="auto"/>
              <w:ind w:left="0"/>
              <w:jc w:val="both"/>
              <w:rPr>
                <w:snapToGrid/>
                <w:szCs w:val="24"/>
              </w:rPr>
            </w:pPr>
          </w:p>
        </w:tc>
        <w:tc>
          <w:tcPr>
            <w:tcW w:w="1080" w:type="dxa"/>
          </w:tcPr>
          <w:p w14:paraId="04B03C48" w14:textId="77777777" w:rsidR="00963936" w:rsidRPr="002C5023" w:rsidRDefault="00963936" w:rsidP="006D2979">
            <w:pPr>
              <w:spacing w:before="60" w:after="60" w:line="240" w:lineRule="auto"/>
              <w:ind w:left="0"/>
              <w:jc w:val="both"/>
              <w:rPr>
                <w:snapToGrid/>
                <w:szCs w:val="24"/>
              </w:rPr>
            </w:pPr>
          </w:p>
        </w:tc>
      </w:tr>
      <w:tr w:rsidR="00963936" w:rsidRPr="002C5023" w14:paraId="113514FA" w14:textId="77777777" w:rsidTr="007A0F0A">
        <w:tc>
          <w:tcPr>
            <w:tcW w:w="1175" w:type="dxa"/>
          </w:tcPr>
          <w:p w14:paraId="7DDDFDE8" w14:textId="77777777" w:rsidR="00963936" w:rsidRPr="002C5023" w:rsidRDefault="00963936" w:rsidP="006D2979">
            <w:pPr>
              <w:spacing w:before="60" w:after="60" w:line="240" w:lineRule="auto"/>
              <w:ind w:left="0"/>
              <w:jc w:val="both"/>
              <w:rPr>
                <w:snapToGrid/>
                <w:szCs w:val="24"/>
              </w:rPr>
            </w:pPr>
          </w:p>
        </w:tc>
        <w:tc>
          <w:tcPr>
            <w:tcW w:w="985" w:type="dxa"/>
          </w:tcPr>
          <w:p w14:paraId="4862B979" w14:textId="77777777" w:rsidR="00963936" w:rsidRPr="002C5023" w:rsidRDefault="00963936" w:rsidP="006D2979">
            <w:pPr>
              <w:spacing w:before="60" w:after="60" w:line="240" w:lineRule="auto"/>
              <w:ind w:left="0"/>
              <w:jc w:val="both"/>
              <w:rPr>
                <w:snapToGrid/>
                <w:szCs w:val="24"/>
              </w:rPr>
            </w:pPr>
          </w:p>
        </w:tc>
        <w:tc>
          <w:tcPr>
            <w:tcW w:w="720" w:type="dxa"/>
          </w:tcPr>
          <w:p w14:paraId="0E722B1B" w14:textId="77777777" w:rsidR="00963936" w:rsidRPr="002C5023" w:rsidRDefault="00963936" w:rsidP="006D2979">
            <w:pPr>
              <w:spacing w:before="60" w:after="60" w:line="240" w:lineRule="auto"/>
              <w:ind w:left="0"/>
              <w:jc w:val="both"/>
              <w:rPr>
                <w:snapToGrid/>
                <w:szCs w:val="24"/>
              </w:rPr>
            </w:pPr>
          </w:p>
        </w:tc>
        <w:tc>
          <w:tcPr>
            <w:tcW w:w="1837" w:type="dxa"/>
          </w:tcPr>
          <w:p w14:paraId="4CEC5D9C" w14:textId="77777777" w:rsidR="00963936" w:rsidRPr="002C5023" w:rsidRDefault="00963936" w:rsidP="006D2979">
            <w:pPr>
              <w:spacing w:before="60" w:after="60" w:line="240" w:lineRule="auto"/>
              <w:ind w:left="0"/>
              <w:jc w:val="both"/>
              <w:rPr>
                <w:snapToGrid/>
                <w:szCs w:val="24"/>
              </w:rPr>
            </w:pPr>
          </w:p>
        </w:tc>
        <w:tc>
          <w:tcPr>
            <w:tcW w:w="900" w:type="dxa"/>
          </w:tcPr>
          <w:p w14:paraId="22D0095B" w14:textId="77777777" w:rsidR="00963936" w:rsidRPr="002C5023" w:rsidRDefault="00963936" w:rsidP="006D2979">
            <w:pPr>
              <w:spacing w:before="60" w:after="60" w:line="240" w:lineRule="auto"/>
              <w:ind w:left="0"/>
              <w:jc w:val="both"/>
              <w:rPr>
                <w:snapToGrid/>
                <w:szCs w:val="24"/>
              </w:rPr>
            </w:pPr>
          </w:p>
        </w:tc>
        <w:tc>
          <w:tcPr>
            <w:tcW w:w="2700" w:type="dxa"/>
          </w:tcPr>
          <w:p w14:paraId="2203C02D" w14:textId="77777777" w:rsidR="00963936" w:rsidRPr="002C5023" w:rsidRDefault="00963936" w:rsidP="006D2979">
            <w:pPr>
              <w:spacing w:before="60" w:after="60" w:line="240" w:lineRule="auto"/>
              <w:ind w:left="0"/>
              <w:jc w:val="both"/>
              <w:rPr>
                <w:snapToGrid/>
                <w:szCs w:val="24"/>
              </w:rPr>
            </w:pPr>
          </w:p>
        </w:tc>
        <w:tc>
          <w:tcPr>
            <w:tcW w:w="1080" w:type="dxa"/>
          </w:tcPr>
          <w:p w14:paraId="04F04934" w14:textId="77777777" w:rsidR="00963936" w:rsidRPr="002C5023" w:rsidRDefault="00963936" w:rsidP="006D2979">
            <w:pPr>
              <w:spacing w:before="60" w:after="60" w:line="240" w:lineRule="auto"/>
              <w:ind w:left="0"/>
              <w:jc w:val="both"/>
              <w:rPr>
                <w:snapToGrid/>
                <w:szCs w:val="24"/>
              </w:rPr>
            </w:pPr>
          </w:p>
        </w:tc>
      </w:tr>
      <w:tr w:rsidR="00963936" w:rsidRPr="002C5023" w14:paraId="67E5F13E" w14:textId="77777777" w:rsidTr="007A0F0A">
        <w:tc>
          <w:tcPr>
            <w:tcW w:w="1175" w:type="dxa"/>
          </w:tcPr>
          <w:p w14:paraId="3C72806E" w14:textId="77777777" w:rsidR="00963936" w:rsidRPr="002C5023" w:rsidRDefault="00963936" w:rsidP="006D2979">
            <w:pPr>
              <w:spacing w:before="60" w:after="60" w:line="240" w:lineRule="auto"/>
              <w:ind w:left="0"/>
              <w:jc w:val="both"/>
              <w:rPr>
                <w:snapToGrid/>
                <w:szCs w:val="24"/>
              </w:rPr>
            </w:pPr>
          </w:p>
        </w:tc>
        <w:tc>
          <w:tcPr>
            <w:tcW w:w="985" w:type="dxa"/>
          </w:tcPr>
          <w:p w14:paraId="0FB5CBFD" w14:textId="77777777" w:rsidR="00963936" w:rsidRPr="002C5023" w:rsidRDefault="00963936" w:rsidP="006D2979">
            <w:pPr>
              <w:spacing w:before="60" w:after="60" w:line="240" w:lineRule="auto"/>
              <w:ind w:left="0"/>
              <w:jc w:val="both"/>
              <w:rPr>
                <w:snapToGrid/>
                <w:szCs w:val="24"/>
              </w:rPr>
            </w:pPr>
          </w:p>
        </w:tc>
        <w:tc>
          <w:tcPr>
            <w:tcW w:w="720" w:type="dxa"/>
          </w:tcPr>
          <w:p w14:paraId="4C5F5C16" w14:textId="77777777" w:rsidR="00963936" w:rsidRPr="002C5023" w:rsidRDefault="00963936" w:rsidP="006D2979">
            <w:pPr>
              <w:spacing w:before="60" w:after="60" w:line="240" w:lineRule="auto"/>
              <w:ind w:left="0"/>
              <w:jc w:val="both"/>
              <w:rPr>
                <w:snapToGrid/>
                <w:szCs w:val="24"/>
              </w:rPr>
            </w:pPr>
          </w:p>
        </w:tc>
        <w:tc>
          <w:tcPr>
            <w:tcW w:w="1837" w:type="dxa"/>
          </w:tcPr>
          <w:p w14:paraId="015C9428" w14:textId="77777777" w:rsidR="00963936" w:rsidRPr="002C5023" w:rsidRDefault="00963936" w:rsidP="006D2979">
            <w:pPr>
              <w:spacing w:before="60" w:after="60" w:line="240" w:lineRule="auto"/>
              <w:ind w:left="0"/>
              <w:jc w:val="both"/>
              <w:rPr>
                <w:snapToGrid/>
                <w:szCs w:val="24"/>
              </w:rPr>
            </w:pPr>
          </w:p>
        </w:tc>
        <w:tc>
          <w:tcPr>
            <w:tcW w:w="900" w:type="dxa"/>
          </w:tcPr>
          <w:p w14:paraId="57AC860A" w14:textId="77777777" w:rsidR="00963936" w:rsidRPr="002C5023" w:rsidRDefault="00963936" w:rsidP="006D2979">
            <w:pPr>
              <w:spacing w:before="60" w:after="60" w:line="240" w:lineRule="auto"/>
              <w:ind w:left="0"/>
              <w:jc w:val="both"/>
              <w:rPr>
                <w:snapToGrid/>
                <w:szCs w:val="24"/>
              </w:rPr>
            </w:pPr>
          </w:p>
        </w:tc>
        <w:tc>
          <w:tcPr>
            <w:tcW w:w="2700" w:type="dxa"/>
          </w:tcPr>
          <w:p w14:paraId="109F20BA" w14:textId="77777777" w:rsidR="00963936" w:rsidRPr="002C5023" w:rsidRDefault="00963936" w:rsidP="006D2979">
            <w:pPr>
              <w:spacing w:before="60" w:after="60" w:line="240" w:lineRule="auto"/>
              <w:ind w:left="0"/>
              <w:jc w:val="both"/>
              <w:rPr>
                <w:snapToGrid/>
                <w:szCs w:val="24"/>
              </w:rPr>
            </w:pPr>
          </w:p>
        </w:tc>
        <w:tc>
          <w:tcPr>
            <w:tcW w:w="1080" w:type="dxa"/>
          </w:tcPr>
          <w:p w14:paraId="43B73E83" w14:textId="77777777" w:rsidR="00963936" w:rsidRPr="002C5023" w:rsidRDefault="00963936" w:rsidP="006D2979">
            <w:pPr>
              <w:spacing w:before="60" w:after="60" w:line="240" w:lineRule="auto"/>
              <w:ind w:left="0"/>
              <w:jc w:val="both"/>
              <w:rPr>
                <w:snapToGrid/>
                <w:szCs w:val="24"/>
              </w:rPr>
            </w:pPr>
          </w:p>
        </w:tc>
      </w:tr>
      <w:tr w:rsidR="00963936" w:rsidRPr="002C5023" w14:paraId="6228D92D" w14:textId="77777777" w:rsidTr="007A0F0A">
        <w:tc>
          <w:tcPr>
            <w:tcW w:w="1175" w:type="dxa"/>
          </w:tcPr>
          <w:p w14:paraId="7B64C690" w14:textId="77777777" w:rsidR="00963936" w:rsidRPr="002C5023" w:rsidRDefault="00963936" w:rsidP="006D2979">
            <w:pPr>
              <w:spacing w:before="60" w:after="60" w:line="240" w:lineRule="auto"/>
              <w:ind w:left="0"/>
              <w:jc w:val="both"/>
              <w:rPr>
                <w:snapToGrid/>
                <w:szCs w:val="24"/>
              </w:rPr>
            </w:pPr>
          </w:p>
        </w:tc>
        <w:tc>
          <w:tcPr>
            <w:tcW w:w="985" w:type="dxa"/>
          </w:tcPr>
          <w:p w14:paraId="642289DB" w14:textId="77777777" w:rsidR="00963936" w:rsidRPr="002C5023" w:rsidRDefault="00963936" w:rsidP="006D2979">
            <w:pPr>
              <w:spacing w:before="60" w:after="60" w:line="240" w:lineRule="auto"/>
              <w:ind w:left="0"/>
              <w:jc w:val="both"/>
              <w:rPr>
                <w:snapToGrid/>
                <w:szCs w:val="24"/>
              </w:rPr>
            </w:pPr>
          </w:p>
        </w:tc>
        <w:tc>
          <w:tcPr>
            <w:tcW w:w="720" w:type="dxa"/>
          </w:tcPr>
          <w:p w14:paraId="1C0F8707" w14:textId="77777777" w:rsidR="00963936" w:rsidRPr="002C5023" w:rsidRDefault="00963936" w:rsidP="006D2979">
            <w:pPr>
              <w:spacing w:before="60" w:after="60" w:line="240" w:lineRule="auto"/>
              <w:ind w:left="0"/>
              <w:jc w:val="both"/>
              <w:rPr>
                <w:snapToGrid/>
                <w:szCs w:val="24"/>
              </w:rPr>
            </w:pPr>
          </w:p>
        </w:tc>
        <w:tc>
          <w:tcPr>
            <w:tcW w:w="1837" w:type="dxa"/>
          </w:tcPr>
          <w:p w14:paraId="1ABBE3AC" w14:textId="77777777" w:rsidR="00963936" w:rsidRPr="002C5023" w:rsidRDefault="00963936" w:rsidP="006D2979">
            <w:pPr>
              <w:spacing w:before="60" w:after="60" w:line="240" w:lineRule="auto"/>
              <w:ind w:left="0"/>
              <w:jc w:val="both"/>
              <w:rPr>
                <w:snapToGrid/>
                <w:szCs w:val="24"/>
              </w:rPr>
            </w:pPr>
          </w:p>
        </w:tc>
        <w:tc>
          <w:tcPr>
            <w:tcW w:w="900" w:type="dxa"/>
          </w:tcPr>
          <w:p w14:paraId="351A05F1" w14:textId="77777777" w:rsidR="00963936" w:rsidRPr="002C5023" w:rsidRDefault="00963936" w:rsidP="006D2979">
            <w:pPr>
              <w:spacing w:before="60" w:after="60" w:line="240" w:lineRule="auto"/>
              <w:ind w:left="0"/>
              <w:jc w:val="both"/>
              <w:rPr>
                <w:snapToGrid/>
                <w:szCs w:val="24"/>
              </w:rPr>
            </w:pPr>
          </w:p>
        </w:tc>
        <w:tc>
          <w:tcPr>
            <w:tcW w:w="2700" w:type="dxa"/>
          </w:tcPr>
          <w:p w14:paraId="4262BAD4" w14:textId="77777777" w:rsidR="00963936" w:rsidRPr="002C5023" w:rsidRDefault="00963936" w:rsidP="006D2979">
            <w:pPr>
              <w:spacing w:before="60" w:after="60" w:line="240" w:lineRule="auto"/>
              <w:ind w:left="0"/>
              <w:jc w:val="both"/>
              <w:rPr>
                <w:snapToGrid/>
                <w:szCs w:val="24"/>
              </w:rPr>
            </w:pPr>
          </w:p>
        </w:tc>
        <w:tc>
          <w:tcPr>
            <w:tcW w:w="1080" w:type="dxa"/>
          </w:tcPr>
          <w:p w14:paraId="60A62D68" w14:textId="77777777" w:rsidR="00963936" w:rsidRPr="002C5023" w:rsidRDefault="00963936" w:rsidP="006D2979">
            <w:pPr>
              <w:spacing w:before="60" w:after="60" w:line="240" w:lineRule="auto"/>
              <w:ind w:left="0"/>
              <w:jc w:val="both"/>
              <w:rPr>
                <w:snapToGrid/>
                <w:szCs w:val="24"/>
              </w:rPr>
            </w:pPr>
          </w:p>
        </w:tc>
      </w:tr>
      <w:tr w:rsidR="00963936" w:rsidRPr="002C5023" w14:paraId="14ACA0AD" w14:textId="77777777" w:rsidTr="007A0F0A">
        <w:tc>
          <w:tcPr>
            <w:tcW w:w="1175" w:type="dxa"/>
          </w:tcPr>
          <w:p w14:paraId="542090DA" w14:textId="77777777" w:rsidR="00963936" w:rsidRPr="002C5023" w:rsidRDefault="00963936" w:rsidP="006D2979">
            <w:pPr>
              <w:spacing w:before="60" w:after="60" w:line="240" w:lineRule="auto"/>
              <w:ind w:left="0"/>
              <w:jc w:val="both"/>
              <w:rPr>
                <w:snapToGrid/>
                <w:szCs w:val="24"/>
              </w:rPr>
            </w:pPr>
          </w:p>
        </w:tc>
        <w:tc>
          <w:tcPr>
            <w:tcW w:w="985" w:type="dxa"/>
          </w:tcPr>
          <w:p w14:paraId="0061DE8E" w14:textId="77777777" w:rsidR="00963936" w:rsidRPr="002C5023" w:rsidRDefault="00963936" w:rsidP="006D2979">
            <w:pPr>
              <w:spacing w:before="60" w:after="60" w:line="240" w:lineRule="auto"/>
              <w:ind w:left="0"/>
              <w:jc w:val="both"/>
              <w:rPr>
                <w:snapToGrid/>
                <w:szCs w:val="24"/>
              </w:rPr>
            </w:pPr>
          </w:p>
        </w:tc>
        <w:tc>
          <w:tcPr>
            <w:tcW w:w="720" w:type="dxa"/>
          </w:tcPr>
          <w:p w14:paraId="45A39B84" w14:textId="77777777" w:rsidR="00963936" w:rsidRPr="002C5023" w:rsidRDefault="00963936" w:rsidP="006D2979">
            <w:pPr>
              <w:spacing w:before="60" w:after="60" w:line="240" w:lineRule="auto"/>
              <w:ind w:left="0"/>
              <w:jc w:val="both"/>
              <w:rPr>
                <w:snapToGrid/>
                <w:szCs w:val="24"/>
              </w:rPr>
            </w:pPr>
          </w:p>
        </w:tc>
        <w:tc>
          <w:tcPr>
            <w:tcW w:w="1837" w:type="dxa"/>
          </w:tcPr>
          <w:p w14:paraId="3091FE0F" w14:textId="77777777" w:rsidR="00963936" w:rsidRPr="002C5023" w:rsidRDefault="00963936" w:rsidP="006D2979">
            <w:pPr>
              <w:spacing w:before="60" w:after="60" w:line="240" w:lineRule="auto"/>
              <w:ind w:left="0"/>
              <w:jc w:val="both"/>
              <w:rPr>
                <w:snapToGrid/>
                <w:szCs w:val="24"/>
              </w:rPr>
            </w:pPr>
          </w:p>
        </w:tc>
        <w:tc>
          <w:tcPr>
            <w:tcW w:w="900" w:type="dxa"/>
          </w:tcPr>
          <w:p w14:paraId="6BCC44E9" w14:textId="77777777" w:rsidR="00963936" w:rsidRPr="002C5023" w:rsidRDefault="00963936" w:rsidP="006D2979">
            <w:pPr>
              <w:spacing w:before="60" w:after="60" w:line="240" w:lineRule="auto"/>
              <w:ind w:left="0"/>
              <w:jc w:val="both"/>
              <w:rPr>
                <w:snapToGrid/>
                <w:szCs w:val="24"/>
              </w:rPr>
            </w:pPr>
          </w:p>
        </w:tc>
        <w:tc>
          <w:tcPr>
            <w:tcW w:w="2700" w:type="dxa"/>
          </w:tcPr>
          <w:p w14:paraId="167C9915" w14:textId="77777777" w:rsidR="00963936" w:rsidRPr="002C5023" w:rsidRDefault="00963936" w:rsidP="006D2979">
            <w:pPr>
              <w:spacing w:before="60" w:after="60" w:line="240" w:lineRule="auto"/>
              <w:ind w:left="0"/>
              <w:jc w:val="both"/>
              <w:rPr>
                <w:snapToGrid/>
                <w:szCs w:val="24"/>
              </w:rPr>
            </w:pPr>
          </w:p>
        </w:tc>
        <w:tc>
          <w:tcPr>
            <w:tcW w:w="1080" w:type="dxa"/>
          </w:tcPr>
          <w:p w14:paraId="45096676" w14:textId="77777777" w:rsidR="00963936" w:rsidRPr="002C5023" w:rsidRDefault="00963936" w:rsidP="006D2979">
            <w:pPr>
              <w:spacing w:before="60" w:after="60" w:line="240" w:lineRule="auto"/>
              <w:ind w:left="0"/>
              <w:jc w:val="both"/>
              <w:rPr>
                <w:snapToGrid/>
                <w:szCs w:val="24"/>
              </w:rPr>
            </w:pPr>
          </w:p>
        </w:tc>
      </w:tr>
      <w:tr w:rsidR="00963936" w:rsidRPr="002C5023" w14:paraId="05EEA75F" w14:textId="77777777" w:rsidTr="007A0F0A">
        <w:tc>
          <w:tcPr>
            <w:tcW w:w="1175" w:type="dxa"/>
          </w:tcPr>
          <w:p w14:paraId="3D9CBE3A" w14:textId="77777777" w:rsidR="00963936" w:rsidRPr="002C5023" w:rsidRDefault="00963936" w:rsidP="006D2979">
            <w:pPr>
              <w:spacing w:before="60" w:after="60" w:line="240" w:lineRule="auto"/>
              <w:ind w:left="0"/>
              <w:jc w:val="both"/>
              <w:rPr>
                <w:snapToGrid/>
                <w:szCs w:val="24"/>
              </w:rPr>
            </w:pPr>
          </w:p>
        </w:tc>
        <w:tc>
          <w:tcPr>
            <w:tcW w:w="985" w:type="dxa"/>
          </w:tcPr>
          <w:p w14:paraId="413A8572" w14:textId="77777777" w:rsidR="00963936" w:rsidRPr="002C5023" w:rsidRDefault="00963936" w:rsidP="006D2979">
            <w:pPr>
              <w:spacing w:before="60" w:after="60" w:line="240" w:lineRule="auto"/>
              <w:ind w:left="0"/>
              <w:jc w:val="both"/>
              <w:rPr>
                <w:snapToGrid/>
                <w:szCs w:val="24"/>
              </w:rPr>
            </w:pPr>
          </w:p>
        </w:tc>
        <w:tc>
          <w:tcPr>
            <w:tcW w:w="720" w:type="dxa"/>
          </w:tcPr>
          <w:p w14:paraId="7D1E401A" w14:textId="77777777" w:rsidR="00963936" w:rsidRPr="002C5023" w:rsidRDefault="00963936" w:rsidP="006D2979">
            <w:pPr>
              <w:spacing w:before="60" w:after="60" w:line="240" w:lineRule="auto"/>
              <w:ind w:left="0"/>
              <w:jc w:val="both"/>
              <w:rPr>
                <w:snapToGrid/>
                <w:szCs w:val="24"/>
              </w:rPr>
            </w:pPr>
          </w:p>
        </w:tc>
        <w:tc>
          <w:tcPr>
            <w:tcW w:w="1837" w:type="dxa"/>
          </w:tcPr>
          <w:p w14:paraId="0C8E0F8C" w14:textId="77777777" w:rsidR="00963936" w:rsidRPr="002C5023" w:rsidRDefault="00963936" w:rsidP="006D2979">
            <w:pPr>
              <w:spacing w:before="60" w:after="60" w:line="240" w:lineRule="auto"/>
              <w:ind w:left="0"/>
              <w:jc w:val="both"/>
              <w:rPr>
                <w:snapToGrid/>
                <w:szCs w:val="24"/>
              </w:rPr>
            </w:pPr>
          </w:p>
        </w:tc>
        <w:tc>
          <w:tcPr>
            <w:tcW w:w="900" w:type="dxa"/>
          </w:tcPr>
          <w:p w14:paraId="40F72921" w14:textId="77777777" w:rsidR="00963936" w:rsidRPr="002C5023" w:rsidRDefault="00963936" w:rsidP="006D2979">
            <w:pPr>
              <w:spacing w:before="60" w:after="60" w:line="240" w:lineRule="auto"/>
              <w:ind w:left="0"/>
              <w:jc w:val="both"/>
              <w:rPr>
                <w:snapToGrid/>
                <w:szCs w:val="24"/>
              </w:rPr>
            </w:pPr>
          </w:p>
        </w:tc>
        <w:tc>
          <w:tcPr>
            <w:tcW w:w="2700" w:type="dxa"/>
          </w:tcPr>
          <w:p w14:paraId="64F1A476" w14:textId="77777777" w:rsidR="00963936" w:rsidRPr="002C5023" w:rsidRDefault="00963936" w:rsidP="006D2979">
            <w:pPr>
              <w:spacing w:before="60" w:after="60" w:line="240" w:lineRule="auto"/>
              <w:ind w:left="0"/>
              <w:jc w:val="both"/>
              <w:rPr>
                <w:snapToGrid/>
                <w:szCs w:val="24"/>
              </w:rPr>
            </w:pPr>
          </w:p>
        </w:tc>
        <w:tc>
          <w:tcPr>
            <w:tcW w:w="1080" w:type="dxa"/>
          </w:tcPr>
          <w:p w14:paraId="253F3C07" w14:textId="77777777" w:rsidR="00963936" w:rsidRPr="002C5023" w:rsidRDefault="00963936" w:rsidP="006D2979">
            <w:pPr>
              <w:spacing w:before="60" w:after="60" w:line="240" w:lineRule="auto"/>
              <w:ind w:left="0"/>
              <w:jc w:val="both"/>
              <w:rPr>
                <w:snapToGrid/>
                <w:szCs w:val="24"/>
              </w:rPr>
            </w:pPr>
          </w:p>
        </w:tc>
      </w:tr>
      <w:tr w:rsidR="00963936" w:rsidRPr="002C5023" w14:paraId="7465AFC6" w14:textId="77777777" w:rsidTr="007A0F0A">
        <w:tc>
          <w:tcPr>
            <w:tcW w:w="1175" w:type="dxa"/>
          </w:tcPr>
          <w:p w14:paraId="2F979E49" w14:textId="77777777" w:rsidR="00963936" w:rsidRPr="002C5023" w:rsidRDefault="00963936" w:rsidP="006D2979">
            <w:pPr>
              <w:spacing w:before="60" w:after="60" w:line="240" w:lineRule="auto"/>
              <w:ind w:left="0"/>
              <w:jc w:val="both"/>
              <w:rPr>
                <w:snapToGrid/>
                <w:szCs w:val="24"/>
              </w:rPr>
            </w:pPr>
          </w:p>
        </w:tc>
        <w:tc>
          <w:tcPr>
            <w:tcW w:w="985" w:type="dxa"/>
          </w:tcPr>
          <w:p w14:paraId="66A027E4" w14:textId="77777777" w:rsidR="00963936" w:rsidRPr="002C5023" w:rsidRDefault="00963936" w:rsidP="006D2979">
            <w:pPr>
              <w:spacing w:before="60" w:after="60" w:line="240" w:lineRule="auto"/>
              <w:ind w:left="0"/>
              <w:jc w:val="both"/>
              <w:rPr>
                <w:snapToGrid/>
                <w:szCs w:val="24"/>
              </w:rPr>
            </w:pPr>
          </w:p>
        </w:tc>
        <w:tc>
          <w:tcPr>
            <w:tcW w:w="720" w:type="dxa"/>
          </w:tcPr>
          <w:p w14:paraId="292739B6" w14:textId="77777777" w:rsidR="00963936" w:rsidRPr="002C5023" w:rsidRDefault="00963936" w:rsidP="006D2979">
            <w:pPr>
              <w:spacing w:before="60" w:after="60" w:line="240" w:lineRule="auto"/>
              <w:ind w:left="0"/>
              <w:jc w:val="both"/>
              <w:rPr>
                <w:snapToGrid/>
                <w:szCs w:val="24"/>
              </w:rPr>
            </w:pPr>
          </w:p>
        </w:tc>
        <w:tc>
          <w:tcPr>
            <w:tcW w:w="1837" w:type="dxa"/>
          </w:tcPr>
          <w:p w14:paraId="60DDB376" w14:textId="77777777" w:rsidR="00963936" w:rsidRPr="002C5023" w:rsidRDefault="00963936" w:rsidP="006D2979">
            <w:pPr>
              <w:spacing w:before="60" w:after="60" w:line="240" w:lineRule="auto"/>
              <w:ind w:left="0"/>
              <w:jc w:val="both"/>
              <w:rPr>
                <w:snapToGrid/>
                <w:szCs w:val="24"/>
              </w:rPr>
            </w:pPr>
          </w:p>
        </w:tc>
        <w:tc>
          <w:tcPr>
            <w:tcW w:w="900" w:type="dxa"/>
          </w:tcPr>
          <w:p w14:paraId="343AA67C" w14:textId="77777777" w:rsidR="00963936" w:rsidRPr="002C5023" w:rsidRDefault="00963936" w:rsidP="006D2979">
            <w:pPr>
              <w:spacing w:before="60" w:after="60" w:line="240" w:lineRule="auto"/>
              <w:ind w:left="0"/>
              <w:jc w:val="both"/>
              <w:rPr>
                <w:snapToGrid/>
                <w:szCs w:val="24"/>
              </w:rPr>
            </w:pPr>
          </w:p>
        </w:tc>
        <w:tc>
          <w:tcPr>
            <w:tcW w:w="2700" w:type="dxa"/>
          </w:tcPr>
          <w:p w14:paraId="4911BD1C" w14:textId="77777777" w:rsidR="00963936" w:rsidRPr="002C5023" w:rsidRDefault="00963936" w:rsidP="006D2979">
            <w:pPr>
              <w:spacing w:before="60" w:after="60" w:line="240" w:lineRule="auto"/>
              <w:ind w:left="0"/>
              <w:jc w:val="both"/>
              <w:rPr>
                <w:snapToGrid/>
                <w:szCs w:val="24"/>
              </w:rPr>
            </w:pPr>
          </w:p>
        </w:tc>
        <w:tc>
          <w:tcPr>
            <w:tcW w:w="1080" w:type="dxa"/>
          </w:tcPr>
          <w:p w14:paraId="4890C1C0" w14:textId="77777777" w:rsidR="00963936" w:rsidRPr="002C5023" w:rsidRDefault="00963936" w:rsidP="006D2979">
            <w:pPr>
              <w:spacing w:before="60" w:after="60" w:line="240" w:lineRule="auto"/>
              <w:ind w:left="0"/>
              <w:jc w:val="both"/>
              <w:rPr>
                <w:snapToGrid/>
                <w:szCs w:val="24"/>
              </w:rPr>
            </w:pPr>
          </w:p>
        </w:tc>
      </w:tr>
      <w:tr w:rsidR="00963936" w:rsidRPr="002C5023" w14:paraId="50124B05" w14:textId="77777777" w:rsidTr="007A0F0A">
        <w:tc>
          <w:tcPr>
            <w:tcW w:w="1175" w:type="dxa"/>
          </w:tcPr>
          <w:p w14:paraId="7C1534A4" w14:textId="77777777" w:rsidR="00963936" w:rsidRPr="002C5023" w:rsidRDefault="00963936" w:rsidP="006D2979">
            <w:pPr>
              <w:spacing w:before="60" w:after="60" w:line="240" w:lineRule="auto"/>
              <w:ind w:left="0"/>
              <w:jc w:val="both"/>
              <w:rPr>
                <w:snapToGrid/>
                <w:szCs w:val="24"/>
              </w:rPr>
            </w:pPr>
          </w:p>
        </w:tc>
        <w:tc>
          <w:tcPr>
            <w:tcW w:w="985" w:type="dxa"/>
          </w:tcPr>
          <w:p w14:paraId="54915F34" w14:textId="77777777" w:rsidR="00963936" w:rsidRPr="002C5023" w:rsidRDefault="00963936" w:rsidP="006D2979">
            <w:pPr>
              <w:spacing w:before="60" w:after="60" w:line="240" w:lineRule="auto"/>
              <w:ind w:left="0"/>
              <w:jc w:val="both"/>
              <w:rPr>
                <w:snapToGrid/>
                <w:szCs w:val="24"/>
              </w:rPr>
            </w:pPr>
          </w:p>
        </w:tc>
        <w:tc>
          <w:tcPr>
            <w:tcW w:w="720" w:type="dxa"/>
          </w:tcPr>
          <w:p w14:paraId="67FE2FD2" w14:textId="77777777" w:rsidR="00963936" w:rsidRPr="002C5023" w:rsidRDefault="00963936" w:rsidP="006D2979">
            <w:pPr>
              <w:spacing w:before="60" w:after="60" w:line="240" w:lineRule="auto"/>
              <w:ind w:left="0"/>
              <w:jc w:val="both"/>
              <w:rPr>
                <w:snapToGrid/>
                <w:szCs w:val="24"/>
              </w:rPr>
            </w:pPr>
          </w:p>
        </w:tc>
        <w:tc>
          <w:tcPr>
            <w:tcW w:w="1837" w:type="dxa"/>
          </w:tcPr>
          <w:p w14:paraId="1D7D74A4" w14:textId="77777777" w:rsidR="00963936" w:rsidRPr="002C5023" w:rsidRDefault="00963936" w:rsidP="006D2979">
            <w:pPr>
              <w:spacing w:before="60" w:after="60" w:line="240" w:lineRule="auto"/>
              <w:ind w:left="0"/>
              <w:jc w:val="both"/>
              <w:rPr>
                <w:snapToGrid/>
                <w:szCs w:val="24"/>
              </w:rPr>
            </w:pPr>
          </w:p>
        </w:tc>
        <w:tc>
          <w:tcPr>
            <w:tcW w:w="900" w:type="dxa"/>
          </w:tcPr>
          <w:p w14:paraId="70F079E3" w14:textId="77777777" w:rsidR="00963936" w:rsidRPr="002C5023" w:rsidRDefault="00963936" w:rsidP="006D2979">
            <w:pPr>
              <w:spacing w:before="60" w:after="60" w:line="240" w:lineRule="auto"/>
              <w:ind w:left="0"/>
              <w:jc w:val="both"/>
              <w:rPr>
                <w:snapToGrid/>
                <w:szCs w:val="24"/>
              </w:rPr>
            </w:pPr>
          </w:p>
        </w:tc>
        <w:tc>
          <w:tcPr>
            <w:tcW w:w="2700" w:type="dxa"/>
          </w:tcPr>
          <w:p w14:paraId="5480F026" w14:textId="77777777" w:rsidR="00963936" w:rsidRPr="002C5023" w:rsidRDefault="00963936" w:rsidP="006D2979">
            <w:pPr>
              <w:spacing w:before="60" w:after="60" w:line="240" w:lineRule="auto"/>
              <w:ind w:left="0"/>
              <w:jc w:val="both"/>
              <w:rPr>
                <w:snapToGrid/>
                <w:szCs w:val="24"/>
              </w:rPr>
            </w:pPr>
          </w:p>
        </w:tc>
        <w:tc>
          <w:tcPr>
            <w:tcW w:w="1080" w:type="dxa"/>
          </w:tcPr>
          <w:p w14:paraId="7189D737" w14:textId="77777777" w:rsidR="00963936" w:rsidRPr="002C5023" w:rsidRDefault="00963936" w:rsidP="006D2979">
            <w:pPr>
              <w:spacing w:before="60" w:after="60" w:line="240" w:lineRule="auto"/>
              <w:ind w:left="0"/>
              <w:jc w:val="both"/>
              <w:rPr>
                <w:snapToGrid/>
                <w:szCs w:val="24"/>
              </w:rPr>
            </w:pPr>
          </w:p>
        </w:tc>
      </w:tr>
      <w:tr w:rsidR="00963936" w:rsidRPr="002C5023" w14:paraId="3906D7A1" w14:textId="77777777" w:rsidTr="007A0F0A">
        <w:tc>
          <w:tcPr>
            <w:tcW w:w="1175" w:type="dxa"/>
          </w:tcPr>
          <w:p w14:paraId="68D4EA30" w14:textId="77777777" w:rsidR="00963936" w:rsidRPr="002C5023" w:rsidRDefault="00963936" w:rsidP="006D2979">
            <w:pPr>
              <w:spacing w:before="60" w:after="60" w:line="240" w:lineRule="auto"/>
              <w:ind w:left="0"/>
              <w:jc w:val="both"/>
              <w:rPr>
                <w:snapToGrid/>
                <w:szCs w:val="24"/>
              </w:rPr>
            </w:pPr>
          </w:p>
        </w:tc>
        <w:tc>
          <w:tcPr>
            <w:tcW w:w="985" w:type="dxa"/>
          </w:tcPr>
          <w:p w14:paraId="4B291871" w14:textId="77777777" w:rsidR="00963936" w:rsidRPr="002C5023" w:rsidRDefault="00963936" w:rsidP="006D2979">
            <w:pPr>
              <w:spacing w:before="60" w:after="60" w:line="240" w:lineRule="auto"/>
              <w:ind w:left="0"/>
              <w:jc w:val="both"/>
              <w:rPr>
                <w:snapToGrid/>
                <w:szCs w:val="24"/>
              </w:rPr>
            </w:pPr>
          </w:p>
        </w:tc>
        <w:tc>
          <w:tcPr>
            <w:tcW w:w="720" w:type="dxa"/>
          </w:tcPr>
          <w:p w14:paraId="029B7B33" w14:textId="77777777" w:rsidR="00963936" w:rsidRPr="002C5023" w:rsidRDefault="00963936" w:rsidP="006D2979">
            <w:pPr>
              <w:spacing w:before="60" w:after="60" w:line="240" w:lineRule="auto"/>
              <w:ind w:left="0"/>
              <w:jc w:val="both"/>
              <w:rPr>
                <w:snapToGrid/>
                <w:szCs w:val="24"/>
              </w:rPr>
            </w:pPr>
          </w:p>
        </w:tc>
        <w:tc>
          <w:tcPr>
            <w:tcW w:w="1837" w:type="dxa"/>
          </w:tcPr>
          <w:p w14:paraId="21D20655" w14:textId="77777777" w:rsidR="00963936" w:rsidRPr="002C5023" w:rsidRDefault="00963936" w:rsidP="006D2979">
            <w:pPr>
              <w:spacing w:before="60" w:after="60" w:line="240" w:lineRule="auto"/>
              <w:ind w:left="0"/>
              <w:jc w:val="both"/>
              <w:rPr>
                <w:snapToGrid/>
                <w:szCs w:val="24"/>
              </w:rPr>
            </w:pPr>
          </w:p>
        </w:tc>
        <w:tc>
          <w:tcPr>
            <w:tcW w:w="900" w:type="dxa"/>
          </w:tcPr>
          <w:p w14:paraId="1149A434" w14:textId="77777777" w:rsidR="00963936" w:rsidRPr="002C5023" w:rsidRDefault="00963936" w:rsidP="006D2979">
            <w:pPr>
              <w:spacing w:before="60" w:after="60" w:line="240" w:lineRule="auto"/>
              <w:ind w:left="0"/>
              <w:jc w:val="both"/>
              <w:rPr>
                <w:snapToGrid/>
                <w:szCs w:val="24"/>
              </w:rPr>
            </w:pPr>
          </w:p>
        </w:tc>
        <w:tc>
          <w:tcPr>
            <w:tcW w:w="2700" w:type="dxa"/>
          </w:tcPr>
          <w:p w14:paraId="512D27A5" w14:textId="77777777" w:rsidR="00963936" w:rsidRPr="002C5023" w:rsidRDefault="00963936" w:rsidP="006D2979">
            <w:pPr>
              <w:spacing w:before="60" w:after="60" w:line="240" w:lineRule="auto"/>
              <w:ind w:left="0"/>
              <w:jc w:val="both"/>
              <w:rPr>
                <w:snapToGrid/>
                <w:szCs w:val="24"/>
              </w:rPr>
            </w:pPr>
          </w:p>
        </w:tc>
        <w:tc>
          <w:tcPr>
            <w:tcW w:w="1080" w:type="dxa"/>
          </w:tcPr>
          <w:p w14:paraId="4C56CD17" w14:textId="77777777" w:rsidR="00963936" w:rsidRPr="002C5023" w:rsidRDefault="00963936" w:rsidP="006D2979">
            <w:pPr>
              <w:spacing w:before="60" w:after="60" w:line="240" w:lineRule="auto"/>
              <w:ind w:left="0"/>
              <w:jc w:val="both"/>
              <w:rPr>
                <w:snapToGrid/>
                <w:szCs w:val="24"/>
              </w:rPr>
            </w:pPr>
          </w:p>
        </w:tc>
      </w:tr>
    </w:tbl>
    <w:p w14:paraId="568B0105" w14:textId="77777777" w:rsidR="00963936" w:rsidRPr="002C5023" w:rsidRDefault="00963936" w:rsidP="006D2979">
      <w:pPr>
        <w:widowControl/>
        <w:spacing w:before="0" w:line="240" w:lineRule="auto"/>
        <w:ind w:left="0"/>
        <w:jc w:val="center"/>
        <w:rPr>
          <w:b/>
          <w:bCs/>
          <w:snapToGrid/>
          <w:sz w:val="28"/>
          <w:szCs w:val="32"/>
          <w:lang w:val="en-AU"/>
        </w:rPr>
      </w:pPr>
    </w:p>
    <w:bookmarkStart w:id="0" w:name="_Toc452446886" w:displacedByCustomXml="next"/>
    <w:sdt>
      <w:sdtPr>
        <w:rPr>
          <w:rFonts w:ascii="Times New Roman" w:hAnsi="Times New Roman"/>
          <w:snapToGrid w:val="0"/>
          <w:sz w:val="26"/>
        </w:rPr>
        <w:id w:val="1375196299"/>
        <w:docPartObj>
          <w:docPartGallery w:val="Table of Contents"/>
          <w:docPartUnique/>
        </w:docPartObj>
      </w:sdtPr>
      <w:sdtEndPr>
        <w:rPr>
          <w:b/>
          <w:bCs/>
          <w:noProof/>
        </w:rPr>
      </w:sdtEndPr>
      <w:sdtContent>
        <w:p w14:paraId="72B4D9D0" w14:textId="6EF5AEB1" w:rsidR="002C5023" w:rsidRPr="002B294D" w:rsidRDefault="002B294D" w:rsidP="002B294D">
          <w:pPr>
            <w:pStyle w:val="NormalH"/>
            <w:spacing w:line="240" w:lineRule="auto"/>
            <w:ind w:left="0"/>
            <w:jc w:val="center"/>
            <w:rPr>
              <w:rFonts w:ascii="Times New Roman" w:hAnsi="Times New Roman"/>
              <w:b/>
              <w:sz w:val="28"/>
              <w:szCs w:val="28"/>
            </w:rPr>
          </w:pPr>
          <w:r w:rsidRPr="002C5023">
            <w:rPr>
              <w:rFonts w:ascii="Times New Roman" w:hAnsi="Times New Roman"/>
              <w:b/>
              <w:sz w:val="28"/>
              <w:szCs w:val="28"/>
            </w:rPr>
            <w:t>MỤC LỤC</w:t>
          </w:r>
        </w:p>
        <w:p w14:paraId="3DCBFD7F" w14:textId="665359F1" w:rsidR="00662A4A" w:rsidRDefault="002B294D">
          <w:pPr>
            <w:pStyle w:val="TOC1"/>
            <w:rPr>
              <w:rFonts w:asciiTheme="minorHAnsi" w:eastAsiaTheme="minorEastAsia" w:hAnsiTheme="minorHAnsi" w:cstheme="minorBidi"/>
              <w:b w:val="0"/>
              <w:snapToGrid/>
              <w:sz w:val="22"/>
              <w:szCs w:val="22"/>
            </w:rPr>
          </w:pPr>
          <w:r>
            <w:rPr>
              <w:b w:val="0"/>
            </w:rPr>
            <w:fldChar w:fldCharType="begin"/>
          </w:r>
          <w:r>
            <w:rPr>
              <w:b w:val="0"/>
            </w:rPr>
            <w:instrText xml:space="preserve"> TOC \o "1-2" \h \z \u </w:instrText>
          </w:r>
          <w:r>
            <w:rPr>
              <w:b w:val="0"/>
            </w:rPr>
            <w:fldChar w:fldCharType="separate"/>
          </w:r>
          <w:hyperlink w:anchor="_Toc202368555" w:history="1">
            <w:r w:rsidR="00662A4A" w:rsidRPr="004C344B">
              <w:rPr>
                <w:rStyle w:val="Hyperlink"/>
                <w:spacing w:val="-6"/>
              </w:rPr>
              <w:t>1</w:t>
            </w:r>
            <w:r w:rsidR="00662A4A">
              <w:rPr>
                <w:rFonts w:asciiTheme="minorHAnsi" w:eastAsiaTheme="minorEastAsia" w:hAnsiTheme="minorHAnsi" w:cstheme="minorBidi"/>
                <w:b w:val="0"/>
                <w:snapToGrid/>
                <w:sz w:val="22"/>
                <w:szCs w:val="22"/>
              </w:rPr>
              <w:tab/>
            </w:r>
            <w:r w:rsidR="00662A4A" w:rsidRPr="004C344B">
              <w:rPr>
                <w:rStyle w:val="Hyperlink"/>
              </w:rPr>
              <w:t>GIỚI THIỆU</w:t>
            </w:r>
            <w:r w:rsidR="00662A4A">
              <w:rPr>
                <w:webHidden/>
              </w:rPr>
              <w:tab/>
            </w:r>
            <w:r w:rsidR="00662A4A">
              <w:rPr>
                <w:webHidden/>
              </w:rPr>
              <w:fldChar w:fldCharType="begin"/>
            </w:r>
            <w:r w:rsidR="00662A4A">
              <w:rPr>
                <w:webHidden/>
              </w:rPr>
              <w:instrText xml:space="preserve"> PAGEREF _Toc202368555 \h </w:instrText>
            </w:r>
            <w:r w:rsidR="00662A4A">
              <w:rPr>
                <w:webHidden/>
              </w:rPr>
            </w:r>
            <w:r w:rsidR="00662A4A">
              <w:rPr>
                <w:webHidden/>
              </w:rPr>
              <w:fldChar w:fldCharType="separate"/>
            </w:r>
            <w:r w:rsidR="00662A4A">
              <w:rPr>
                <w:webHidden/>
              </w:rPr>
              <w:t>5</w:t>
            </w:r>
            <w:r w:rsidR="00662A4A">
              <w:rPr>
                <w:webHidden/>
              </w:rPr>
              <w:fldChar w:fldCharType="end"/>
            </w:r>
          </w:hyperlink>
        </w:p>
        <w:p w14:paraId="55C8BCE3" w14:textId="39F883A0" w:rsidR="00662A4A" w:rsidRDefault="00866E06">
          <w:pPr>
            <w:pStyle w:val="TOC2"/>
            <w:rPr>
              <w:rFonts w:asciiTheme="minorHAnsi" w:eastAsiaTheme="minorEastAsia" w:hAnsiTheme="minorHAnsi" w:cstheme="minorBidi"/>
              <w:snapToGrid/>
              <w:sz w:val="22"/>
              <w:szCs w:val="22"/>
            </w:rPr>
          </w:pPr>
          <w:hyperlink w:anchor="_Toc202368556" w:history="1">
            <w:r w:rsidR="00662A4A" w:rsidRPr="004C344B">
              <w:rPr>
                <w:rStyle w:val="Hyperlink"/>
              </w:rPr>
              <w:t>1.1</w:t>
            </w:r>
            <w:r w:rsidR="00662A4A">
              <w:rPr>
                <w:rFonts w:asciiTheme="minorHAnsi" w:eastAsiaTheme="minorEastAsia" w:hAnsiTheme="minorHAnsi" w:cstheme="minorBidi"/>
                <w:snapToGrid/>
                <w:sz w:val="22"/>
                <w:szCs w:val="22"/>
              </w:rPr>
              <w:tab/>
            </w:r>
            <w:r w:rsidR="00662A4A" w:rsidRPr="004C344B">
              <w:rPr>
                <w:rStyle w:val="Hyperlink"/>
              </w:rPr>
              <w:t>Mục đích tài liệu</w:t>
            </w:r>
            <w:r w:rsidR="00662A4A">
              <w:rPr>
                <w:webHidden/>
              </w:rPr>
              <w:tab/>
            </w:r>
            <w:r w:rsidR="00662A4A">
              <w:rPr>
                <w:webHidden/>
              </w:rPr>
              <w:fldChar w:fldCharType="begin"/>
            </w:r>
            <w:r w:rsidR="00662A4A">
              <w:rPr>
                <w:webHidden/>
              </w:rPr>
              <w:instrText xml:space="preserve"> PAGEREF _Toc202368556 \h </w:instrText>
            </w:r>
            <w:r w:rsidR="00662A4A">
              <w:rPr>
                <w:webHidden/>
              </w:rPr>
            </w:r>
            <w:r w:rsidR="00662A4A">
              <w:rPr>
                <w:webHidden/>
              </w:rPr>
              <w:fldChar w:fldCharType="separate"/>
            </w:r>
            <w:r w:rsidR="00662A4A">
              <w:rPr>
                <w:webHidden/>
              </w:rPr>
              <w:t>5</w:t>
            </w:r>
            <w:r w:rsidR="00662A4A">
              <w:rPr>
                <w:webHidden/>
              </w:rPr>
              <w:fldChar w:fldCharType="end"/>
            </w:r>
          </w:hyperlink>
        </w:p>
        <w:p w14:paraId="110342CF" w14:textId="22581F86" w:rsidR="00662A4A" w:rsidRDefault="00866E06">
          <w:pPr>
            <w:pStyle w:val="TOC2"/>
            <w:rPr>
              <w:rFonts w:asciiTheme="minorHAnsi" w:eastAsiaTheme="minorEastAsia" w:hAnsiTheme="minorHAnsi" w:cstheme="minorBidi"/>
              <w:snapToGrid/>
              <w:sz w:val="22"/>
              <w:szCs w:val="22"/>
            </w:rPr>
          </w:pPr>
          <w:hyperlink w:anchor="_Toc202368557" w:history="1">
            <w:r w:rsidR="00662A4A" w:rsidRPr="004C344B">
              <w:rPr>
                <w:rStyle w:val="Hyperlink"/>
              </w:rPr>
              <w:t>1.2</w:t>
            </w:r>
            <w:r w:rsidR="00662A4A">
              <w:rPr>
                <w:rFonts w:asciiTheme="minorHAnsi" w:eastAsiaTheme="minorEastAsia" w:hAnsiTheme="minorHAnsi" w:cstheme="minorBidi"/>
                <w:snapToGrid/>
                <w:sz w:val="22"/>
                <w:szCs w:val="22"/>
              </w:rPr>
              <w:tab/>
            </w:r>
            <w:r w:rsidR="00662A4A" w:rsidRPr="004C344B">
              <w:rPr>
                <w:rStyle w:val="Hyperlink"/>
              </w:rPr>
              <w:t>Phạm vi tài liệu</w:t>
            </w:r>
            <w:r w:rsidR="00662A4A">
              <w:rPr>
                <w:webHidden/>
              </w:rPr>
              <w:tab/>
            </w:r>
            <w:r w:rsidR="00662A4A">
              <w:rPr>
                <w:webHidden/>
              </w:rPr>
              <w:fldChar w:fldCharType="begin"/>
            </w:r>
            <w:r w:rsidR="00662A4A">
              <w:rPr>
                <w:webHidden/>
              </w:rPr>
              <w:instrText xml:space="preserve"> PAGEREF _Toc202368557 \h </w:instrText>
            </w:r>
            <w:r w:rsidR="00662A4A">
              <w:rPr>
                <w:webHidden/>
              </w:rPr>
            </w:r>
            <w:r w:rsidR="00662A4A">
              <w:rPr>
                <w:webHidden/>
              </w:rPr>
              <w:fldChar w:fldCharType="separate"/>
            </w:r>
            <w:r w:rsidR="00662A4A">
              <w:rPr>
                <w:webHidden/>
              </w:rPr>
              <w:t>5</w:t>
            </w:r>
            <w:r w:rsidR="00662A4A">
              <w:rPr>
                <w:webHidden/>
              </w:rPr>
              <w:fldChar w:fldCharType="end"/>
            </w:r>
          </w:hyperlink>
        </w:p>
        <w:p w14:paraId="4526B9B8" w14:textId="06040DBF" w:rsidR="00662A4A" w:rsidRDefault="00866E06">
          <w:pPr>
            <w:pStyle w:val="TOC2"/>
            <w:rPr>
              <w:rFonts w:asciiTheme="minorHAnsi" w:eastAsiaTheme="minorEastAsia" w:hAnsiTheme="minorHAnsi" w:cstheme="minorBidi"/>
              <w:snapToGrid/>
              <w:sz w:val="22"/>
              <w:szCs w:val="22"/>
            </w:rPr>
          </w:pPr>
          <w:hyperlink w:anchor="_Toc202368558" w:history="1">
            <w:r w:rsidR="00662A4A" w:rsidRPr="004C344B">
              <w:rPr>
                <w:rStyle w:val="Hyperlink"/>
              </w:rPr>
              <w:t>1.3</w:t>
            </w:r>
            <w:r w:rsidR="00662A4A">
              <w:rPr>
                <w:rFonts w:asciiTheme="minorHAnsi" w:eastAsiaTheme="minorEastAsia" w:hAnsiTheme="minorHAnsi" w:cstheme="minorBidi"/>
                <w:snapToGrid/>
                <w:sz w:val="22"/>
                <w:szCs w:val="22"/>
              </w:rPr>
              <w:tab/>
            </w:r>
            <w:r w:rsidR="00662A4A" w:rsidRPr="004C344B">
              <w:rPr>
                <w:rStyle w:val="Hyperlink"/>
              </w:rPr>
              <w:t>Định nghĩa thuật ngữ và các từ viết tắt</w:t>
            </w:r>
            <w:r w:rsidR="00662A4A">
              <w:rPr>
                <w:webHidden/>
              </w:rPr>
              <w:tab/>
            </w:r>
            <w:r w:rsidR="00662A4A">
              <w:rPr>
                <w:webHidden/>
              </w:rPr>
              <w:fldChar w:fldCharType="begin"/>
            </w:r>
            <w:r w:rsidR="00662A4A">
              <w:rPr>
                <w:webHidden/>
              </w:rPr>
              <w:instrText xml:space="preserve"> PAGEREF _Toc202368558 \h </w:instrText>
            </w:r>
            <w:r w:rsidR="00662A4A">
              <w:rPr>
                <w:webHidden/>
              </w:rPr>
            </w:r>
            <w:r w:rsidR="00662A4A">
              <w:rPr>
                <w:webHidden/>
              </w:rPr>
              <w:fldChar w:fldCharType="separate"/>
            </w:r>
            <w:r w:rsidR="00662A4A">
              <w:rPr>
                <w:webHidden/>
              </w:rPr>
              <w:t>5</w:t>
            </w:r>
            <w:r w:rsidR="00662A4A">
              <w:rPr>
                <w:webHidden/>
              </w:rPr>
              <w:fldChar w:fldCharType="end"/>
            </w:r>
          </w:hyperlink>
        </w:p>
        <w:p w14:paraId="79AF9C5C" w14:textId="104EAD32" w:rsidR="00662A4A" w:rsidRDefault="00866E06">
          <w:pPr>
            <w:pStyle w:val="TOC2"/>
            <w:rPr>
              <w:rFonts w:asciiTheme="minorHAnsi" w:eastAsiaTheme="minorEastAsia" w:hAnsiTheme="minorHAnsi" w:cstheme="minorBidi"/>
              <w:snapToGrid/>
              <w:sz w:val="22"/>
              <w:szCs w:val="22"/>
            </w:rPr>
          </w:pPr>
          <w:hyperlink w:anchor="_Toc202368559" w:history="1">
            <w:r w:rsidR="00662A4A" w:rsidRPr="004C344B">
              <w:rPr>
                <w:rStyle w:val="Hyperlink"/>
              </w:rPr>
              <w:t>1.4</w:t>
            </w:r>
            <w:r w:rsidR="00662A4A">
              <w:rPr>
                <w:rFonts w:asciiTheme="minorHAnsi" w:eastAsiaTheme="minorEastAsia" w:hAnsiTheme="minorHAnsi" w:cstheme="minorBidi"/>
                <w:snapToGrid/>
                <w:sz w:val="22"/>
                <w:szCs w:val="22"/>
              </w:rPr>
              <w:tab/>
            </w:r>
            <w:r w:rsidR="00662A4A" w:rsidRPr="004C344B">
              <w:rPr>
                <w:rStyle w:val="Hyperlink"/>
              </w:rPr>
              <w:t>Tài liệu tham khảo</w:t>
            </w:r>
            <w:r w:rsidR="00662A4A">
              <w:rPr>
                <w:webHidden/>
              </w:rPr>
              <w:tab/>
            </w:r>
            <w:r w:rsidR="00662A4A">
              <w:rPr>
                <w:webHidden/>
              </w:rPr>
              <w:fldChar w:fldCharType="begin"/>
            </w:r>
            <w:r w:rsidR="00662A4A">
              <w:rPr>
                <w:webHidden/>
              </w:rPr>
              <w:instrText xml:space="preserve"> PAGEREF _Toc202368559 \h </w:instrText>
            </w:r>
            <w:r w:rsidR="00662A4A">
              <w:rPr>
                <w:webHidden/>
              </w:rPr>
            </w:r>
            <w:r w:rsidR="00662A4A">
              <w:rPr>
                <w:webHidden/>
              </w:rPr>
              <w:fldChar w:fldCharType="separate"/>
            </w:r>
            <w:r w:rsidR="00662A4A">
              <w:rPr>
                <w:webHidden/>
              </w:rPr>
              <w:t>6</w:t>
            </w:r>
            <w:r w:rsidR="00662A4A">
              <w:rPr>
                <w:webHidden/>
              </w:rPr>
              <w:fldChar w:fldCharType="end"/>
            </w:r>
          </w:hyperlink>
        </w:p>
        <w:p w14:paraId="610E716D" w14:textId="16262F05" w:rsidR="00662A4A" w:rsidRDefault="00866E06">
          <w:pPr>
            <w:pStyle w:val="TOC2"/>
            <w:rPr>
              <w:rFonts w:asciiTheme="minorHAnsi" w:eastAsiaTheme="minorEastAsia" w:hAnsiTheme="minorHAnsi" w:cstheme="minorBidi"/>
              <w:snapToGrid/>
              <w:sz w:val="22"/>
              <w:szCs w:val="22"/>
            </w:rPr>
          </w:pPr>
          <w:hyperlink w:anchor="_Toc202368560" w:history="1">
            <w:r w:rsidR="00662A4A" w:rsidRPr="004C344B">
              <w:rPr>
                <w:rStyle w:val="Hyperlink"/>
              </w:rPr>
              <w:t>1.5</w:t>
            </w:r>
            <w:r w:rsidR="00662A4A">
              <w:rPr>
                <w:rFonts w:asciiTheme="minorHAnsi" w:eastAsiaTheme="minorEastAsia" w:hAnsiTheme="minorHAnsi" w:cstheme="minorBidi"/>
                <w:snapToGrid/>
                <w:sz w:val="22"/>
                <w:szCs w:val="22"/>
              </w:rPr>
              <w:tab/>
            </w:r>
            <w:r w:rsidR="00662A4A" w:rsidRPr="004C344B">
              <w:rPr>
                <w:rStyle w:val="Hyperlink"/>
              </w:rPr>
              <w:t>Mô tả tài liệu</w:t>
            </w:r>
            <w:r w:rsidR="00662A4A">
              <w:rPr>
                <w:webHidden/>
              </w:rPr>
              <w:tab/>
            </w:r>
            <w:r w:rsidR="00662A4A">
              <w:rPr>
                <w:webHidden/>
              </w:rPr>
              <w:fldChar w:fldCharType="begin"/>
            </w:r>
            <w:r w:rsidR="00662A4A">
              <w:rPr>
                <w:webHidden/>
              </w:rPr>
              <w:instrText xml:space="preserve"> PAGEREF _Toc202368560 \h </w:instrText>
            </w:r>
            <w:r w:rsidR="00662A4A">
              <w:rPr>
                <w:webHidden/>
              </w:rPr>
            </w:r>
            <w:r w:rsidR="00662A4A">
              <w:rPr>
                <w:webHidden/>
              </w:rPr>
              <w:fldChar w:fldCharType="separate"/>
            </w:r>
            <w:r w:rsidR="00662A4A">
              <w:rPr>
                <w:webHidden/>
              </w:rPr>
              <w:t>7</w:t>
            </w:r>
            <w:r w:rsidR="00662A4A">
              <w:rPr>
                <w:webHidden/>
              </w:rPr>
              <w:fldChar w:fldCharType="end"/>
            </w:r>
          </w:hyperlink>
        </w:p>
        <w:p w14:paraId="0222541E" w14:textId="317E8423" w:rsidR="00662A4A" w:rsidRDefault="00866E06">
          <w:pPr>
            <w:pStyle w:val="TOC1"/>
            <w:rPr>
              <w:rFonts w:asciiTheme="minorHAnsi" w:eastAsiaTheme="minorEastAsia" w:hAnsiTheme="minorHAnsi" w:cstheme="minorBidi"/>
              <w:b w:val="0"/>
              <w:snapToGrid/>
              <w:sz w:val="22"/>
              <w:szCs w:val="22"/>
            </w:rPr>
          </w:pPr>
          <w:hyperlink w:anchor="_Toc202368561" w:history="1">
            <w:r w:rsidR="00662A4A" w:rsidRPr="004C344B">
              <w:rPr>
                <w:rStyle w:val="Hyperlink"/>
                <w:spacing w:val="-6"/>
              </w:rPr>
              <w:t>2</w:t>
            </w:r>
            <w:r w:rsidR="00662A4A">
              <w:rPr>
                <w:rFonts w:asciiTheme="minorHAnsi" w:eastAsiaTheme="minorEastAsia" w:hAnsiTheme="minorHAnsi" w:cstheme="minorBidi"/>
                <w:b w:val="0"/>
                <w:snapToGrid/>
                <w:sz w:val="22"/>
                <w:szCs w:val="22"/>
              </w:rPr>
              <w:tab/>
            </w:r>
            <w:r w:rsidR="00662A4A" w:rsidRPr="004C344B">
              <w:rPr>
                <w:rStyle w:val="Hyperlink"/>
                <w:spacing w:val="-6"/>
              </w:rPr>
              <w:t>TỔNG QUAN VỀ HỆ THỐNG</w:t>
            </w:r>
            <w:r w:rsidR="00662A4A">
              <w:rPr>
                <w:webHidden/>
              </w:rPr>
              <w:tab/>
            </w:r>
            <w:r w:rsidR="00662A4A">
              <w:rPr>
                <w:webHidden/>
              </w:rPr>
              <w:fldChar w:fldCharType="begin"/>
            </w:r>
            <w:r w:rsidR="00662A4A">
              <w:rPr>
                <w:webHidden/>
              </w:rPr>
              <w:instrText xml:space="preserve"> PAGEREF _Toc202368561 \h </w:instrText>
            </w:r>
            <w:r w:rsidR="00662A4A">
              <w:rPr>
                <w:webHidden/>
              </w:rPr>
            </w:r>
            <w:r w:rsidR="00662A4A">
              <w:rPr>
                <w:webHidden/>
              </w:rPr>
              <w:fldChar w:fldCharType="separate"/>
            </w:r>
            <w:r w:rsidR="00662A4A">
              <w:rPr>
                <w:webHidden/>
              </w:rPr>
              <w:t>8</w:t>
            </w:r>
            <w:r w:rsidR="00662A4A">
              <w:rPr>
                <w:webHidden/>
              </w:rPr>
              <w:fldChar w:fldCharType="end"/>
            </w:r>
          </w:hyperlink>
        </w:p>
        <w:p w14:paraId="7A01BD7D" w14:textId="32DCA3EC" w:rsidR="00662A4A" w:rsidRDefault="00866E06">
          <w:pPr>
            <w:pStyle w:val="TOC2"/>
            <w:rPr>
              <w:rFonts w:asciiTheme="minorHAnsi" w:eastAsiaTheme="minorEastAsia" w:hAnsiTheme="minorHAnsi" w:cstheme="minorBidi"/>
              <w:snapToGrid/>
              <w:sz w:val="22"/>
              <w:szCs w:val="22"/>
            </w:rPr>
          </w:pPr>
          <w:hyperlink w:anchor="_Toc202368562" w:history="1">
            <w:r w:rsidR="00662A4A" w:rsidRPr="004C344B">
              <w:rPr>
                <w:rStyle w:val="Hyperlink"/>
              </w:rPr>
              <w:t>2.1</w:t>
            </w:r>
            <w:r w:rsidR="00662A4A">
              <w:rPr>
                <w:rFonts w:asciiTheme="minorHAnsi" w:eastAsiaTheme="minorEastAsia" w:hAnsiTheme="minorHAnsi" w:cstheme="minorBidi"/>
                <w:snapToGrid/>
                <w:sz w:val="22"/>
                <w:szCs w:val="22"/>
              </w:rPr>
              <w:tab/>
            </w:r>
            <w:r w:rsidR="00662A4A" w:rsidRPr="004C344B">
              <w:rPr>
                <w:rStyle w:val="Hyperlink"/>
              </w:rPr>
              <w:t>Phát biểu bài toán</w:t>
            </w:r>
            <w:r w:rsidR="00662A4A">
              <w:rPr>
                <w:webHidden/>
              </w:rPr>
              <w:tab/>
            </w:r>
            <w:r w:rsidR="00662A4A">
              <w:rPr>
                <w:webHidden/>
              </w:rPr>
              <w:fldChar w:fldCharType="begin"/>
            </w:r>
            <w:r w:rsidR="00662A4A">
              <w:rPr>
                <w:webHidden/>
              </w:rPr>
              <w:instrText xml:space="preserve"> PAGEREF _Toc202368562 \h </w:instrText>
            </w:r>
            <w:r w:rsidR="00662A4A">
              <w:rPr>
                <w:webHidden/>
              </w:rPr>
            </w:r>
            <w:r w:rsidR="00662A4A">
              <w:rPr>
                <w:webHidden/>
              </w:rPr>
              <w:fldChar w:fldCharType="separate"/>
            </w:r>
            <w:r w:rsidR="00662A4A">
              <w:rPr>
                <w:webHidden/>
              </w:rPr>
              <w:t>8</w:t>
            </w:r>
            <w:r w:rsidR="00662A4A">
              <w:rPr>
                <w:webHidden/>
              </w:rPr>
              <w:fldChar w:fldCharType="end"/>
            </w:r>
          </w:hyperlink>
        </w:p>
        <w:p w14:paraId="2FCF6644" w14:textId="76818581" w:rsidR="00662A4A" w:rsidRDefault="00866E06">
          <w:pPr>
            <w:pStyle w:val="TOC2"/>
            <w:rPr>
              <w:rFonts w:asciiTheme="minorHAnsi" w:eastAsiaTheme="minorEastAsia" w:hAnsiTheme="minorHAnsi" w:cstheme="minorBidi"/>
              <w:snapToGrid/>
              <w:sz w:val="22"/>
              <w:szCs w:val="22"/>
            </w:rPr>
          </w:pPr>
          <w:hyperlink w:anchor="_Toc202368563" w:history="1">
            <w:r w:rsidR="00662A4A" w:rsidRPr="004C344B">
              <w:rPr>
                <w:rStyle w:val="Hyperlink"/>
              </w:rPr>
              <w:t>2.2</w:t>
            </w:r>
            <w:r w:rsidR="00662A4A">
              <w:rPr>
                <w:rFonts w:asciiTheme="minorHAnsi" w:eastAsiaTheme="minorEastAsia" w:hAnsiTheme="minorHAnsi" w:cstheme="minorBidi"/>
                <w:snapToGrid/>
                <w:sz w:val="22"/>
                <w:szCs w:val="22"/>
              </w:rPr>
              <w:tab/>
            </w:r>
            <w:r w:rsidR="00662A4A" w:rsidRPr="004C344B">
              <w:rPr>
                <w:rStyle w:val="Hyperlink"/>
              </w:rPr>
              <w:t>Mục tiêu hệ thống</w:t>
            </w:r>
            <w:r w:rsidR="00662A4A">
              <w:rPr>
                <w:webHidden/>
              </w:rPr>
              <w:tab/>
            </w:r>
            <w:r w:rsidR="00662A4A">
              <w:rPr>
                <w:webHidden/>
              </w:rPr>
              <w:fldChar w:fldCharType="begin"/>
            </w:r>
            <w:r w:rsidR="00662A4A">
              <w:rPr>
                <w:webHidden/>
              </w:rPr>
              <w:instrText xml:space="preserve"> PAGEREF _Toc202368563 \h </w:instrText>
            </w:r>
            <w:r w:rsidR="00662A4A">
              <w:rPr>
                <w:webHidden/>
              </w:rPr>
            </w:r>
            <w:r w:rsidR="00662A4A">
              <w:rPr>
                <w:webHidden/>
              </w:rPr>
              <w:fldChar w:fldCharType="separate"/>
            </w:r>
            <w:r w:rsidR="00662A4A">
              <w:rPr>
                <w:webHidden/>
              </w:rPr>
              <w:t>8</w:t>
            </w:r>
            <w:r w:rsidR="00662A4A">
              <w:rPr>
                <w:webHidden/>
              </w:rPr>
              <w:fldChar w:fldCharType="end"/>
            </w:r>
          </w:hyperlink>
        </w:p>
        <w:p w14:paraId="429300DD" w14:textId="7A5CE1B6" w:rsidR="00662A4A" w:rsidRDefault="00866E06">
          <w:pPr>
            <w:pStyle w:val="TOC2"/>
            <w:rPr>
              <w:rFonts w:asciiTheme="minorHAnsi" w:eastAsiaTheme="minorEastAsia" w:hAnsiTheme="minorHAnsi" w:cstheme="minorBidi"/>
              <w:snapToGrid/>
              <w:sz w:val="22"/>
              <w:szCs w:val="22"/>
            </w:rPr>
          </w:pPr>
          <w:hyperlink w:anchor="_Toc202368564" w:history="1">
            <w:r w:rsidR="00662A4A" w:rsidRPr="004C344B">
              <w:rPr>
                <w:rStyle w:val="Hyperlink"/>
              </w:rPr>
              <w:t>2.3</w:t>
            </w:r>
            <w:r w:rsidR="00662A4A">
              <w:rPr>
                <w:rFonts w:asciiTheme="minorHAnsi" w:eastAsiaTheme="minorEastAsia" w:hAnsiTheme="minorHAnsi" w:cstheme="minorBidi"/>
                <w:snapToGrid/>
                <w:sz w:val="22"/>
                <w:szCs w:val="22"/>
              </w:rPr>
              <w:tab/>
            </w:r>
            <w:r w:rsidR="00662A4A" w:rsidRPr="004C344B">
              <w:rPr>
                <w:rStyle w:val="Hyperlink"/>
              </w:rPr>
              <w:t>Phạm vi hệ thống</w:t>
            </w:r>
            <w:r w:rsidR="00662A4A">
              <w:rPr>
                <w:webHidden/>
              </w:rPr>
              <w:tab/>
            </w:r>
            <w:r w:rsidR="00662A4A">
              <w:rPr>
                <w:webHidden/>
              </w:rPr>
              <w:fldChar w:fldCharType="begin"/>
            </w:r>
            <w:r w:rsidR="00662A4A">
              <w:rPr>
                <w:webHidden/>
              </w:rPr>
              <w:instrText xml:space="preserve"> PAGEREF _Toc202368564 \h </w:instrText>
            </w:r>
            <w:r w:rsidR="00662A4A">
              <w:rPr>
                <w:webHidden/>
              </w:rPr>
            </w:r>
            <w:r w:rsidR="00662A4A">
              <w:rPr>
                <w:webHidden/>
              </w:rPr>
              <w:fldChar w:fldCharType="separate"/>
            </w:r>
            <w:r w:rsidR="00662A4A">
              <w:rPr>
                <w:webHidden/>
              </w:rPr>
              <w:t>8</w:t>
            </w:r>
            <w:r w:rsidR="00662A4A">
              <w:rPr>
                <w:webHidden/>
              </w:rPr>
              <w:fldChar w:fldCharType="end"/>
            </w:r>
          </w:hyperlink>
        </w:p>
        <w:p w14:paraId="1C95070A" w14:textId="1A8B228C" w:rsidR="00662A4A" w:rsidRDefault="00866E06">
          <w:pPr>
            <w:pStyle w:val="TOC1"/>
            <w:rPr>
              <w:rFonts w:asciiTheme="minorHAnsi" w:eastAsiaTheme="minorEastAsia" w:hAnsiTheme="minorHAnsi" w:cstheme="minorBidi"/>
              <w:b w:val="0"/>
              <w:snapToGrid/>
              <w:sz w:val="22"/>
              <w:szCs w:val="22"/>
            </w:rPr>
          </w:pPr>
          <w:hyperlink w:anchor="_Toc202368565" w:history="1">
            <w:r w:rsidR="00662A4A" w:rsidRPr="004C344B">
              <w:rPr>
                <w:rStyle w:val="Hyperlink"/>
              </w:rPr>
              <w:t>3</w:t>
            </w:r>
            <w:r w:rsidR="00662A4A">
              <w:rPr>
                <w:rFonts w:asciiTheme="minorHAnsi" w:eastAsiaTheme="minorEastAsia" w:hAnsiTheme="minorHAnsi" w:cstheme="minorBidi"/>
                <w:b w:val="0"/>
                <w:snapToGrid/>
                <w:sz w:val="22"/>
                <w:szCs w:val="22"/>
              </w:rPr>
              <w:tab/>
            </w:r>
            <w:r w:rsidR="00662A4A" w:rsidRPr="004C344B">
              <w:rPr>
                <w:rStyle w:val="Hyperlink"/>
                <w:spacing w:val="-6"/>
              </w:rPr>
              <w:t>THỐNG NHẤT YÊU CẦU CHỨC NĂNG/NGHIỆP VỤ</w:t>
            </w:r>
            <w:r w:rsidR="00662A4A">
              <w:rPr>
                <w:webHidden/>
              </w:rPr>
              <w:tab/>
            </w:r>
            <w:r w:rsidR="00662A4A">
              <w:rPr>
                <w:webHidden/>
              </w:rPr>
              <w:fldChar w:fldCharType="begin"/>
            </w:r>
            <w:r w:rsidR="00662A4A">
              <w:rPr>
                <w:webHidden/>
              </w:rPr>
              <w:instrText xml:space="preserve"> PAGEREF _Toc202368565 \h </w:instrText>
            </w:r>
            <w:r w:rsidR="00662A4A">
              <w:rPr>
                <w:webHidden/>
              </w:rPr>
            </w:r>
            <w:r w:rsidR="00662A4A">
              <w:rPr>
                <w:webHidden/>
              </w:rPr>
              <w:fldChar w:fldCharType="separate"/>
            </w:r>
            <w:r w:rsidR="00662A4A">
              <w:rPr>
                <w:webHidden/>
              </w:rPr>
              <w:t>9</w:t>
            </w:r>
            <w:r w:rsidR="00662A4A">
              <w:rPr>
                <w:webHidden/>
              </w:rPr>
              <w:fldChar w:fldCharType="end"/>
            </w:r>
          </w:hyperlink>
        </w:p>
        <w:p w14:paraId="1C3BBB90" w14:textId="47C2046E" w:rsidR="00662A4A" w:rsidRDefault="00866E06">
          <w:pPr>
            <w:pStyle w:val="TOC2"/>
            <w:rPr>
              <w:rFonts w:asciiTheme="minorHAnsi" w:eastAsiaTheme="minorEastAsia" w:hAnsiTheme="minorHAnsi" w:cstheme="minorBidi"/>
              <w:snapToGrid/>
              <w:sz w:val="22"/>
              <w:szCs w:val="22"/>
            </w:rPr>
          </w:pPr>
          <w:hyperlink w:anchor="_Toc202368566" w:history="1">
            <w:r w:rsidR="00662A4A" w:rsidRPr="004C344B">
              <w:rPr>
                <w:rStyle w:val="Hyperlink"/>
              </w:rPr>
              <w:t>3.1</w:t>
            </w:r>
            <w:r w:rsidR="00662A4A">
              <w:rPr>
                <w:rFonts w:asciiTheme="minorHAnsi" w:eastAsiaTheme="minorEastAsia" w:hAnsiTheme="minorHAnsi" w:cstheme="minorBidi"/>
                <w:snapToGrid/>
                <w:sz w:val="22"/>
                <w:szCs w:val="22"/>
              </w:rPr>
              <w:tab/>
            </w:r>
            <w:r w:rsidR="00662A4A" w:rsidRPr="004C344B">
              <w:rPr>
                <w:rStyle w:val="Hyperlink"/>
              </w:rPr>
              <w:t>[YC3] Cần đồng nhất 2 việc này và rút gọn lại chỉ cần 1 thao tác phê và gửi, khi Lãnh đạo Bộ ghi lời phê thì đồng ng</w:t>
            </w:r>
            <w:r w:rsidR="00662A4A" w:rsidRPr="004C344B">
              <w:rPr>
                <w:rStyle w:val="Hyperlink"/>
              </w:rPr>
              <w:t>h</w:t>
            </w:r>
            <w:r w:rsidR="00662A4A" w:rsidRPr="004C344B">
              <w:rPr>
                <w:rStyle w:val="Hyperlink"/>
              </w:rPr>
              <w:t xml:space="preserve">ĩa đó là </w:t>
            </w:r>
            <w:r w:rsidR="00662A4A" w:rsidRPr="004C344B">
              <w:rPr>
                <w:rStyle w:val="Hyperlink"/>
              </w:rPr>
              <w:t>c</w:t>
            </w:r>
            <w:r w:rsidR="00662A4A" w:rsidRPr="004C344B">
              <w:rPr>
                <w:rStyle w:val="Hyperlink"/>
              </w:rPr>
              <w:t>hỉ đạo thì phải có lời phê và ký số là căn cứ</w:t>
            </w:r>
            <w:r w:rsidR="00662A4A">
              <w:rPr>
                <w:webHidden/>
              </w:rPr>
              <w:tab/>
            </w:r>
            <w:r w:rsidR="00662A4A">
              <w:rPr>
                <w:webHidden/>
              </w:rPr>
              <w:fldChar w:fldCharType="begin"/>
            </w:r>
            <w:r w:rsidR="00662A4A">
              <w:rPr>
                <w:webHidden/>
              </w:rPr>
              <w:instrText xml:space="preserve"> PAGEREF _Toc202368566 \h </w:instrText>
            </w:r>
            <w:r w:rsidR="00662A4A">
              <w:rPr>
                <w:webHidden/>
              </w:rPr>
            </w:r>
            <w:r w:rsidR="00662A4A">
              <w:rPr>
                <w:webHidden/>
              </w:rPr>
              <w:fldChar w:fldCharType="separate"/>
            </w:r>
            <w:r w:rsidR="00662A4A">
              <w:rPr>
                <w:webHidden/>
              </w:rPr>
              <w:t>9</w:t>
            </w:r>
            <w:r w:rsidR="00662A4A">
              <w:rPr>
                <w:webHidden/>
              </w:rPr>
              <w:fldChar w:fldCharType="end"/>
            </w:r>
          </w:hyperlink>
        </w:p>
        <w:p w14:paraId="3A974E3E" w14:textId="1892C698" w:rsidR="00662A4A" w:rsidRDefault="00866E06">
          <w:pPr>
            <w:pStyle w:val="TOC2"/>
            <w:rPr>
              <w:rFonts w:asciiTheme="minorHAnsi" w:eastAsiaTheme="minorEastAsia" w:hAnsiTheme="minorHAnsi" w:cstheme="minorBidi"/>
              <w:snapToGrid/>
              <w:sz w:val="22"/>
              <w:szCs w:val="22"/>
            </w:rPr>
          </w:pPr>
          <w:hyperlink w:anchor="_Toc202368567" w:history="1">
            <w:r w:rsidR="00662A4A" w:rsidRPr="004C344B">
              <w:rPr>
                <w:rStyle w:val="Hyperlink"/>
              </w:rPr>
              <w:t>3.2</w:t>
            </w:r>
            <w:r w:rsidR="00662A4A">
              <w:rPr>
                <w:rFonts w:asciiTheme="minorHAnsi" w:eastAsiaTheme="minorEastAsia" w:hAnsiTheme="minorHAnsi" w:cstheme="minorBidi"/>
                <w:snapToGrid/>
                <w:sz w:val="22"/>
                <w:szCs w:val="22"/>
              </w:rPr>
              <w:tab/>
            </w:r>
            <w:r w:rsidR="00662A4A" w:rsidRPr="004C344B">
              <w:rPr>
                <w:rStyle w:val="Hyperlink"/>
              </w:rPr>
              <w:t xml:space="preserve">[YC4] LĐB có thể </w:t>
            </w:r>
            <w:r w:rsidR="00662A4A" w:rsidRPr="004C344B">
              <w:rPr>
                <w:rStyle w:val="Hyperlink"/>
              </w:rPr>
              <w:t>c</w:t>
            </w:r>
            <w:r w:rsidR="00662A4A" w:rsidRPr="004C344B">
              <w:rPr>
                <w:rStyle w:val="Hyperlink"/>
              </w:rPr>
              <w:t>họn cá nhân/ đơn vị luôn khi ký</w:t>
            </w:r>
            <w:r w:rsidR="00662A4A">
              <w:rPr>
                <w:webHidden/>
              </w:rPr>
              <w:tab/>
            </w:r>
            <w:r w:rsidR="00662A4A">
              <w:rPr>
                <w:webHidden/>
              </w:rPr>
              <w:fldChar w:fldCharType="begin"/>
            </w:r>
            <w:r w:rsidR="00662A4A">
              <w:rPr>
                <w:webHidden/>
              </w:rPr>
              <w:instrText xml:space="preserve"> PAGEREF _Toc202368567 \h </w:instrText>
            </w:r>
            <w:r w:rsidR="00662A4A">
              <w:rPr>
                <w:webHidden/>
              </w:rPr>
            </w:r>
            <w:r w:rsidR="00662A4A">
              <w:rPr>
                <w:webHidden/>
              </w:rPr>
              <w:fldChar w:fldCharType="separate"/>
            </w:r>
            <w:r w:rsidR="00662A4A">
              <w:rPr>
                <w:webHidden/>
              </w:rPr>
              <w:t>15</w:t>
            </w:r>
            <w:r w:rsidR="00662A4A">
              <w:rPr>
                <w:webHidden/>
              </w:rPr>
              <w:fldChar w:fldCharType="end"/>
            </w:r>
          </w:hyperlink>
        </w:p>
        <w:p w14:paraId="59A16C93" w14:textId="1C47465B" w:rsidR="00662A4A" w:rsidRDefault="00866E06">
          <w:pPr>
            <w:pStyle w:val="TOC2"/>
            <w:rPr>
              <w:rFonts w:asciiTheme="minorHAnsi" w:eastAsiaTheme="minorEastAsia" w:hAnsiTheme="minorHAnsi" w:cstheme="minorBidi"/>
              <w:snapToGrid/>
              <w:sz w:val="22"/>
              <w:szCs w:val="22"/>
            </w:rPr>
          </w:pPr>
          <w:hyperlink w:anchor="_Toc202368568" w:history="1">
            <w:r w:rsidR="00662A4A" w:rsidRPr="004C344B">
              <w:rPr>
                <w:rStyle w:val="Hyperlink"/>
              </w:rPr>
              <w:t>3.3</w:t>
            </w:r>
            <w:r w:rsidR="00662A4A">
              <w:rPr>
                <w:rFonts w:asciiTheme="minorHAnsi" w:eastAsiaTheme="minorEastAsia" w:hAnsiTheme="minorHAnsi" w:cstheme="minorBidi"/>
                <w:snapToGrid/>
                <w:sz w:val="22"/>
                <w:szCs w:val="22"/>
              </w:rPr>
              <w:tab/>
            </w:r>
            <w:r w:rsidR="00662A4A" w:rsidRPr="004C344B">
              <w:rPr>
                <w:rStyle w:val="Hyperlink"/>
              </w:rPr>
              <w:t>[YC5] Ghi nhớ thông tin đăng nhập, khi ký không cần xác thực nữa</w:t>
            </w:r>
            <w:r w:rsidR="00662A4A">
              <w:rPr>
                <w:webHidden/>
              </w:rPr>
              <w:tab/>
            </w:r>
            <w:r w:rsidR="00662A4A">
              <w:rPr>
                <w:webHidden/>
              </w:rPr>
              <w:fldChar w:fldCharType="begin"/>
            </w:r>
            <w:r w:rsidR="00662A4A">
              <w:rPr>
                <w:webHidden/>
              </w:rPr>
              <w:instrText xml:space="preserve"> PAGEREF _Toc202368568 \h </w:instrText>
            </w:r>
            <w:r w:rsidR="00662A4A">
              <w:rPr>
                <w:webHidden/>
              </w:rPr>
            </w:r>
            <w:r w:rsidR="00662A4A">
              <w:rPr>
                <w:webHidden/>
              </w:rPr>
              <w:fldChar w:fldCharType="separate"/>
            </w:r>
            <w:r w:rsidR="00662A4A">
              <w:rPr>
                <w:webHidden/>
              </w:rPr>
              <w:t>17</w:t>
            </w:r>
            <w:r w:rsidR="00662A4A">
              <w:rPr>
                <w:webHidden/>
              </w:rPr>
              <w:fldChar w:fldCharType="end"/>
            </w:r>
          </w:hyperlink>
        </w:p>
        <w:p w14:paraId="20CF2B41" w14:textId="002EDDCF" w:rsidR="00662A4A" w:rsidRDefault="00866E06">
          <w:pPr>
            <w:pStyle w:val="TOC2"/>
            <w:rPr>
              <w:rFonts w:asciiTheme="minorHAnsi" w:eastAsiaTheme="minorEastAsia" w:hAnsiTheme="minorHAnsi" w:cstheme="minorBidi"/>
              <w:snapToGrid/>
              <w:sz w:val="22"/>
              <w:szCs w:val="22"/>
            </w:rPr>
          </w:pPr>
          <w:hyperlink w:anchor="_Toc202368569" w:history="1">
            <w:r w:rsidR="00662A4A" w:rsidRPr="004C344B">
              <w:rPr>
                <w:rStyle w:val="Hyperlink"/>
              </w:rPr>
              <w:t>3.4</w:t>
            </w:r>
            <w:r w:rsidR="00662A4A">
              <w:rPr>
                <w:rFonts w:asciiTheme="minorHAnsi" w:eastAsiaTheme="minorEastAsia" w:hAnsiTheme="minorHAnsi" w:cstheme="minorBidi"/>
                <w:snapToGrid/>
                <w:sz w:val="22"/>
                <w:szCs w:val="22"/>
              </w:rPr>
              <w:tab/>
            </w:r>
            <w:r w:rsidR="00662A4A" w:rsidRPr="004C344B">
              <w:rPr>
                <w:rStyle w:val="Hyperlink"/>
              </w:rPr>
              <w:t>[YC6] Gộp chức năng Xem luồng và Theo dõi vào bên dướ</w:t>
            </w:r>
            <w:r w:rsidR="00662A4A" w:rsidRPr="004C344B">
              <w:rPr>
                <w:rStyle w:val="Hyperlink"/>
              </w:rPr>
              <w:t>i</w:t>
            </w:r>
            <w:r w:rsidR="00662A4A" w:rsidRPr="004C344B">
              <w:rPr>
                <w:rStyle w:val="Hyperlink"/>
              </w:rPr>
              <w:t xml:space="preserve"> chức năng ý kiến xử lý</w:t>
            </w:r>
            <w:r w:rsidR="00662A4A">
              <w:rPr>
                <w:webHidden/>
              </w:rPr>
              <w:tab/>
            </w:r>
            <w:r w:rsidR="00662A4A">
              <w:rPr>
                <w:webHidden/>
              </w:rPr>
              <w:fldChar w:fldCharType="begin"/>
            </w:r>
            <w:r w:rsidR="00662A4A">
              <w:rPr>
                <w:webHidden/>
              </w:rPr>
              <w:instrText xml:space="preserve"> PAGEREF _Toc202368569 \h </w:instrText>
            </w:r>
            <w:r w:rsidR="00662A4A">
              <w:rPr>
                <w:webHidden/>
              </w:rPr>
            </w:r>
            <w:r w:rsidR="00662A4A">
              <w:rPr>
                <w:webHidden/>
              </w:rPr>
              <w:fldChar w:fldCharType="separate"/>
            </w:r>
            <w:r w:rsidR="00662A4A">
              <w:rPr>
                <w:webHidden/>
              </w:rPr>
              <w:t>18</w:t>
            </w:r>
            <w:r w:rsidR="00662A4A">
              <w:rPr>
                <w:webHidden/>
              </w:rPr>
              <w:fldChar w:fldCharType="end"/>
            </w:r>
          </w:hyperlink>
        </w:p>
        <w:p w14:paraId="46BB2D03" w14:textId="2EE38D90" w:rsidR="00662A4A" w:rsidRDefault="00866E06">
          <w:pPr>
            <w:pStyle w:val="TOC2"/>
            <w:rPr>
              <w:rFonts w:asciiTheme="minorHAnsi" w:eastAsiaTheme="minorEastAsia" w:hAnsiTheme="minorHAnsi" w:cstheme="minorBidi"/>
              <w:snapToGrid/>
              <w:sz w:val="22"/>
              <w:szCs w:val="22"/>
            </w:rPr>
          </w:pPr>
          <w:hyperlink w:anchor="_Toc202368570" w:history="1">
            <w:r w:rsidR="00662A4A" w:rsidRPr="004C344B">
              <w:rPr>
                <w:rStyle w:val="Hyperlink"/>
              </w:rPr>
              <w:t>3.5</w:t>
            </w:r>
            <w:r w:rsidR="00662A4A">
              <w:rPr>
                <w:rFonts w:asciiTheme="minorHAnsi" w:eastAsiaTheme="minorEastAsia" w:hAnsiTheme="minorHAnsi" w:cstheme="minorBidi"/>
                <w:snapToGrid/>
                <w:sz w:val="22"/>
                <w:szCs w:val="22"/>
              </w:rPr>
              <w:tab/>
            </w:r>
            <w:r w:rsidR="00662A4A" w:rsidRPr="004C344B">
              <w:rPr>
                <w:rStyle w:val="Hyperlink"/>
              </w:rPr>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r w:rsidR="00662A4A">
              <w:rPr>
                <w:webHidden/>
              </w:rPr>
              <w:tab/>
            </w:r>
            <w:r w:rsidR="00662A4A">
              <w:rPr>
                <w:webHidden/>
              </w:rPr>
              <w:fldChar w:fldCharType="begin"/>
            </w:r>
            <w:r w:rsidR="00662A4A">
              <w:rPr>
                <w:webHidden/>
              </w:rPr>
              <w:instrText xml:space="preserve"> PAGEREF _Toc202368570 \h </w:instrText>
            </w:r>
            <w:r w:rsidR="00662A4A">
              <w:rPr>
                <w:webHidden/>
              </w:rPr>
            </w:r>
            <w:r w:rsidR="00662A4A">
              <w:rPr>
                <w:webHidden/>
              </w:rPr>
              <w:fldChar w:fldCharType="separate"/>
            </w:r>
            <w:r w:rsidR="00662A4A">
              <w:rPr>
                <w:webHidden/>
              </w:rPr>
              <w:t>19</w:t>
            </w:r>
            <w:r w:rsidR="00662A4A">
              <w:rPr>
                <w:webHidden/>
              </w:rPr>
              <w:fldChar w:fldCharType="end"/>
            </w:r>
          </w:hyperlink>
        </w:p>
        <w:p w14:paraId="15BAA21C" w14:textId="725438F9" w:rsidR="00662A4A" w:rsidRDefault="00866E06">
          <w:pPr>
            <w:pStyle w:val="TOC2"/>
            <w:rPr>
              <w:rFonts w:asciiTheme="minorHAnsi" w:eastAsiaTheme="minorEastAsia" w:hAnsiTheme="minorHAnsi" w:cstheme="minorBidi"/>
              <w:snapToGrid/>
              <w:sz w:val="22"/>
              <w:szCs w:val="22"/>
            </w:rPr>
          </w:pPr>
          <w:hyperlink w:anchor="_Toc202368571" w:history="1">
            <w:r w:rsidR="00662A4A" w:rsidRPr="004C344B">
              <w:rPr>
                <w:rStyle w:val="Hyperlink"/>
              </w:rPr>
              <w:t>3.6</w:t>
            </w:r>
            <w:r w:rsidR="00662A4A">
              <w:rPr>
                <w:rFonts w:asciiTheme="minorHAnsi" w:eastAsiaTheme="minorEastAsia" w:hAnsiTheme="minorHAnsi" w:cstheme="minorBidi"/>
                <w:snapToGrid/>
                <w:sz w:val="22"/>
                <w:szCs w:val="22"/>
              </w:rPr>
              <w:tab/>
            </w:r>
            <w:r w:rsidR="00662A4A" w:rsidRPr="004C344B">
              <w:rPr>
                <w:rStyle w:val="Hyperlink"/>
              </w:rPr>
              <w:t>[YC8] Ẩ</w:t>
            </w:r>
            <w:r w:rsidR="00662A4A" w:rsidRPr="004C344B">
              <w:rPr>
                <w:rStyle w:val="Hyperlink"/>
              </w:rPr>
              <w:t>n</w:t>
            </w:r>
            <w:r w:rsidR="00662A4A" w:rsidRPr="004C344B">
              <w:rPr>
                <w:rStyle w:val="Hyperlink"/>
              </w:rPr>
              <w:t xml:space="preserve"> độ</w:t>
            </w:r>
            <w:r w:rsidR="00662A4A" w:rsidRPr="004C344B">
              <w:rPr>
                <w:rStyle w:val="Hyperlink"/>
              </w:rPr>
              <w:t xml:space="preserve"> </w:t>
            </w:r>
            <w:r w:rsidR="00662A4A" w:rsidRPr="004C344B">
              <w:rPr>
                <w:rStyle w:val="Hyperlink"/>
              </w:rPr>
              <w:t>mật</w:t>
            </w:r>
            <w:r w:rsidR="00662A4A">
              <w:rPr>
                <w:webHidden/>
              </w:rPr>
              <w:tab/>
            </w:r>
            <w:r w:rsidR="00662A4A">
              <w:rPr>
                <w:webHidden/>
              </w:rPr>
              <w:fldChar w:fldCharType="begin"/>
            </w:r>
            <w:r w:rsidR="00662A4A">
              <w:rPr>
                <w:webHidden/>
              </w:rPr>
              <w:instrText xml:space="preserve"> PAGEREF _Toc202368571 \h </w:instrText>
            </w:r>
            <w:r w:rsidR="00662A4A">
              <w:rPr>
                <w:webHidden/>
              </w:rPr>
            </w:r>
            <w:r w:rsidR="00662A4A">
              <w:rPr>
                <w:webHidden/>
              </w:rPr>
              <w:fldChar w:fldCharType="separate"/>
            </w:r>
            <w:r w:rsidR="00662A4A">
              <w:rPr>
                <w:webHidden/>
              </w:rPr>
              <w:t>21</w:t>
            </w:r>
            <w:r w:rsidR="00662A4A">
              <w:rPr>
                <w:webHidden/>
              </w:rPr>
              <w:fldChar w:fldCharType="end"/>
            </w:r>
          </w:hyperlink>
        </w:p>
        <w:p w14:paraId="33E9D3BB" w14:textId="061620F7" w:rsidR="00662A4A" w:rsidRDefault="00866E06">
          <w:pPr>
            <w:pStyle w:val="TOC2"/>
            <w:rPr>
              <w:rFonts w:asciiTheme="minorHAnsi" w:eastAsiaTheme="minorEastAsia" w:hAnsiTheme="minorHAnsi" w:cstheme="minorBidi"/>
              <w:snapToGrid/>
              <w:sz w:val="22"/>
              <w:szCs w:val="22"/>
            </w:rPr>
          </w:pPr>
          <w:hyperlink w:anchor="_Toc202368572" w:history="1">
            <w:r w:rsidR="00662A4A" w:rsidRPr="004C344B">
              <w:rPr>
                <w:rStyle w:val="Hyperlink"/>
              </w:rPr>
              <w:t>3.7</w:t>
            </w:r>
            <w:r w:rsidR="00662A4A">
              <w:rPr>
                <w:rFonts w:asciiTheme="minorHAnsi" w:eastAsiaTheme="minorEastAsia" w:hAnsiTheme="minorHAnsi" w:cstheme="minorBidi"/>
                <w:snapToGrid/>
                <w:sz w:val="22"/>
                <w:szCs w:val="22"/>
              </w:rPr>
              <w:tab/>
            </w:r>
            <w:r w:rsidR="00662A4A" w:rsidRPr="004C344B">
              <w:rPr>
                <w:rStyle w:val="Hyperlink"/>
              </w:rPr>
              <w:t>[YC9] Độ khẩn đánh dấu bằng icon giống bên Đảng</w:t>
            </w:r>
            <w:r w:rsidR="00662A4A">
              <w:rPr>
                <w:webHidden/>
              </w:rPr>
              <w:tab/>
            </w:r>
            <w:r w:rsidR="00662A4A">
              <w:rPr>
                <w:webHidden/>
              </w:rPr>
              <w:fldChar w:fldCharType="begin"/>
            </w:r>
            <w:r w:rsidR="00662A4A">
              <w:rPr>
                <w:webHidden/>
              </w:rPr>
              <w:instrText xml:space="preserve"> PAGEREF _Toc202368572 \h </w:instrText>
            </w:r>
            <w:r w:rsidR="00662A4A">
              <w:rPr>
                <w:webHidden/>
              </w:rPr>
            </w:r>
            <w:r w:rsidR="00662A4A">
              <w:rPr>
                <w:webHidden/>
              </w:rPr>
              <w:fldChar w:fldCharType="separate"/>
            </w:r>
            <w:r w:rsidR="00662A4A">
              <w:rPr>
                <w:webHidden/>
              </w:rPr>
              <w:t>22</w:t>
            </w:r>
            <w:r w:rsidR="00662A4A">
              <w:rPr>
                <w:webHidden/>
              </w:rPr>
              <w:fldChar w:fldCharType="end"/>
            </w:r>
          </w:hyperlink>
        </w:p>
        <w:p w14:paraId="2C6C7252" w14:textId="2872CB7F" w:rsidR="00662A4A" w:rsidRDefault="00866E06">
          <w:pPr>
            <w:pStyle w:val="TOC2"/>
            <w:rPr>
              <w:rFonts w:asciiTheme="minorHAnsi" w:eastAsiaTheme="minorEastAsia" w:hAnsiTheme="minorHAnsi" w:cstheme="minorBidi"/>
              <w:snapToGrid/>
              <w:sz w:val="22"/>
              <w:szCs w:val="22"/>
            </w:rPr>
          </w:pPr>
          <w:hyperlink w:anchor="_Toc202368573" w:history="1">
            <w:r w:rsidR="00662A4A" w:rsidRPr="004C344B">
              <w:rPr>
                <w:rStyle w:val="Hyperlink"/>
              </w:rPr>
              <w:t>3.8</w:t>
            </w:r>
            <w:r w:rsidR="00662A4A">
              <w:rPr>
                <w:rFonts w:asciiTheme="minorHAnsi" w:eastAsiaTheme="minorEastAsia" w:hAnsiTheme="minorHAnsi" w:cstheme="minorBidi"/>
                <w:snapToGrid/>
                <w:sz w:val="22"/>
                <w:szCs w:val="22"/>
              </w:rPr>
              <w:tab/>
            </w:r>
            <w:r w:rsidR="00662A4A" w:rsidRPr="004C344B">
              <w:rPr>
                <w:rStyle w:val="Hyperlink"/>
              </w:rPr>
              <w:t>[YC10] Ẩn chờ cho ý kiến/ đã cho ý kiến</w:t>
            </w:r>
            <w:r w:rsidR="00662A4A">
              <w:rPr>
                <w:webHidden/>
              </w:rPr>
              <w:tab/>
            </w:r>
            <w:r w:rsidR="00662A4A">
              <w:rPr>
                <w:webHidden/>
              </w:rPr>
              <w:fldChar w:fldCharType="begin"/>
            </w:r>
            <w:r w:rsidR="00662A4A">
              <w:rPr>
                <w:webHidden/>
              </w:rPr>
              <w:instrText xml:space="preserve"> PAGEREF _Toc202368573 \h </w:instrText>
            </w:r>
            <w:r w:rsidR="00662A4A">
              <w:rPr>
                <w:webHidden/>
              </w:rPr>
            </w:r>
            <w:r w:rsidR="00662A4A">
              <w:rPr>
                <w:webHidden/>
              </w:rPr>
              <w:fldChar w:fldCharType="separate"/>
            </w:r>
            <w:r w:rsidR="00662A4A">
              <w:rPr>
                <w:webHidden/>
              </w:rPr>
              <w:t>23</w:t>
            </w:r>
            <w:r w:rsidR="00662A4A">
              <w:rPr>
                <w:webHidden/>
              </w:rPr>
              <w:fldChar w:fldCharType="end"/>
            </w:r>
          </w:hyperlink>
        </w:p>
        <w:p w14:paraId="576A6EE8" w14:textId="40B8EF16" w:rsidR="00662A4A" w:rsidRDefault="00866E06">
          <w:pPr>
            <w:pStyle w:val="TOC2"/>
            <w:rPr>
              <w:rFonts w:asciiTheme="minorHAnsi" w:eastAsiaTheme="minorEastAsia" w:hAnsiTheme="minorHAnsi" w:cstheme="minorBidi"/>
              <w:snapToGrid/>
              <w:sz w:val="22"/>
              <w:szCs w:val="22"/>
            </w:rPr>
          </w:pPr>
          <w:hyperlink w:anchor="_Toc202368574" w:history="1">
            <w:r w:rsidR="00662A4A" w:rsidRPr="004C344B">
              <w:rPr>
                <w:rStyle w:val="Hyperlink"/>
              </w:rPr>
              <w:t>3.9</w:t>
            </w:r>
            <w:r w:rsidR="00662A4A">
              <w:rPr>
                <w:rFonts w:asciiTheme="minorHAnsi" w:eastAsiaTheme="minorEastAsia" w:hAnsiTheme="minorHAnsi" w:cstheme="minorBidi"/>
                <w:snapToGrid/>
                <w:sz w:val="22"/>
                <w:szCs w:val="22"/>
              </w:rPr>
              <w:tab/>
            </w:r>
            <w:r w:rsidR="00662A4A" w:rsidRPr="004C344B">
              <w:rPr>
                <w:rStyle w:val="Hyperlink"/>
              </w:rPr>
              <w:t>[YC11] Ẩn menu Báo cáo thống kê với vai trò Thứ trưởng và Ẩn menu Ủy quyền với vai trò thứ trưởng</w:t>
            </w:r>
            <w:r w:rsidR="00662A4A">
              <w:rPr>
                <w:webHidden/>
              </w:rPr>
              <w:tab/>
            </w:r>
            <w:r w:rsidR="00662A4A">
              <w:rPr>
                <w:webHidden/>
              </w:rPr>
              <w:fldChar w:fldCharType="begin"/>
            </w:r>
            <w:r w:rsidR="00662A4A">
              <w:rPr>
                <w:webHidden/>
              </w:rPr>
              <w:instrText xml:space="preserve"> PAGEREF _Toc202368574 \h </w:instrText>
            </w:r>
            <w:r w:rsidR="00662A4A">
              <w:rPr>
                <w:webHidden/>
              </w:rPr>
            </w:r>
            <w:r w:rsidR="00662A4A">
              <w:rPr>
                <w:webHidden/>
              </w:rPr>
              <w:fldChar w:fldCharType="separate"/>
            </w:r>
            <w:r w:rsidR="00662A4A">
              <w:rPr>
                <w:webHidden/>
              </w:rPr>
              <w:t>24</w:t>
            </w:r>
            <w:r w:rsidR="00662A4A">
              <w:rPr>
                <w:webHidden/>
              </w:rPr>
              <w:fldChar w:fldCharType="end"/>
            </w:r>
          </w:hyperlink>
        </w:p>
        <w:p w14:paraId="292DA02F" w14:textId="12AA1EEF" w:rsidR="00662A4A" w:rsidRDefault="00866E06">
          <w:pPr>
            <w:pStyle w:val="TOC2"/>
            <w:rPr>
              <w:rFonts w:asciiTheme="minorHAnsi" w:eastAsiaTheme="minorEastAsia" w:hAnsiTheme="minorHAnsi" w:cstheme="minorBidi"/>
              <w:snapToGrid/>
              <w:sz w:val="22"/>
              <w:szCs w:val="22"/>
            </w:rPr>
          </w:pPr>
          <w:hyperlink w:anchor="_Toc202368575" w:history="1">
            <w:r w:rsidR="00662A4A" w:rsidRPr="004C344B">
              <w:rPr>
                <w:rStyle w:val="Hyperlink"/>
              </w:rPr>
              <w:t>3.10</w:t>
            </w:r>
            <w:r w:rsidR="00662A4A">
              <w:rPr>
                <w:rFonts w:asciiTheme="minorHAnsi" w:eastAsiaTheme="minorEastAsia" w:hAnsiTheme="minorHAnsi" w:cstheme="minorBidi"/>
                <w:snapToGrid/>
                <w:sz w:val="22"/>
                <w:szCs w:val="22"/>
              </w:rPr>
              <w:tab/>
            </w:r>
            <w:r w:rsidR="00662A4A" w:rsidRPr="004C344B">
              <w:rPr>
                <w:rStyle w:val="Hyperlink"/>
              </w:rPr>
              <w:t>[YC12] Nút bấm: "Năm n</w:t>
            </w:r>
            <w:r w:rsidR="00662A4A" w:rsidRPr="004C344B">
              <w:rPr>
                <w:rStyle w:val="Hyperlink"/>
              </w:rPr>
              <w:t>a</w:t>
            </w:r>
            <w:r w:rsidR="00662A4A" w:rsidRPr="004C344B">
              <w:rPr>
                <w:rStyle w:val="Hyperlink"/>
              </w:rPr>
              <w:t>y", "Tháng này", Tuần này", "Hôm nay” gộp vào trong 1 combobox</w:t>
            </w:r>
            <w:r w:rsidR="00662A4A">
              <w:rPr>
                <w:webHidden/>
              </w:rPr>
              <w:tab/>
            </w:r>
            <w:r w:rsidR="00662A4A">
              <w:rPr>
                <w:webHidden/>
              </w:rPr>
              <w:fldChar w:fldCharType="begin"/>
            </w:r>
            <w:r w:rsidR="00662A4A">
              <w:rPr>
                <w:webHidden/>
              </w:rPr>
              <w:instrText xml:space="preserve"> PAGEREF _Toc202368575 \h </w:instrText>
            </w:r>
            <w:r w:rsidR="00662A4A">
              <w:rPr>
                <w:webHidden/>
              </w:rPr>
            </w:r>
            <w:r w:rsidR="00662A4A">
              <w:rPr>
                <w:webHidden/>
              </w:rPr>
              <w:fldChar w:fldCharType="separate"/>
            </w:r>
            <w:r w:rsidR="00662A4A">
              <w:rPr>
                <w:webHidden/>
              </w:rPr>
              <w:t>26</w:t>
            </w:r>
            <w:r w:rsidR="00662A4A">
              <w:rPr>
                <w:webHidden/>
              </w:rPr>
              <w:fldChar w:fldCharType="end"/>
            </w:r>
          </w:hyperlink>
        </w:p>
        <w:p w14:paraId="5667061C" w14:textId="5750432B" w:rsidR="00662A4A" w:rsidRDefault="00866E06">
          <w:pPr>
            <w:pStyle w:val="TOC2"/>
            <w:rPr>
              <w:rFonts w:asciiTheme="minorHAnsi" w:eastAsiaTheme="minorEastAsia" w:hAnsiTheme="minorHAnsi" w:cstheme="minorBidi"/>
              <w:snapToGrid/>
              <w:sz w:val="22"/>
              <w:szCs w:val="22"/>
            </w:rPr>
          </w:pPr>
          <w:hyperlink w:anchor="_Toc202368576" w:history="1">
            <w:r w:rsidR="00662A4A" w:rsidRPr="004C344B">
              <w:rPr>
                <w:rStyle w:val="Hyperlink"/>
              </w:rPr>
              <w:t>3.11</w:t>
            </w:r>
            <w:r w:rsidR="00662A4A">
              <w:rPr>
                <w:rFonts w:asciiTheme="minorHAnsi" w:eastAsiaTheme="minorEastAsia" w:hAnsiTheme="minorHAnsi" w:cstheme="minorBidi"/>
                <w:snapToGrid/>
                <w:sz w:val="22"/>
                <w:szCs w:val="22"/>
              </w:rPr>
              <w:tab/>
            </w:r>
            <w:r w:rsidR="00662A4A" w:rsidRPr="004C344B">
              <w:rPr>
                <w:rStyle w:val="Hyperlink"/>
              </w:rPr>
              <w:t>[YC13] Khi view file đính kèm, mong muốn view luôn trên hệ thống, không mở ra cửa sổ khác</w:t>
            </w:r>
            <w:r w:rsidR="00662A4A">
              <w:rPr>
                <w:webHidden/>
              </w:rPr>
              <w:tab/>
            </w:r>
            <w:r w:rsidR="00662A4A">
              <w:rPr>
                <w:webHidden/>
              </w:rPr>
              <w:fldChar w:fldCharType="begin"/>
            </w:r>
            <w:r w:rsidR="00662A4A">
              <w:rPr>
                <w:webHidden/>
              </w:rPr>
              <w:instrText xml:space="preserve"> PAGEREF _Toc202368576 \h </w:instrText>
            </w:r>
            <w:r w:rsidR="00662A4A">
              <w:rPr>
                <w:webHidden/>
              </w:rPr>
            </w:r>
            <w:r w:rsidR="00662A4A">
              <w:rPr>
                <w:webHidden/>
              </w:rPr>
              <w:fldChar w:fldCharType="separate"/>
            </w:r>
            <w:r w:rsidR="00662A4A">
              <w:rPr>
                <w:webHidden/>
              </w:rPr>
              <w:t>28</w:t>
            </w:r>
            <w:r w:rsidR="00662A4A">
              <w:rPr>
                <w:webHidden/>
              </w:rPr>
              <w:fldChar w:fldCharType="end"/>
            </w:r>
          </w:hyperlink>
        </w:p>
        <w:p w14:paraId="4962549C" w14:textId="4D2FCDBB" w:rsidR="00662A4A" w:rsidRDefault="00866E06">
          <w:pPr>
            <w:pStyle w:val="TOC2"/>
            <w:rPr>
              <w:rFonts w:asciiTheme="minorHAnsi" w:eastAsiaTheme="minorEastAsia" w:hAnsiTheme="minorHAnsi" w:cstheme="minorBidi"/>
              <w:snapToGrid/>
              <w:sz w:val="22"/>
              <w:szCs w:val="22"/>
            </w:rPr>
          </w:pPr>
          <w:hyperlink w:anchor="_Toc202368577" w:history="1">
            <w:r w:rsidR="00662A4A" w:rsidRPr="004C344B">
              <w:rPr>
                <w:rStyle w:val="Hyperlink"/>
              </w:rPr>
              <w:t>3.12</w:t>
            </w:r>
            <w:r w:rsidR="00662A4A">
              <w:rPr>
                <w:rFonts w:asciiTheme="minorHAnsi" w:eastAsiaTheme="minorEastAsia" w:hAnsiTheme="minorHAnsi" w:cstheme="minorBidi"/>
                <w:snapToGrid/>
                <w:sz w:val="22"/>
                <w:szCs w:val="22"/>
              </w:rPr>
              <w:tab/>
            </w:r>
            <w:r w:rsidR="00662A4A" w:rsidRPr="004C344B">
              <w:rPr>
                <w:rStyle w:val="Hyperlink"/>
              </w:rPr>
              <w:t>[YC15] Thanh tính năng phải tối ưu cho từng tác vụ chứ không phải là 1 thanh các tính năng cố định</w:t>
            </w:r>
            <w:r w:rsidR="00662A4A">
              <w:rPr>
                <w:webHidden/>
              </w:rPr>
              <w:tab/>
            </w:r>
            <w:r w:rsidR="00662A4A">
              <w:rPr>
                <w:webHidden/>
              </w:rPr>
              <w:fldChar w:fldCharType="begin"/>
            </w:r>
            <w:r w:rsidR="00662A4A">
              <w:rPr>
                <w:webHidden/>
              </w:rPr>
              <w:instrText xml:space="preserve"> PAGEREF _Toc202368577 \h </w:instrText>
            </w:r>
            <w:r w:rsidR="00662A4A">
              <w:rPr>
                <w:webHidden/>
              </w:rPr>
            </w:r>
            <w:r w:rsidR="00662A4A">
              <w:rPr>
                <w:webHidden/>
              </w:rPr>
              <w:fldChar w:fldCharType="separate"/>
            </w:r>
            <w:r w:rsidR="00662A4A">
              <w:rPr>
                <w:webHidden/>
              </w:rPr>
              <w:t>29</w:t>
            </w:r>
            <w:r w:rsidR="00662A4A">
              <w:rPr>
                <w:webHidden/>
              </w:rPr>
              <w:fldChar w:fldCharType="end"/>
            </w:r>
          </w:hyperlink>
        </w:p>
        <w:p w14:paraId="5C54C8D9" w14:textId="4BA32E49" w:rsidR="00662A4A" w:rsidRDefault="00866E06">
          <w:pPr>
            <w:pStyle w:val="TOC2"/>
            <w:rPr>
              <w:rFonts w:asciiTheme="minorHAnsi" w:eastAsiaTheme="minorEastAsia" w:hAnsiTheme="minorHAnsi" w:cstheme="minorBidi"/>
              <w:snapToGrid/>
              <w:sz w:val="22"/>
              <w:szCs w:val="22"/>
            </w:rPr>
          </w:pPr>
          <w:hyperlink w:anchor="_Toc202368578" w:history="1">
            <w:r w:rsidR="00662A4A" w:rsidRPr="004C344B">
              <w:rPr>
                <w:rStyle w:val="Hyperlink"/>
              </w:rPr>
              <w:t>3.13</w:t>
            </w:r>
            <w:r w:rsidR="00662A4A">
              <w:rPr>
                <w:rFonts w:asciiTheme="minorHAnsi" w:eastAsiaTheme="minorEastAsia" w:hAnsiTheme="minorHAnsi" w:cstheme="minorBidi"/>
                <w:snapToGrid/>
                <w:sz w:val="22"/>
                <w:szCs w:val="22"/>
              </w:rPr>
              <w:tab/>
            </w:r>
            <w:r w:rsidR="00662A4A" w:rsidRPr="004C344B">
              <w:rPr>
                <w:rStyle w:val="Hyperlink"/>
              </w:rPr>
              <w:t>[YC16] Chức năng tìm ki</w:t>
            </w:r>
            <w:r w:rsidR="00662A4A" w:rsidRPr="004C344B">
              <w:rPr>
                <w:rStyle w:val="Hyperlink"/>
              </w:rPr>
              <w:t>ế</w:t>
            </w:r>
            <w:r w:rsidR="00662A4A" w:rsidRPr="004C344B">
              <w:rPr>
                <w:rStyle w:val="Hyperlink"/>
              </w:rPr>
              <w:t>m nói chung: chưa thông minh, việc tổ chức tìm kiếm theo trường thông tin là không thông minh, cần mở rộng về năng lực tìm kiếm nhưng đơn giản về thao tác tìm kiếm (như trên IOS hoặc MacOS).</w:t>
            </w:r>
            <w:r w:rsidR="00662A4A">
              <w:rPr>
                <w:webHidden/>
              </w:rPr>
              <w:tab/>
            </w:r>
            <w:r w:rsidR="00662A4A">
              <w:rPr>
                <w:webHidden/>
              </w:rPr>
              <w:fldChar w:fldCharType="begin"/>
            </w:r>
            <w:r w:rsidR="00662A4A">
              <w:rPr>
                <w:webHidden/>
              </w:rPr>
              <w:instrText xml:space="preserve"> PAGEREF _Toc202368578 \h </w:instrText>
            </w:r>
            <w:r w:rsidR="00662A4A">
              <w:rPr>
                <w:webHidden/>
              </w:rPr>
            </w:r>
            <w:r w:rsidR="00662A4A">
              <w:rPr>
                <w:webHidden/>
              </w:rPr>
              <w:fldChar w:fldCharType="separate"/>
            </w:r>
            <w:r w:rsidR="00662A4A">
              <w:rPr>
                <w:webHidden/>
              </w:rPr>
              <w:t>30</w:t>
            </w:r>
            <w:r w:rsidR="00662A4A">
              <w:rPr>
                <w:webHidden/>
              </w:rPr>
              <w:fldChar w:fldCharType="end"/>
            </w:r>
          </w:hyperlink>
        </w:p>
        <w:p w14:paraId="3BAA276A" w14:textId="6960E8F6" w:rsidR="00662A4A" w:rsidRDefault="00866E06">
          <w:pPr>
            <w:pStyle w:val="TOC2"/>
            <w:rPr>
              <w:rFonts w:asciiTheme="minorHAnsi" w:eastAsiaTheme="minorEastAsia" w:hAnsiTheme="minorHAnsi" w:cstheme="minorBidi"/>
              <w:snapToGrid/>
              <w:sz w:val="22"/>
              <w:szCs w:val="22"/>
            </w:rPr>
          </w:pPr>
          <w:hyperlink w:anchor="_Toc202368579" w:history="1">
            <w:r w:rsidR="00662A4A" w:rsidRPr="004C344B">
              <w:rPr>
                <w:rStyle w:val="Hyperlink"/>
              </w:rPr>
              <w:t>3.14</w:t>
            </w:r>
            <w:r w:rsidR="00662A4A">
              <w:rPr>
                <w:rFonts w:asciiTheme="minorHAnsi" w:eastAsiaTheme="minorEastAsia" w:hAnsiTheme="minorHAnsi" w:cstheme="minorBidi"/>
                <w:snapToGrid/>
                <w:sz w:val="22"/>
                <w:szCs w:val="22"/>
              </w:rPr>
              <w:tab/>
            </w:r>
            <w:r w:rsidR="00662A4A" w:rsidRPr="004C344B">
              <w:rPr>
                <w:rStyle w:val="Hyperlink"/>
              </w:rPr>
              <w:t>[YC17] Tính năng notification là cần thiết</w:t>
            </w:r>
            <w:r w:rsidR="00662A4A">
              <w:rPr>
                <w:webHidden/>
              </w:rPr>
              <w:tab/>
            </w:r>
            <w:r w:rsidR="00662A4A">
              <w:rPr>
                <w:webHidden/>
              </w:rPr>
              <w:fldChar w:fldCharType="begin"/>
            </w:r>
            <w:r w:rsidR="00662A4A">
              <w:rPr>
                <w:webHidden/>
              </w:rPr>
              <w:instrText xml:space="preserve"> PAGEREF _Toc202368579 \h </w:instrText>
            </w:r>
            <w:r w:rsidR="00662A4A">
              <w:rPr>
                <w:webHidden/>
              </w:rPr>
            </w:r>
            <w:r w:rsidR="00662A4A">
              <w:rPr>
                <w:webHidden/>
              </w:rPr>
              <w:fldChar w:fldCharType="separate"/>
            </w:r>
            <w:r w:rsidR="00662A4A">
              <w:rPr>
                <w:webHidden/>
              </w:rPr>
              <w:t>32</w:t>
            </w:r>
            <w:r w:rsidR="00662A4A">
              <w:rPr>
                <w:webHidden/>
              </w:rPr>
              <w:fldChar w:fldCharType="end"/>
            </w:r>
          </w:hyperlink>
        </w:p>
        <w:p w14:paraId="09B6EDA5" w14:textId="0323A33A" w:rsidR="00662A4A" w:rsidRDefault="00866E06">
          <w:pPr>
            <w:pStyle w:val="TOC2"/>
            <w:rPr>
              <w:rFonts w:asciiTheme="minorHAnsi" w:eastAsiaTheme="minorEastAsia" w:hAnsiTheme="minorHAnsi" w:cstheme="minorBidi"/>
              <w:snapToGrid/>
              <w:sz w:val="22"/>
              <w:szCs w:val="22"/>
            </w:rPr>
          </w:pPr>
          <w:hyperlink w:anchor="_Toc202368580" w:history="1">
            <w:r w:rsidR="00662A4A" w:rsidRPr="004C344B">
              <w:rPr>
                <w:rStyle w:val="Hyperlink"/>
              </w:rPr>
              <w:t>3.15</w:t>
            </w:r>
            <w:r w:rsidR="00662A4A">
              <w:rPr>
                <w:rFonts w:asciiTheme="minorHAnsi" w:eastAsiaTheme="minorEastAsia" w:hAnsiTheme="minorHAnsi" w:cstheme="minorBidi"/>
                <w:snapToGrid/>
                <w:sz w:val="22"/>
                <w:szCs w:val="22"/>
              </w:rPr>
              <w:tab/>
            </w:r>
            <w:r w:rsidR="00662A4A" w:rsidRPr="004C344B">
              <w:rPr>
                <w:rStyle w:val="Hyperlink"/>
              </w:rPr>
              <w:t>[YC18] Bổ sung tính năng Thay đổi lịch/Bổ sung lịch/Hoãn lịch… trên app trên điện thoại</w:t>
            </w:r>
            <w:r w:rsidR="00662A4A">
              <w:rPr>
                <w:webHidden/>
              </w:rPr>
              <w:tab/>
            </w:r>
            <w:r w:rsidR="00662A4A">
              <w:rPr>
                <w:webHidden/>
              </w:rPr>
              <w:fldChar w:fldCharType="begin"/>
            </w:r>
            <w:r w:rsidR="00662A4A">
              <w:rPr>
                <w:webHidden/>
              </w:rPr>
              <w:instrText xml:space="preserve"> PAGEREF _Toc202368580 \h </w:instrText>
            </w:r>
            <w:r w:rsidR="00662A4A">
              <w:rPr>
                <w:webHidden/>
              </w:rPr>
            </w:r>
            <w:r w:rsidR="00662A4A">
              <w:rPr>
                <w:webHidden/>
              </w:rPr>
              <w:fldChar w:fldCharType="separate"/>
            </w:r>
            <w:r w:rsidR="00662A4A">
              <w:rPr>
                <w:webHidden/>
              </w:rPr>
              <w:t>35</w:t>
            </w:r>
            <w:r w:rsidR="00662A4A">
              <w:rPr>
                <w:webHidden/>
              </w:rPr>
              <w:fldChar w:fldCharType="end"/>
            </w:r>
          </w:hyperlink>
        </w:p>
        <w:p w14:paraId="49C78824" w14:textId="745AFB96" w:rsidR="00662A4A" w:rsidRDefault="00866E06">
          <w:pPr>
            <w:pStyle w:val="TOC2"/>
            <w:rPr>
              <w:rFonts w:asciiTheme="minorHAnsi" w:eastAsiaTheme="minorEastAsia" w:hAnsiTheme="minorHAnsi" w:cstheme="minorBidi"/>
              <w:snapToGrid/>
              <w:sz w:val="22"/>
              <w:szCs w:val="22"/>
            </w:rPr>
          </w:pPr>
          <w:hyperlink w:anchor="_Toc202368581" w:history="1">
            <w:r w:rsidR="00662A4A" w:rsidRPr="004C344B">
              <w:rPr>
                <w:rStyle w:val="Hyperlink"/>
              </w:rPr>
              <w:t>3.16</w:t>
            </w:r>
            <w:r w:rsidR="00662A4A">
              <w:rPr>
                <w:rFonts w:asciiTheme="minorHAnsi" w:eastAsiaTheme="minorEastAsia" w:hAnsiTheme="minorHAnsi" w:cstheme="minorBidi"/>
                <w:snapToGrid/>
                <w:sz w:val="22"/>
                <w:szCs w:val="22"/>
              </w:rPr>
              <w:tab/>
            </w:r>
            <w:r w:rsidR="00662A4A" w:rsidRPr="004C344B">
              <w:rPr>
                <w:rStyle w:val="Hyperlink"/>
              </w:rPr>
              <w:t>[YC19] Tối ưu giao diện, Bổ sung thêm các thông tin cần thiết cho người xem khi xem lịch mà ko cần ấn vào cụ thể, chi tiết</w:t>
            </w:r>
            <w:r w:rsidR="00662A4A">
              <w:rPr>
                <w:webHidden/>
              </w:rPr>
              <w:tab/>
            </w:r>
            <w:r w:rsidR="00662A4A">
              <w:rPr>
                <w:webHidden/>
              </w:rPr>
              <w:fldChar w:fldCharType="begin"/>
            </w:r>
            <w:r w:rsidR="00662A4A">
              <w:rPr>
                <w:webHidden/>
              </w:rPr>
              <w:instrText xml:space="preserve"> PAGEREF _Toc202368581 \h </w:instrText>
            </w:r>
            <w:r w:rsidR="00662A4A">
              <w:rPr>
                <w:webHidden/>
              </w:rPr>
            </w:r>
            <w:r w:rsidR="00662A4A">
              <w:rPr>
                <w:webHidden/>
              </w:rPr>
              <w:fldChar w:fldCharType="separate"/>
            </w:r>
            <w:r w:rsidR="00662A4A">
              <w:rPr>
                <w:webHidden/>
              </w:rPr>
              <w:t>35</w:t>
            </w:r>
            <w:r w:rsidR="00662A4A">
              <w:rPr>
                <w:webHidden/>
              </w:rPr>
              <w:fldChar w:fldCharType="end"/>
            </w:r>
          </w:hyperlink>
        </w:p>
        <w:p w14:paraId="06BEA592" w14:textId="1C03D72E" w:rsidR="00662A4A" w:rsidRDefault="00866E06">
          <w:pPr>
            <w:pStyle w:val="TOC2"/>
            <w:rPr>
              <w:rFonts w:asciiTheme="minorHAnsi" w:eastAsiaTheme="minorEastAsia" w:hAnsiTheme="minorHAnsi" w:cstheme="minorBidi"/>
              <w:snapToGrid/>
              <w:sz w:val="22"/>
              <w:szCs w:val="22"/>
            </w:rPr>
          </w:pPr>
          <w:hyperlink w:anchor="_Toc202368582" w:history="1">
            <w:r w:rsidR="00662A4A" w:rsidRPr="004C344B">
              <w:rPr>
                <w:rStyle w:val="Hyperlink"/>
              </w:rPr>
              <w:t>3.17</w:t>
            </w:r>
            <w:r w:rsidR="00662A4A">
              <w:rPr>
                <w:rFonts w:asciiTheme="minorHAnsi" w:eastAsiaTheme="minorEastAsia" w:hAnsiTheme="minorHAnsi" w:cstheme="minorBidi"/>
                <w:snapToGrid/>
                <w:sz w:val="22"/>
                <w:szCs w:val="22"/>
              </w:rPr>
              <w:tab/>
            </w:r>
            <w:r w:rsidR="00662A4A" w:rsidRPr="004C344B">
              <w:rPr>
                <w:rStyle w:val="Hyperlink"/>
              </w:rPr>
              <w:t>[YC20] Tại màn hình ch</w:t>
            </w:r>
            <w:r w:rsidR="00662A4A" w:rsidRPr="004C344B">
              <w:rPr>
                <w:rStyle w:val="Hyperlink"/>
              </w:rPr>
              <w:t>ọ</w:t>
            </w:r>
            <w:r w:rsidR="00662A4A" w:rsidRPr="004C344B">
              <w:rPr>
                <w:rStyle w:val="Hyperlink"/>
              </w:rPr>
              <w:t>n người xử lý tiếp theo của văn bản đi của Thứ trưởng -&gt; Ẩn thông tin người nhận để biết</w:t>
            </w:r>
            <w:r w:rsidR="00662A4A">
              <w:rPr>
                <w:webHidden/>
              </w:rPr>
              <w:tab/>
            </w:r>
            <w:r w:rsidR="00662A4A">
              <w:rPr>
                <w:webHidden/>
              </w:rPr>
              <w:fldChar w:fldCharType="begin"/>
            </w:r>
            <w:r w:rsidR="00662A4A">
              <w:rPr>
                <w:webHidden/>
              </w:rPr>
              <w:instrText xml:space="preserve"> PAGEREF _Toc202368582 \h </w:instrText>
            </w:r>
            <w:r w:rsidR="00662A4A">
              <w:rPr>
                <w:webHidden/>
              </w:rPr>
            </w:r>
            <w:r w:rsidR="00662A4A">
              <w:rPr>
                <w:webHidden/>
              </w:rPr>
              <w:fldChar w:fldCharType="separate"/>
            </w:r>
            <w:r w:rsidR="00662A4A">
              <w:rPr>
                <w:webHidden/>
              </w:rPr>
              <w:t>38</w:t>
            </w:r>
            <w:r w:rsidR="00662A4A">
              <w:rPr>
                <w:webHidden/>
              </w:rPr>
              <w:fldChar w:fldCharType="end"/>
            </w:r>
          </w:hyperlink>
        </w:p>
        <w:p w14:paraId="5AE2995F" w14:textId="7D1F1241" w:rsidR="00662A4A" w:rsidRDefault="00866E06">
          <w:pPr>
            <w:pStyle w:val="TOC2"/>
            <w:rPr>
              <w:rFonts w:asciiTheme="minorHAnsi" w:eastAsiaTheme="minorEastAsia" w:hAnsiTheme="minorHAnsi" w:cstheme="minorBidi"/>
              <w:snapToGrid/>
              <w:sz w:val="22"/>
              <w:szCs w:val="22"/>
            </w:rPr>
          </w:pPr>
          <w:hyperlink w:anchor="_Toc202368583" w:history="1">
            <w:r w:rsidR="00662A4A" w:rsidRPr="004C344B">
              <w:rPr>
                <w:rStyle w:val="Hyperlink"/>
              </w:rPr>
              <w:t>3.18</w:t>
            </w:r>
            <w:r w:rsidR="00662A4A">
              <w:rPr>
                <w:rFonts w:asciiTheme="minorHAnsi" w:eastAsiaTheme="minorEastAsia" w:hAnsiTheme="minorHAnsi" w:cstheme="minorBidi"/>
                <w:snapToGrid/>
                <w:sz w:val="22"/>
                <w:szCs w:val="22"/>
              </w:rPr>
              <w:tab/>
            </w:r>
            <w:r w:rsidR="00662A4A" w:rsidRPr="004C344B">
              <w:rPr>
                <w:rStyle w:val="Hyperlink"/>
              </w:rPr>
              <w:t>[YC21] Tại màn hình chọn người xử lý tiếp theo của văn bản đi của Thứ trưởng -&gt; Ẩn thông tin Số ngày xử lý</w:t>
            </w:r>
            <w:r w:rsidR="00662A4A">
              <w:rPr>
                <w:webHidden/>
              </w:rPr>
              <w:tab/>
            </w:r>
            <w:r w:rsidR="00662A4A">
              <w:rPr>
                <w:webHidden/>
              </w:rPr>
              <w:fldChar w:fldCharType="begin"/>
            </w:r>
            <w:r w:rsidR="00662A4A">
              <w:rPr>
                <w:webHidden/>
              </w:rPr>
              <w:instrText xml:space="preserve"> PAGEREF _Toc202368583 \h </w:instrText>
            </w:r>
            <w:r w:rsidR="00662A4A">
              <w:rPr>
                <w:webHidden/>
              </w:rPr>
            </w:r>
            <w:r w:rsidR="00662A4A">
              <w:rPr>
                <w:webHidden/>
              </w:rPr>
              <w:fldChar w:fldCharType="separate"/>
            </w:r>
            <w:r w:rsidR="00662A4A">
              <w:rPr>
                <w:webHidden/>
              </w:rPr>
              <w:t>39</w:t>
            </w:r>
            <w:r w:rsidR="00662A4A">
              <w:rPr>
                <w:webHidden/>
              </w:rPr>
              <w:fldChar w:fldCharType="end"/>
            </w:r>
          </w:hyperlink>
        </w:p>
        <w:p w14:paraId="4222A85B" w14:textId="0DCCDCA4" w:rsidR="00662A4A" w:rsidRDefault="00866E06">
          <w:pPr>
            <w:pStyle w:val="TOC2"/>
            <w:rPr>
              <w:rFonts w:asciiTheme="minorHAnsi" w:eastAsiaTheme="minorEastAsia" w:hAnsiTheme="minorHAnsi" w:cstheme="minorBidi"/>
              <w:snapToGrid/>
              <w:sz w:val="22"/>
              <w:szCs w:val="22"/>
            </w:rPr>
          </w:pPr>
          <w:hyperlink w:anchor="_Toc202368584" w:history="1">
            <w:r w:rsidR="00662A4A" w:rsidRPr="004C344B">
              <w:rPr>
                <w:rStyle w:val="Hyperlink"/>
              </w:rPr>
              <w:t>3.19</w:t>
            </w:r>
            <w:r w:rsidR="00662A4A">
              <w:rPr>
                <w:rFonts w:asciiTheme="minorHAnsi" w:eastAsiaTheme="minorEastAsia" w:hAnsiTheme="minorHAnsi" w:cstheme="minorBidi"/>
                <w:snapToGrid/>
                <w:sz w:val="22"/>
                <w:szCs w:val="22"/>
              </w:rPr>
              <w:tab/>
            </w:r>
            <w:r w:rsidR="00662A4A" w:rsidRPr="004C344B">
              <w:rPr>
                <w:rStyle w:val="Hyperlink"/>
              </w:rPr>
              <w:t>[YC22] Nâng số lượng kí tự mục Ý kiến xử lý từ 1000 lên 5000 ký tự</w:t>
            </w:r>
            <w:r w:rsidR="00662A4A">
              <w:rPr>
                <w:webHidden/>
              </w:rPr>
              <w:tab/>
            </w:r>
            <w:r w:rsidR="00662A4A">
              <w:rPr>
                <w:webHidden/>
              </w:rPr>
              <w:fldChar w:fldCharType="begin"/>
            </w:r>
            <w:r w:rsidR="00662A4A">
              <w:rPr>
                <w:webHidden/>
              </w:rPr>
              <w:instrText xml:space="preserve"> PAGEREF _Toc202368584 \h </w:instrText>
            </w:r>
            <w:r w:rsidR="00662A4A">
              <w:rPr>
                <w:webHidden/>
              </w:rPr>
            </w:r>
            <w:r w:rsidR="00662A4A">
              <w:rPr>
                <w:webHidden/>
              </w:rPr>
              <w:fldChar w:fldCharType="separate"/>
            </w:r>
            <w:r w:rsidR="00662A4A">
              <w:rPr>
                <w:webHidden/>
              </w:rPr>
              <w:t>40</w:t>
            </w:r>
            <w:r w:rsidR="00662A4A">
              <w:rPr>
                <w:webHidden/>
              </w:rPr>
              <w:fldChar w:fldCharType="end"/>
            </w:r>
          </w:hyperlink>
        </w:p>
        <w:p w14:paraId="46A1728A" w14:textId="61D69B89" w:rsidR="00662A4A" w:rsidRDefault="00866E06">
          <w:pPr>
            <w:pStyle w:val="TOC2"/>
            <w:rPr>
              <w:rFonts w:asciiTheme="minorHAnsi" w:eastAsiaTheme="minorEastAsia" w:hAnsiTheme="minorHAnsi" w:cstheme="minorBidi"/>
              <w:snapToGrid/>
              <w:sz w:val="22"/>
              <w:szCs w:val="22"/>
            </w:rPr>
          </w:pPr>
          <w:hyperlink w:anchor="_Toc202368585" w:history="1">
            <w:r w:rsidR="00662A4A" w:rsidRPr="004C344B">
              <w:rPr>
                <w:rStyle w:val="Hyperlink"/>
              </w:rPr>
              <w:t>3.20</w:t>
            </w:r>
            <w:r w:rsidR="00662A4A">
              <w:rPr>
                <w:rFonts w:asciiTheme="minorHAnsi" w:eastAsiaTheme="minorEastAsia" w:hAnsiTheme="minorHAnsi" w:cstheme="minorBidi"/>
                <w:snapToGrid/>
                <w:sz w:val="22"/>
                <w:szCs w:val="22"/>
              </w:rPr>
              <w:tab/>
            </w:r>
            <w:r w:rsidR="00662A4A" w:rsidRPr="004C344B">
              <w:rPr>
                <w:rStyle w:val="Hyperlink"/>
              </w:rPr>
              <w:t>[YC23] File đã ký số trả lại thì không cho phép tải file về</w:t>
            </w:r>
            <w:r w:rsidR="00662A4A">
              <w:rPr>
                <w:webHidden/>
              </w:rPr>
              <w:tab/>
            </w:r>
            <w:r w:rsidR="00662A4A">
              <w:rPr>
                <w:webHidden/>
              </w:rPr>
              <w:fldChar w:fldCharType="begin"/>
            </w:r>
            <w:r w:rsidR="00662A4A">
              <w:rPr>
                <w:webHidden/>
              </w:rPr>
              <w:instrText xml:space="preserve"> PAGEREF _Toc202368585 \h </w:instrText>
            </w:r>
            <w:r w:rsidR="00662A4A">
              <w:rPr>
                <w:webHidden/>
              </w:rPr>
            </w:r>
            <w:r w:rsidR="00662A4A">
              <w:rPr>
                <w:webHidden/>
              </w:rPr>
              <w:fldChar w:fldCharType="separate"/>
            </w:r>
            <w:r w:rsidR="00662A4A">
              <w:rPr>
                <w:webHidden/>
              </w:rPr>
              <w:t>41</w:t>
            </w:r>
            <w:r w:rsidR="00662A4A">
              <w:rPr>
                <w:webHidden/>
              </w:rPr>
              <w:fldChar w:fldCharType="end"/>
            </w:r>
          </w:hyperlink>
        </w:p>
        <w:p w14:paraId="3AB3FCE9" w14:textId="5B033AE4" w:rsidR="00662A4A" w:rsidRDefault="00866E06">
          <w:pPr>
            <w:pStyle w:val="TOC2"/>
            <w:rPr>
              <w:rFonts w:asciiTheme="minorHAnsi" w:eastAsiaTheme="minorEastAsia" w:hAnsiTheme="minorHAnsi" w:cstheme="minorBidi"/>
              <w:snapToGrid/>
              <w:sz w:val="22"/>
              <w:szCs w:val="22"/>
            </w:rPr>
          </w:pPr>
          <w:hyperlink w:anchor="_Toc202368586" w:history="1">
            <w:r w:rsidR="00662A4A" w:rsidRPr="004C344B">
              <w:rPr>
                <w:rStyle w:val="Hyperlink"/>
              </w:rPr>
              <w:t>3.21</w:t>
            </w:r>
            <w:r w:rsidR="00662A4A">
              <w:rPr>
                <w:rFonts w:asciiTheme="minorHAnsi" w:eastAsiaTheme="minorEastAsia" w:hAnsiTheme="minorHAnsi" w:cstheme="minorBidi"/>
                <w:snapToGrid/>
                <w:sz w:val="22"/>
                <w:szCs w:val="22"/>
              </w:rPr>
              <w:tab/>
            </w:r>
            <w:r w:rsidR="00662A4A" w:rsidRPr="004C344B">
              <w:rPr>
                <w:rStyle w:val="Hyperlink"/>
              </w:rPr>
              <w:t>[YC24] Bỏ 3 box thông báo (đề xuất bỏ cho tài khoản LĐ Bộ)</w:t>
            </w:r>
            <w:r w:rsidR="00662A4A">
              <w:rPr>
                <w:webHidden/>
              </w:rPr>
              <w:tab/>
            </w:r>
            <w:r w:rsidR="00662A4A">
              <w:rPr>
                <w:webHidden/>
              </w:rPr>
              <w:fldChar w:fldCharType="begin"/>
            </w:r>
            <w:r w:rsidR="00662A4A">
              <w:rPr>
                <w:webHidden/>
              </w:rPr>
              <w:instrText xml:space="preserve"> PAGEREF _Toc202368586 \h </w:instrText>
            </w:r>
            <w:r w:rsidR="00662A4A">
              <w:rPr>
                <w:webHidden/>
              </w:rPr>
            </w:r>
            <w:r w:rsidR="00662A4A">
              <w:rPr>
                <w:webHidden/>
              </w:rPr>
              <w:fldChar w:fldCharType="separate"/>
            </w:r>
            <w:r w:rsidR="00662A4A">
              <w:rPr>
                <w:webHidden/>
              </w:rPr>
              <w:t>41</w:t>
            </w:r>
            <w:r w:rsidR="00662A4A">
              <w:rPr>
                <w:webHidden/>
              </w:rPr>
              <w:fldChar w:fldCharType="end"/>
            </w:r>
          </w:hyperlink>
        </w:p>
        <w:p w14:paraId="1F14E857" w14:textId="376BCE09" w:rsidR="002C5023" w:rsidRPr="002C5023" w:rsidRDefault="002B294D">
          <w:r>
            <w:rPr>
              <w:b/>
              <w:noProof/>
            </w:rPr>
            <w:fldChar w:fldCharType="end"/>
          </w:r>
        </w:p>
      </w:sdtContent>
    </w:sdt>
    <w:p w14:paraId="1E1364FF" w14:textId="3154DA34" w:rsidR="0037111F" w:rsidRPr="002C5023" w:rsidRDefault="0037111F" w:rsidP="002C5023">
      <w:pPr>
        <w:pStyle w:val="TOC4"/>
        <w:spacing w:line="240" w:lineRule="auto"/>
        <w:ind w:left="0"/>
        <w:rPr>
          <w:i w:val="0"/>
          <w:szCs w:val="24"/>
        </w:rPr>
      </w:pPr>
    </w:p>
    <w:bookmarkEnd w:id="0"/>
    <w:p w14:paraId="65B16F94" w14:textId="023D0E8E" w:rsidR="003B1BDC" w:rsidRPr="002C5023" w:rsidRDefault="005944FE" w:rsidP="006D2979">
      <w:pPr>
        <w:widowControl/>
        <w:spacing w:before="0" w:line="240" w:lineRule="auto"/>
        <w:ind w:left="0"/>
        <w:rPr>
          <w:szCs w:val="24"/>
        </w:rPr>
      </w:pPr>
      <w:r w:rsidRPr="002C5023">
        <w:rPr>
          <w:szCs w:val="24"/>
        </w:rPr>
        <w:t xml:space="preserve"> </w:t>
      </w:r>
      <w:r w:rsidR="003B1BDC" w:rsidRPr="002C5023">
        <w:rPr>
          <w:szCs w:val="24"/>
        </w:rPr>
        <w:br w:type="page"/>
      </w:r>
    </w:p>
    <w:p w14:paraId="160B1AF8" w14:textId="7F7A24E6" w:rsidR="00653D54" w:rsidRPr="002C5023" w:rsidRDefault="00653D54" w:rsidP="006D2979">
      <w:pPr>
        <w:pStyle w:val="Heading1"/>
        <w:tabs>
          <w:tab w:val="clear" w:pos="432"/>
          <w:tab w:val="num" w:pos="560"/>
        </w:tabs>
        <w:snapToGrid w:val="0"/>
        <w:spacing w:before="0" w:after="0" w:line="240" w:lineRule="auto"/>
        <w:ind w:left="57" w:firstLine="0"/>
        <w:rPr>
          <w:b w:val="0"/>
          <w:spacing w:val="-6"/>
          <w:szCs w:val="26"/>
        </w:rPr>
      </w:pPr>
      <w:bookmarkStart w:id="1" w:name="_Toc140828152"/>
      <w:bookmarkStart w:id="2" w:name="_Toc140828158"/>
      <w:bookmarkStart w:id="3" w:name="_Toc72062206"/>
      <w:bookmarkStart w:id="4" w:name="_Toc202190024"/>
      <w:bookmarkStart w:id="5" w:name="_Toc202368555"/>
      <w:bookmarkStart w:id="6" w:name="_Toc198238662"/>
      <w:r w:rsidRPr="002C5023">
        <w:rPr>
          <w:szCs w:val="26"/>
        </w:rPr>
        <w:lastRenderedPageBreak/>
        <w:t xml:space="preserve">GIỚI </w:t>
      </w:r>
      <w:r w:rsidR="00C9017F" w:rsidRPr="002C5023">
        <w:rPr>
          <w:szCs w:val="26"/>
        </w:rPr>
        <w:t>THIỆU</w:t>
      </w:r>
      <w:bookmarkEnd w:id="1"/>
      <w:bookmarkEnd w:id="2"/>
      <w:bookmarkEnd w:id="3"/>
      <w:bookmarkEnd w:id="4"/>
      <w:bookmarkEnd w:id="5"/>
    </w:p>
    <w:p w14:paraId="0AB84E1F" w14:textId="504A7404" w:rsidR="00C9017F" w:rsidRPr="002C5023" w:rsidRDefault="00C9017F" w:rsidP="002C5023">
      <w:pPr>
        <w:pStyle w:val="Heading2"/>
      </w:pPr>
      <w:bookmarkStart w:id="7" w:name="_Toc66964156"/>
      <w:bookmarkStart w:id="8" w:name="_Toc72062202"/>
      <w:bookmarkStart w:id="9" w:name="_Toc140828153"/>
      <w:bookmarkStart w:id="10" w:name="_Toc202190025"/>
      <w:bookmarkStart w:id="11" w:name="_Toc202368556"/>
      <w:r w:rsidRPr="002C5023">
        <w:t>Mục đích tài liệu</w:t>
      </w:r>
      <w:bookmarkEnd w:id="7"/>
      <w:bookmarkEnd w:id="8"/>
      <w:bookmarkEnd w:id="9"/>
      <w:bookmarkEnd w:id="10"/>
      <w:bookmarkEnd w:id="11"/>
    </w:p>
    <w:p w14:paraId="5B99C1FE" w14:textId="5A5CBCEE" w:rsidR="00C9017F" w:rsidRPr="002C5023" w:rsidRDefault="00C9017F" w:rsidP="002B294D">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6"/>
          <w:szCs w:val="26"/>
        </w:rPr>
        <w:t>Tài liệu Nâng cấp hệ thống nhằm trình bày một cách tường minh yêu cầu nâng cấp của người sử dụng về hệ thống Quản lý văn bản (VOffice) của Bộ Văn hóa Thể thao và Du lịch, bao gồm hiện trạng khi sử dụng và nhu cầu nâng cấp hệ thống</w:t>
      </w:r>
    </w:p>
    <w:p w14:paraId="34B41919" w14:textId="10B97DB5"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Nâng cấp hệ thống được sử dụng để làm cơ sở thống nhất và nghiệm thu sản phẩm giữa khách hàng và đội dự án về hệ thống Voffice, và là đầu vào cho quá trình phân tích thiết kế xây dựng hệ thống.</w:t>
      </w:r>
    </w:p>
    <w:p w14:paraId="7C33962A" w14:textId="766471BC" w:rsidR="00C9017F" w:rsidRPr="002C5023" w:rsidRDefault="00C9017F" w:rsidP="002C5023">
      <w:pPr>
        <w:pStyle w:val="Heading2"/>
      </w:pPr>
      <w:bookmarkStart w:id="12" w:name="_Toc66964157"/>
      <w:bookmarkStart w:id="13" w:name="_Toc72062203"/>
      <w:bookmarkStart w:id="14" w:name="_Toc140828154"/>
      <w:bookmarkStart w:id="15" w:name="_Toc202190026"/>
      <w:bookmarkStart w:id="16" w:name="_Toc202368557"/>
      <w:r w:rsidRPr="002C5023">
        <w:t>Phạm vi tài liệu</w:t>
      </w:r>
      <w:bookmarkEnd w:id="12"/>
      <w:bookmarkEnd w:id="13"/>
      <w:bookmarkEnd w:id="14"/>
      <w:bookmarkEnd w:id="15"/>
      <w:bookmarkEnd w:id="16"/>
    </w:p>
    <w:p w14:paraId="6214D167"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 xml:space="preserve">Tài liệu bao gồm các yêu cầu liên quan đến hệ thống Quản lý văn bản được thu thập, phân tích qua quá trình khảo sát nghiệp vụ, nhu cầu sử dụng của </w:t>
      </w:r>
      <w:r w:rsidRPr="002C5023">
        <w:rPr>
          <w:rFonts w:cs="Times New Roman"/>
          <w:color w:val="000000"/>
          <w:spacing w:val="-6"/>
          <w:szCs w:val="26"/>
        </w:rPr>
        <w:t>Bộ Văn hóa Thể thao và Du lịch</w:t>
      </w:r>
      <w:r w:rsidRPr="002C5023">
        <w:rPr>
          <w:rFonts w:cs="Times New Roman"/>
          <w:szCs w:val="26"/>
          <w:lang w:eastAsia="ar-SA"/>
        </w:rPr>
        <w:t>.</w:t>
      </w:r>
    </w:p>
    <w:p w14:paraId="771790CD"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áp dụng nghiệp vụ theo các văn bản quy định nghiệp vụ về công tác văn thư, sử dụng văn bản điện tử (công văn số 137/VTLTNN-TTTH của Cục Văn thư và Lưu trữ nhà nước, Bộ Nội vụ về việc Hướng dẫn quản lý văn bản đi, đến và lập hồ sơ qua mạng, Thông tư 01/2019/TT-BNV của Bộ Nội vụ về việc quy định quy trình trao đổi, lưu trữ, xử lý tài liệu điện tử trong công tác văn thư, các chức năng cơ bản của hệ thống quản lý tài liệu điện tử trong quá trình xử lý công việc của các cơ quan, tổ chức.</w:t>
      </w:r>
    </w:p>
    <w:p w14:paraId="5E1AFA4A"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Các yêu cầu không thuộc các dạng kể trên hoặc yêu cầu không liên quan đến hệ thống Voffice đều không thuộc phạm vi của tài liệu này.</w:t>
      </w:r>
    </w:p>
    <w:p w14:paraId="4C00BF6D" w14:textId="4502066B" w:rsidR="00C9017F" w:rsidRPr="002C5023" w:rsidRDefault="00C9017F" w:rsidP="002C5023">
      <w:pPr>
        <w:pStyle w:val="Heading2"/>
      </w:pPr>
      <w:bookmarkStart w:id="17" w:name="_Toc40023090"/>
      <w:bookmarkStart w:id="18" w:name="_Toc40545062"/>
      <w:bookmarkStart w:id="19" w:name="_Toc43256392"/>
      <w:bookmarkStart w:id="20" w:name="_Toc47768301"/>
      <w:bookmarkStart w:id="21" w:name="_Toc48041132"/>
      <w:bookmarkStart w:id="22" w:name="_Toc66964158"/>
      <w:bookmarkStart w:id="23" w:name="_Toc72062204"/>
      <w:bookmarkStart w:id="24" w:name="_Toc140828155"/>
      <w:bookmarkStart w:id="25" w:name="_Toc202190027"/>
      <w:bookmarkStart w:id="26" w:name="_Toc202368558"/>
      <w:r w:rsidRPr="002C5023">
        <w:t>Định nghĩa thuật ngữ và các từ viết tắt</w:t>
      </w:r>
      <w:bookmarkEnd w:id="17"/>
      <w:bookmarkEnd w:id="18"/>
      <w:bookmarkEnd w:id="19"/>
      <w:bookmarkEnd w:id="20"/>
      <w:bookmarkEnd w:id="21"/>
      <w:bookmarkEnd w:id="22"/>
      <w:bookmarkEnd w:id="23"/>
      <w:bookmarkEnd w:id="24"/>
      <w:bookmarkEnd w:id="25"/>
      <w:bookmarkEnd w:id="26"/>
    </w:p>
    <w:tbl>
      <w:tblPr>
        <w:tblW w:w="907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85"/>
        <w:gridCol w:w="5812"/>
        <w:gridCol w:w="1275"/>
      </w:tblGrid>
      <w:tr w:rsidR="00C9017F" w:rsidRPr="002C5023" w14:paraId="6346B27F" w14:textId="77777777" w:rsidTr="00D3783B">
        <w:trPr>
          <w:tblHeader/>
          <w:jc w:val="center"/>
        </w:trPr>
        <w:tc>
          <w:tcPr>
            <w:tcW w:w="1985" w:type="dxa"/>
            <w:shd w:val="clear" w:color="auto" w:fill="E5DFEC"/>
          </w:tcPr>
          <w:p w14:paraId="53BC8A9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Thuật ngữ</w:t>
            </w:r>
          </w:p>
        </w:tc>
        <w:tc>
          <w:tcPr>
            <w:tcW w:w="5812" w:type="dxa"/>
            <w:shd w:val="clear" w:color="auto" w:fill="E5DFEC"/>
          </w:tcPr>
          <w:p w14:paraId="031CD1F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Định nghĩa</w:t>
            </w:r>
          </w:p>
        </w:tc>
        <w:tc>
          <w:tcPr>
            <w:tcW w:w="1275" w:type="dxa"/>
            <w:shd w:val="clear" w:color="auto" w:fill="E5DFEC"/>
          </w:tcPr>
          <w:p w14:paraId="03AEC84C"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Ghi chú</w:t>
            </w:r>
          </w:p>
        </w:tc>
      </w:tr>
      <w:tr w:rsidR="00C9017F" w:rsidRPr="002C5023" w14:paraId="42EB102F" w14:textId="77777777" w:rsidTr="00D3783B">
        <w:trPr>
          <w:jc w:val="center"/>
        </w:trPr>
        <w:tc>
          <w:tcPr>
            <w:tcW w:w="1985" w:type="dxa"/>
          </w:tcPr>
          <w:p w14:paraId="2A3AAD6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VT</w:t>
            </w:r>
          </w:p>
        </w:tc>
        <w:tc>
          <w:tcPr>
            <w:tcW w:w="5812" w:type="dxa"/>
          </w:tcPr>
          <w:p w14:paraId="281A71CD"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Văn thư</w:t>
            </w:r>
          </w:p>
        </w:tc>
        <w:tc>
          <w:tcPr>
            <w:tcW w:w="1275" w:type="dxa"/>
          </w:tcPr>
          <w:p w14:paraId="198CA03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6B554F2" w14:textId="77777777" w:rsidTr="00D3783B">
        <w:trPr>
          <w:jc w:val="center"/>
        </w:trPr>
        <w:tc>
          <w:tcPr>
            <w:tcW w:w="1985" w:type="dxa"/>
          </w:tcPr>
          <w:p w14:paraId="4ED8A96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LĐ</w:t>
            </w:r>
          </w:p>
        </w:tc>
        <w:tc>
          <w:tcPr>
            <w:tcW w:w="5812" w:type="dxa"/>
          </w:tcPr>
          <w:p w14:paraId="68E69A9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w:t>
            </w:r>
          </w:p>
        </w:tc>
        <w:tc>
          <w:tcPr>
            <w:tcW w:w="1275" w:type="dxa"/>
          </w:tcPr>
          <w:p w14:paraId="71C5A77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FB5D4D8" w14:textId="77777777" w:rsidTr="00D3783B">
        <w:trPr>
          <w:jc w:val="center"/>
        </w:trPr>
        <w:tc>
          <w:tcPr>
            <w:tcW w:w="1985" w:type="dxa"/>
          </w:tcPr>
          <w:p w14:paraId="3588991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CVP</w:t>
            </w:r>
          </w:p>
        </w:tc>
        <w:tc>
          <w:tcPr>
            <w:tcW w:w="5812" w:type="dxa"/>
          </w:tcPr>
          <w:p w14:paraId="5464C9C9"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Chánh văn phòng</w:t>
            </w:r>
          </w:p>
        </w:tc>
        <w:tc>
          <w:tcPr>
            <w:tcW w:w="1275" w:type="dxa"/>
          </w:tcPr>
          <w:p w14:paraId="399E0F18"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CBEEFEC" w14:textId="77777777" w:rsidTr="00D3783B">
        <w:trPr>
          <w:jc w:val="center"/>
        </w:trPr>
        <w:tc>
          <w:tcPr>
            <w:tcW w:w="1985" w:type="dxa"/>
            <w:tcBorders>
              <w:bottom w:val="dotted" w:sz="4" w:space="0" w:color="auto"/>
            </w:tcBorders>
          </w:tcPr>
          <w:p w14:paraId="7DB36D75"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PTYC</w:t>
            </w:r>
          </w:p>
        </w:tc>
        <w:tc>
          <w:tcPr>
            <w:tcW w:w="5812" w:type="dxa"/>
            <w:tcBorders>
              <w:bottom w:val="dotted" w:sz="4" w:space="0" w:color="auto"/>
            </w:tcBorders>
          </w:tcPr>
          <w:p w14:paraId="677B1F9B"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Phân tích yêu cầu</w:t>
            </w:r>
          </w:p>
        </w:tc>
        <w:tc>
          <w:tcPr>
            <w:tcW w:w="1275" w:type="dxa"/>
            <w:tcBorders>
              <w:bottom w:val="dotted" w:sz="4" w:space="0" w:color="auto"/>
            </w:tcBorders>
          </w:tcPr>
          <w:p w14:paraId="7978721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9FF41FB" w14:textId="77777777" w:rsidTr="00D3783B">
        <w:trPr>
          <w:jc w:val="center"/>
        </w:trPr>
        <w:tc>
          <w:tcPr>
            <w:tcW w:w="1985" w:type="dxa"/>
            <w:shd w:val="clear" w:color="000000" w:fill="FFFFFF"/>
          </w:tcPr>
          <w:p w14:paraId="6406F07F"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HSCV</w:t>
            </w:r>
          </w:p>
        </w:tc>
        <w:tc>
          <w:tcPr>
            <w:tcW w:w="5812" w:type="dxa"/>
            <w:shd w:val="clear" w:color="000000" w:fill="FFFFFF"/>
          </w:tcPr>
          <w:p w14:paraId="79452814"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Hồ sơ công việc</w:t>
            </w:r>
          </w:p>
        </w:tc>
        <w:tc>
          <w:tcPr>
            <w:tcW w:w="1275" w:type="dxa"/>
            <w:shd w:val="clear" w:color="000000" w:fill="FFFFFF"/>
          </w:tcPr>
          <w:p w14:paraId="6D1F6F5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FE58A4D" w14:textId="77777777" w:rsidTr="00D3783B">
        <w:trPr>
          <w:jc w:val="center"/>
        </w:trPr>
        <w:tc>
          <w:tcPr>
            <w:tcW w:w="1985" w:type="dxa"/>
            <w:shd w:val="clear" w:color="000000" w:fill="FFFFFF"/>
          </w:tcPr>
          <w:p w14:paraId="00933140" w14:textId="77777777" w:rsidR="00C9017F" w:rsidRPr="002C5023" w:rsidRDefault="00C9017F" w:rsidP="006D2979">
            <w:pPr>
              <w:widowControl/>
              <w:spacing w:before="0" w:line="240" w:lineRule="auto"/>
              <w:rPr>
                <w:spacing w:val="-6"/>
                <w:szCs w:val="26"/>
              </w:rPr>
            </w:pPr>
            <w:r w:rsidRPr="002C5023">
              <w:rPr>
                <w:spacing w:val="-6"/>
                <w:szCs w:val="26"/>
              </w:rPr>
              <w:t>CQ</w:t>
            </w:r>
          </w:p>
        </w:tc>
        <w:tc>
          <w:tcPr>
            <w:tcW w:w="5812" w:type="dxa"/>
            <w:shd w:val="clear" w:color="000000" w:fill="FFFFFF"/>
          </w:tcPr>
          <w:p w14:paraId="29D5096B" w14:textId="77777777" w:rsidR="00C9017F" w:rsidRPr="002C5023" w:rsidRDefault="00C9017F" w:rsidP="006D2979">
            <w:pPr>
              <w:spacing w:before="0" w:line="240" w:lineRule="auto"/>
              <w:rPr>
                <w:spacing w:val="-6"/>
                <w:szCs w:val="26"/>
              </w:rPr>
            </w:pPr>
            <w:r w:rsidRPr="002C5023">
              <w:rPr>
                <w:spacing w:val="-6"/>
                <w:szCs w:val="26"/>
              </w:rPr>
              <w:t>Cơ quan</w:t>
            </w:r>
          </w:p>
        </w:tc>
        <w:tc>
          <w:tcPr>
            <w:tcW w:w="1275" w:type="dxa"/>
            <w:shd w:val="clear" w:color="000000" w:fill="FFFFFF"/>
          </w:tcPr>
          <w:p w14:paraId="6CD704F1"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57276739" w14:textId="77777777" w:rsidTr="00D3783B">
        <w:trPr>
          <w:jc w:val="center"/>
        </w:trPr>
        <w:tc>
          <w:tcPr>
            <w:tcW w:w="1985" w:type="dxa"/>
            <w:shd w:val="clear" w:color="000000" w:fill="FFFFFF"/>
          </w:tcPr>
          <w:p w14:paraId="73F767B0" w14:textId="77777777" w:rsidR="00C9017F" w:rsidRPr="002C5023" w:rsidRDefault="00C9017F" w:rsidP="006D2979">
            <w:pPr>
              <w:widowControl/>
              <w:spacing w:before="0" w:line="240" w:lineRule="auto"/>
              <w:rPr>
                <w:spacing w:val="-6"/>
                <w:szCs w:val="26"/>
              </w:rPr>
            </w:pPr>
            <w:r w:rsidRPr="002C5023">
              <w:rPr>
                <w:spacing w:val="-6"/>
                <w:szCs w:val="26"/>
              </w:rPr>
              <w:t>ĐV</w:t>
            </w:r>
          </w:p>
        </w:tc>
        <w:tc>
          <w:tcPr>
            <w:tcW w:w="5812" w:type="dxa"/>
            <w:shd w:val="clear" w:color="000000" w:fill="FFFFFF"/>
          </w:tcPr>
          <w:p w14:paraId="7551C23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Đơn vị là Trung tâm, Ban, Phòng, Tổ trực thuộc cơ quan</w:t>
            </w:r>
          </w:p>
        </w:tc>
        <w:tc>
          <w:tcPr>
            <w:tcW w:w="1275" w:type="dxa"/>
            <w:shd w:val="clear" w:color="000000" w:fill="FFFFFF"/>
          </w:tcPr>
          <w:p w14:paraId="5C94E523"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8CA3C1" w14:textId="77777777" w:rsidTr="00D3783B">
        <w:trPr>
          <w:jc w:val="center"/>
        </w:trPr>
        <w:tc>
          <w:tcPr>
            <w:tcW w:w="1985" w:type="dxa"/>
            <w:shd w:val="clear" w:color="000000" w:fill="FFFFFF"/>
          </w:tcPr>
          <w:p w14:paraId="1DAFEB0C" w14:textId="77777777" w:rsidR="00C9017F" w:rsidRPr="002C5023" w:rsidRDefault="00C9017F" w:rsidP="006D2979">
            <w:pPr>
              <w:widowControl/>
              <w:spacing w:before="0" w:line="240" w:lineRule="auto"/>
              <w:rPr>
                <w:spacing w:val="-6"/>
                <w:szCs w:val="26"/>
              </w:rPr>
            </w:pPr>
            <w:r w:rsidRPr="002C5023">
              <w:rPr>
                <w:spacing w:val="-6"/>
                <w:szCs w:val="26"/>
              </w:rPr>
              <w:t>LĐCQ</w:t>
            </w:r>
          </w:p>
        </w:tc>
        <w:tc>
          <w:tcPr>
            <w:tcW w:w="5812" w:type="dxa"/>
            <w:shd w:val="clear" w:color="000000" w:fill="FFFFFF"/>
          </w:tcPr>
          <w:p w14:paraId="00D8F01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 cơ quan, người đứng đầu cơ quan</w:t>
            </w:r>
          </w:p>
        </w:tc>
        <w:tc>
          <w:tcPr>
            <w:tcW w:w="1275" w:type="dxa"/>
            <w:shd w:val="clear" w:color="000000" w:fill="FFFFFF"/>
          </w:tcPr>
          <w:p w14:paraId="1D7EABAC"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227B59A" w14:textId="77777777" w:rsidTr="00D3783B">
        <w:trPr>
          <w:jc w:val="center"/>
        </w:trPr>
        <w:tc>
          <w:tcPr>
            <w:tcW w:w="1985" w:type="dxa"/>
            <w:shd w:val="clear" w:color="000000" w:fill="FFFFFF"/>
          </w:tcPr>
          <w:p w14:paraId="7172DFEA" w14:textId="77777777" w:rsidR="00C9017F" w:rsidRPr="002C5023" w:rsidRDefault="00C9017F" w:rsidP="006D2979">
            <w:pPr>
              <w:widowControl/>
              <w:spacing w:before="0" w:line="240" w:lineRule="auto"/>
              <w:rPr>
                <w:spacing w:val="-6"/>
                <w:szCs w:val="26"/>
              </w:rPr>
            </w:pPr>
            <w:r w:rsidRPr="002C5023">
              <w:rPr>
                <w:spacing w:val="-6"/>
                <w:szCs w:val="26"/>
              </w:rPr>
              <w:t>LDDV</w:t>
            </w:r>
          </w:p>
        </w:tc>
        <w:tc>
          <w:tcPr>
            <w:tcW w:w="5812" w:type="dxa"/>
            <w:shd w:val="clear" w:color="000000" w:fill="FFFFFF"/>
          </w:tcPr>
          <w:p w14:paraId="5F05106D" w14:textId="77777777" w:rsidR="00C9017F" w:rsidRPr="002C5023" w:rsidRDefault="00C9017F" w:rsidP="006D2979">
            <w:pPr>
              <w:spacing w:before="0" w:line="240" w:lineRule="auto"/>
              <w:rPr>
                <w:spacing w:val="-6"/>
                <w:szCs w:val="26"/>
              </w:rPr>
            </w:pPr>
            <w:r w:rsidRPr="002C5023">
              <w:rPr>
                <w:spacing w:val="-6"/>
                <w:szCs w:val="26"/>
              </w:rPr>
              <w:t>Lãnh đạo đơn vị, người đứng đầu đơn vị</w:t>
            </w:r>
          </w:p>
        </w:tc>
        <w:tc>
          <w:tcPr>
            <w:tcW w:w="1275" w:type="dxa"/>
            <w:shd w:val="clear" w:color="000000" w:fill="FFFFFF"/>
          </w:tcPr>
          <w:p w14:paraId="605403E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0CD5E14" w14:textId="77777777" w:rsidTr="00D3783B">
        <w:trPr>
          <w:jc w:val="center"/>
        </w:trPr>
        <w:tc>
          <w:tcPr>
            <w:tcW w:w="1985" w:type="dxa"/>
            <w:shd w:val="clear" w:color="000000" w:fill="FFFFFF"/>
          </w:tcPr>
          <w:p w14:paraId="186E9D41" w14:textId="77777777" w:rsidR="00C9017F" w:rsidRPr="002C5023" w:rsidRDefault="00C9017F" w:rsidP="006D2979">
            <w:pPr>
              <w:widowControl/>
              <w:spacing w:before="0" w:line="240" w:lineRule="auto"/>
              <w:rPr>
                <w:spacing w:val="-6"/>
                <w:szCs w:val="26"/>
              </w:rPr>
            </w:pPr>
            <w:r w:rsidRPr="002C5023">
              <w:rPr>
                <w:spacing w:val="-6"/>
                <w:szCs w:val="26"/>
              </w:rPr>
              <w:t>Icon</w:t>
            </w:r>
          </w:p>
        </w:tc>
        <w:tc>
          <w:tcPr>
            <w:tcW w:w="5812" w:type="dxa"/>
            <w:shd w:val="clear" w:color="000000" w:fill="FFFFFF"/>
          </w:tcPr>
          <w:p w14:paraId="669384F4" w14:textId="77777777" w:rsidR="00C9017F" w:rsidRPr="002C5023" w:rsidRDefault="00C9017F" w:rsidP="006D2979">
            <w:pPr>
              <w:spacing w:before="0" w:line="240" w:lineRule="auto"/>
              <w:rPr>
                <w:spacing w:val="-6"/>
                <w:szCs w:val="26"/>
              </w:rPr>
            </w:pPr>
            <w:r w:rsidRPr="002C5023">
              <w:rPr>
                <w:spacing w:val="-6"/>
                <w:szCs w:val="26"/>
              </w:rPr>
              <w:t>Biểu tượng</w:t>
            </w:r>
          </w:p>
        </w:tc>
        <w:tc>
          <w:tcPr>
            <w:tcW w:w="1275" w:type="dxa"/>
            <w:shd w:val="clear" w:color="000000" w:fill="FFFFFF"/>
          </w:tcPr>
          <w:p w14:paraId="44606346"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C207AF6" w14:textId="77777777" w:rsidTr="00D3783B">
        <w:trPr>
          <w:jc w:val="center"/>
        </w:trPr>
        <w:tc>
          <w:tcPr>
            <w:tcW w:w="1985" w:type="dxa"/>
            <w:shd w:val="clear" w:color="000000" w:fill="FFFFFF"/>
          </w:tcPr>
          <w:p w14:paraId="219F0374" w14:textId="77777777" w:rsidR="00C9017F" w:rsidRPr="002C5023" w:rsidRDefault="00C9017F" w:rsidP="006D2979">
            <w:pPr>
              <w:widowControl/>
              <w:spacing w:before="0" w:line="240" w:lineRule="auto"/>
              <w:rPr>
                <w:spacing w:val="-6"/>
                <w:szCs w:val="26"/>
              </w:rPr>
            </w:pPr>
            <w:r w:rsidRPr="002C5023">
              <w:rPr>
                <w:spacing w:val="-6"/>
                <w:szCs w:val="26"/>
              </w:rPr>
              <w:t>File</w:t>
            </w:r>
          </w:p>
        </w:tc>
        <w:tc>
          <w:tcPr>
            <w:tcW w:w="5812" w:type="dxa"/>
            <w:shd w:val="clear" w:color="000000" w:fill="FFFFFF"/>
          </w:tcPr>
          <w:p w14:paraId="6C5438FA" w14:textId="77777777" w:rsidR="00C9017F" w:rsidRPr="002C5023" w:rsidRDefault="00C9017F" w:rsidP="006D2979">
            <w:pPr>
              <w:spacing w:before="0" w:line="240" w:lineRule="auto"/>
              <w:rPr>
                <w:spacing w:val="-6"/>
                <w:szCs w:val="26"/>
              </w:rPr>
            </w:pPr>
            <w:r w:rsidRPr="002C5023">
              <w:rPr>
                <w:spacing w:val="-6"/>
                <w:szCs w:val="26"/>
              </w:rPr>
              <w:t>Tệp</w:t>
            </w:r>
          </w:p>
        </w:tc>
        <w:tc>
          <w:tcPr>
            <w:tcW w:w="1275" w:type="dxa"/>
            <w:shd w:val="clear" w:color="000000" w:fill="FFFFFF"/>
          </w:tcPr>
          <w:p w14:paraId="761AC5BB"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6F52EA0" w14:textId="77777777" w:rsidTr="00D3783B">
        <w:trPr>
          <w:jc w:val="center"/>
        </w:trPr>
        <w:tc>
          <w:tcPr>
            <w:tcW w:w="1985" w:type="dxa"/>
            <w:shd w:val="clear" w:color="000000" w:fill="FFFFFF"/>
          </w:tcPr>
          <w:p w14:paraId="051A1C18" w14:textId="77777777" w:rsidR="00C9017F" w:rsidRPr="002C5023" w:rsidRDefault="00C9017F" w:rsidP="006D2979">
            <w:pPr>
              <w:widowControl/>
              <w:spacing w:before="0" w:line="240" w:lineRule="auto"/>
              <w:rPr>
                <w:spacing w:val="-6"/>
                <w:szCs w:val="26"/>
              </w:rPr>
            </w:pPr>
            <w:r w:rsidRPr="002C5023">
              <w:rPr>
                <w:spacing w:val="-6"/>
                <w:szCs w:val="26"/>
              </w:rPr>
              <w:t>XL</w:t>
            </w:r>
          </w:p>
        </w:tc>
        <w:tc>
          <w:tcPr>
            <w:tcW w:w="5812" w:type="dxa"/>
            <w:shd w:val="clear" w:color="000000" w:fill="FFFFFF"/>
          </w:tcPr>
          <w:p w14:paraId="55B46769" w14:textId="77777777" w:rsidR="00C9017F" w:rsidRPr="002C5023" w:rsidRDefault="00C9017F" w:rsidP="006D2979">
            <w:pPr>
              <w:spacing w:before="0" w:line="240" w:lineRule="auto"/>
              <w:rPr>
                <w:spacing w:val="-6"/>
                <w:szCs w:val="26"/>
              </w:rPr>
            </w:pPr>
            <w:r w:rsidRPr="002C5023">
              <w:rPr>
                <w:spacing w:val="-6"/>
                <w:szCs w:val="26"/>
              </w:rPr>
              <w:t>Xử lý</w:t>
            </w:r>
          </w:p>
        </w:tc>
        <w:tc>
          <w:tcPr>
            <w:tcW w:w="1275" w:type="dxa"/>
            <w:shd w:val="clear" w:color="000000" w:fill="FFFFFF"/>
          </w:tcPr>
          <w:p w14:paraId="04F004CF"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3ED4288" w14:textId="77777777" w:rsidTr="00D3783B">
        <w:trPr>
          <w:jc w:val="center"/>
        </w:trPr>
        <w:tc>
          <w:tcPr>
            <w:tcW w:w="1985" w:type="dxa"/>
            <w:shd w:val="clear" w:color="000000" w:fill="FFFFFF"/>
          </w:tcPr>
          <w:p w14:paraId="070A7729" w14:textId="77777777" w:rsidR="00C9017F" w:rsidRPr="002C5023" w:rsidRDefault="00C9017F" w:rsidP="006D2979">
            <w:pPr>
              <w:widowControl/>
              <w:spacing w:before="0" w:line="240" w:lineRule="auto"/>
              <w:rPr>
                <w:spacing w:val="-6"/>
                <w:szCs w:val="26"/>
              </w:rPr>
            </w:pPr>
            <w:r w:rsidRPr="002C5023">
              <w:rPr>
                <w:spacing w:val="-6"/>
                <w:szCs w:val="26"/>
              </w:rPr>
              <w:t>Popup</w:t>
            </w:r>
          </w:p>
        </w:tc>
        <w:tc>
          <w:tcPr>
            <w:tcW w:w="5812" w:type="dxa"/>
            <w:shd w:val="clear" w:color="000000" w:fill="FFFFFF"/>
          </w:tcPr>
          <w:p w14:paraId="378A1ADD" w14:textId="77777777" w:rsidR="00C9017F" w:rsidRPr="002C5023" w:rsidRDefault="00C9017F" w:rsidP="006D2979">
            <w:pPr>
              <w:spacing w:before="0" w:line="240" w:lineRule="auto"/>
              <w:rPr>
                <w:spacing w:val="-6"/>
                <w:szCs w:val="26"/>
              </w:rPr>
            </w:pPr>
            <w:r w:rsidRPr="002C5023">
              <w:rPr>
                <w:spacing w:val="-6"/>
                <w:szCs w:val="26"/>
              </w:rPr>
              <w:t>Hộp thoại</w:t>
            </w:r>
          </w:p>
        </w:tc>
        <w:tc>
          <w:tcPr>
            <w:tcW w:w="1275" w:type="dxa"/>
            <w:shd w:val="clear" w:color="000000" w:fill="FFFFFF"/>
          </w:tcPr>
          <w:p w14:paraId="4835684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0823A5B" w14:textId="77777777" w:rsidTr="00D3783B">
        <w:trPr>
          <w:jc w:val="center"/>
        </w:trPr>
        <w:tc>
          <w:tcPr>
            <w:tcW w:w="1985" w:type="dxa"/>
            <w:shd w:val="clear" w:color="000000" w:fill="FFFFFF"/>
          </w:tcPr>
          <w:p w14:paraId="001E28BD" w14:textId="77777777" w:rsidR="00C9017F" w:rsidRPr="002C5023" w:rsidRDefault="00C9017F" w:rsidP="006D2979">
            <w:pPr>
              <w:widowControl/>
              <w:spacing w:before="0" w:line="240" w:lineRule="auto"/>
              <w:rPr>
                <w:spacing w:val="-6"/>
                <w:szCs w:val="26"/>
              </w:rPr>
            </w:pPr>
            <w:r w:rsidRPr="002C5023">
              <w:rPr>
                <w:spacing w:val="-6"/>
                <w:szCs w:val="26"/>
              </w:rPr>
              <w:t>Mail</w:t>
            </w:r>
          </w:p>
        </w:tc>
        <w:tc>
          <w:tcPr>
            <w:tcW w:w="5812" w:type="dxa"/>
            <w:shd w:val="clear" w:color="000000" w:fill="FFFFFF"/>
          </w:tcPr>
          <w:p w14:paraId="200D7929" w14:textId="77777777" w:rsidR="00C9017F" w:rsidRPr="002C5023" w:rsidRDefault="00C9017F" w:rsidP="006D2979">
            <w:pPr>
              <w:spacing w:before="0" w:line="240" w:lineRule="auto"/>
              <w:rPr>
                <w:spacing w:val="-6"/>
                <w:szCs w:val="26"/>
              </w:rPr>
            </w:pPr>
            <w:r w:rsidRPr="002C5023">
              <w:rPr>
                <w:spacing w:val="-6"/>
                <w:szCs w:val="26"/>
              </w:rPr>
              <w:t>Thư</w:t>
            </w:r>
          </w:p>
        </w:tc>
        <w:tc>
          <w:tcPr>
            <w:tcW w:w="1275" w:type="dxa"/>
            <w:shd w:val="clear" w:color="000000" w:fill="FFFFFF"/>
          </w:tcPr>
          <w:p w14:paraId="3FEDCA9A"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6C0B543" w14:textId="77777777" w:rsidTr="00D3783B">
        <w:trPr>
          <w:jc w:val="center"/>
        </w:trPr>
        <w:tc>
          <w:tcPr>
            <w:tcW w:w="1985" w:type="dxa"/>
            <w:shd w:val="clear" w:color="000000" w:fill="FFFFFF"/>
          </w:tcPr>
          <w:p w14:paraId="3F0588AE" w14:textId="77777777" w:rsidR="00C9017F" w:rsidRPr="002C5023" w:rsidRDefault="00C9017F" w:rsidP="006D2979">
            <w:pPr>
              <w:widowControl/>
              <w:spacing w:before="0" w:line="240" w:lineRule="auto"/>
              <w:rPr>
                <w:spacing w:val="-6"/>
                <w:szCs w:val="26"/>
              </w:rPr>
            </w:pPr>
            <w:r w:rsidRPr="002C5023">
              <w:rPr>
                <w:spacing w:val="-6"/>
                <w:szCs w:val="26"/>
              </w:rPr>
              <w:t>SMS</w:t>
            </w:r>
          </w:p>
        </w:tc>
        <w:tc>
          <w:tcPr>
            <w:tcW w:w="5812" w:type="dxa"/>
            <w:shd w:val="clear" w:color="000000" w:fill="FFFFFF"/>
          </w:tcPr>
          <w:p w14:paraId="525949F6" w14:textId="77777777" w:rsidR="00C9017F" w:rsidRPr="002C5023" w:rsidRDefault="00C9017F" w:rsidP="006D2979">
            <w:pPr>
              <w:spacing w:before="0" w:line="240" w:lineRule="auto"/>
              <w:rPr>
                <w:spacing w:val="-6"/>
                <w:szCs w:val="26"/>
              </w:rPr>
            </w:pPr>
            <w:r w:rsidRPr="002C5023">
              <w:rPr>
                <w:spacing w:val="-6"/>
                <w:szCs w:val="26"/>
              </w:rPr>
              <w:t>Tin nhắn</w:t>
            </w:r>
          </w:p>
        </w:tc>
        <w:tc>
          <w:tcPr>
            <w:tcW w:w="1275" w:type="dxa"/>
            <w:shd w:val="clear" w:color="000000" w:fill="FFFFFF"/>
          </w:tcPr>
          <w:p w14:paraId="46773889"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F68CFA8" w14:textId="77777777" w:rsidTr="00D3783B">
        <w:trPr>
          <w:jc w:val="center"/>
        </w:trPr>
        <w:tc>
          <w:tcPr>
            <w:tcW w:w="1985" w:type="dxa"/>
            <w:shd w:val="clear" w:color="000000" w:fill="FFFFFF"/>
          </w:tcPr>
          <w:p w14:paraId="09F6AED9" w14:textId="77777777" w:rsidR="00C9017F" w:rsidRPr="002C5023" w:rsidRDefault="00C9017F" w:rsidP="006D2979">
            <w:pPr>
              <w:widowControl/>
              <w:spacing w:before="0" w:line="240" w:lineRule="auto"/>
              <w:rPr>
                <w:spacing w:val="-6"/>
                <w:szCs w:val="26"/>
              </w:rPr>
            </w:pPr>
            <w:r w:rsidRPr="002C5023">
              <w:rPr>
                <w:spacing w:val="-6"/>
                <w:szCs w:val="26"/>
              </w:rPr>
              <w:t>Validate message</w:t>
            </w:r>
          </w:p>
        </w:tc>
        <w:tc>
          <w:tcPr>
            <w:tcW w:w="5812" w:type="dxa"/>
            <w:shd w:val="clear" w:color="000000" w:fill="FFFFFF"/>
          </w:tcPr>
          <w:p w14:paraId="579E76B3" w14:textId="77777777" w:rsidR="00C9017F" w:rsidRPr="002C5023" w:rsidRDefault="00C9017F" w:rsidP="006D2979">
            <w:pPr>
              <w:spacing w:before="0" w:line="240" w:lineRule="auto"/>
              <w:rPr>
                <w:spacing w:val="-6"/>
                <w:szCs w:val="26"/>
              </w:rPr>
            </w:pPr>
            <w:r w:rsidRPr="002C5023">
              <w:rPr>
                <w:spacing w:val="-6"/>
                <w:szCs w:val="26"/>
              </w:rPr>
              <w:t>Thông báo kiểm tra</w:t>
            </w:r>
          </w:p>
        </w:tc>
        <w:tc>
          <w:tcPr>
            <w:tcW w:w="1275" w:type="dxa"/>
            <w:shd w:val="clear" w:color="000000" w:fill="FFFFFF"/>
          </w:tcPr>
          <w:p w14:paraId="753C8FE2"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3575F77" w14:textId="77777777" w:rsidTr="00D3783B">
        <w:trPr>
          <w:jc w:val="center"/>
        </w:trPr>
        <w:tc>
          <w:tcPr>
            <w:tcW w:w="1985" w:type="dxa"/>
            <w:shd w:val="clear" w:color="000000" w:fill="FFFFFF"/>
          </w:tcPr>
          <w:p w14:paraId="62F331ED" w14:textId="77777777" w:rsidR="00C9017F" w:rsidRPr="002C5023" w:rsidRDefault="00C9017F" w:rsidP="006D2979">
            <w:pPr>
              <w:widowControl/>
              <w:spacing w:before="0" w:line="240" w:lineRule="auto"/>
              <w:rPr>
                <w:spacing w:val="-6"/>
                <w:szCs w:val="26"/>
              </w:rPr>
            </w:pPr>
            <w:r w:rsidRPr="002C5023">
              <w:rPr>
                <w:spacing w:val="-6"/>
                <w:szCs w:val="26"/>
              </w:rPr>
              <w:t>Online</w:t>
            </w:r>
          </w:p>
        </w:tc>
        <w:tc>
          <w:tcPr>
            <w:tcW w:w="5812" w:type="dxa"/>
            <w:shd w:val="clear" w:color="000000" w:fill="FFFFFF"/>
          </w:tcPr>
          <w:p w14:paraId="26CF3F65" w14:textId="77777777" w:rsidR="00C9017F" w:rsidRPr="002C5023" w:rsidRDefault="00C9017F" w:rsidP="006D2979">
            <w:pPr>
              <w:spacing w:before="0" w:line="240" w:lineRule="auto"/>
              <w:rPr>
                <w:spacing w:val="-6"/>
                <w:szCs w:val="26"/>
              </w:rPr>
            </w:pPr>
            <w:r w:rsidRPr="002C5023">
              <w:rPr>
                <w:spacing w:val="-6"/>
                <w:szCs w:val="26"/>
              </w:rPr>
              <w:t>Trực tuyến</w:t>
            </w:r>
          </w:p>
        </w:tc>
        <w:tc>
          <w:tcPr>
            <w:tcW w:w="1275" w:type="dxa"/>
            <w:shd w:val="clear" w:color="000000" w:fill="FFFFFF"/>
          </w:tcPr>
          <w:p w14:paraId="77BFC78D"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5AC442" w14:textId="77777777" w:rsidTr="00D3783B">
        <w:trPr>
          <w:trHeight w:val="315"/>
          <w:jc w:val="center"/>
        </w:trPr>
        <w:tc>
          <w:tcPr>
            <w:tcW w:w="1985" w:type="dxa"/>
            <w:shd w:val="clear" w:color="auto" w:fill="E5DFEC"/>
          </w:tcPr>
          <w:p w14:paraId="19F619CC" w14:textId="77777777" w:rsidR="00C9017F" w:rsidRPr="002C5023" w:rsidRDefault="00C9017F" w:rsidP="006D2979">
            <w:pPr>
              <w:widowControl/>
              <w:spacing w:before="0" w:line="240" w:lineRule="auto"/>
              <w:rPr>
                <w:spacing w:val="-6"/>
                <w:szCs w:val="26"/>
              </w:rPr>
            </w:pPr>
          </w:p>
        </w:tc>
        <w:tc>
          <w:tcPr>
            <w:tcW w:w="5812" w:type="dxa"/>
            <w:shd w:val="clear" w:color="auto" w:fill="E5DFEC"/>
          </w:tcPr>
          <w:p w14:paraId="1148581E" w14:textId="77777777" w:rsidR="00C9017F" w:rsidRPr="002C5023" w:rsidRDefault="00C9017F" w:rsidP="006D2979">
            <w:pPr>
              <w:pStyle w:val="Bang"/>
              <w:spacing w:before="0" w:after="0" w:line="240" w:lineRule="auto"/>
              <w:ind w:left="57"/>
              <w:rPr>
                <w:spacing w:val="-6"/>
                <w:sz w:val="26"/>
                <w:szCs w:val="26"/>
              </w:rPr>
            </w:pPr>
          </w:p>
        </w:tc>
        <w:tc>
          <w:tcPr>
            <w:tcW w:w="1275" w:type="dxa"/>
            <w:shd w:val="clear" w:color="auto" w:fill="E5DFEC"/>
          </w:tcPr>
          <w:p w14:paraId="1F69226F" w14:textId="77777777" w:rsidR="00C9017F" w:rsidRPr="002C5023" w:rsidRDefault="00C9017F" w:rsidP="006D2979">
            <w:pPr>
              <w:pStyle w:val="Bang"/>
              <w:keepNext/>
              <w:spacing w:before="0" w:after="0" w:line="240" w:lineRule="auto"/>
              <w:ind w:left="57"/>
              <w:rPr>
                <w:spacing w:val="-6"/>
                <w:sz w:val="26"/>
                <w:szCs w:val="26"/>
              </w:rPr>
            </w:pPr>
          </w:p>
        </w:tc>
      </w:tr>
    </w:tbl>
    <w:p w14:paraId="7827D9D6"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1</w:t>
      </w:r>
      <w:r w:rsidRPr="002C5023">
        <w:rPr>
          <w:rFonts w:ascii="Times New Roman" w:hAnsi="Times New Roman"/>
          <w:b w:val="0"/>
          <w:spacing w:val="-6"/>
          <w:szCs w:val="26"/>
        </w:rPr>
        <w:fldChar w:fldCharType="end"/>
      </w:r>
      <w:r w:rsidRPr="002C5023">
        <w:rPr>
          <w:rFonts w:ascii="Times New Roman" w:hAnsi="Times New Roman"/>
          <w:b w:val="0"/>
          <w:spacing w:val="-6"/>
          <w:szCs w:val="26"/>
        </w:rPr>
        <w:t>: Thuật ngữ</w:t>
      </w:r>
    </w:p>
    <w:p w14:paraId="2BDCD9FC" w14:textId="5B2DB152" w:rsidR="00C9017F" w:rsidRPr="002C5023" w:rsidRDefault="00C9017F" w:rsidP="002C5023">
      <w:pPr>
        <w:pStyle w:val="Heading2"/>
      </w:pPr>
      <w:bookmarkStart w:id="27" w:name="_Toc140828156"/>
      <w:bookmarkStart w:id="28" w:name="_Toc202190028"/>
      <w:bookmarkStart w:id="29" w:name="_Toc202368559"/>
      <w:r w:rsidRPr="002C5023">
        <w:lastRenderedPageBreak/>
        <w:t>Tài liệu tham khảo</w:t>
      </w:r>
      <w:bookmarkEnd w:id="27"/>
      <w:bookmarkEnd w:id="28"/>
      <w:bookmarkEnd w:id="29"/>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392"/>
        <w:gridCol w:w="1897"/>
        <w:gridCol w:w="1559"/>
        <w:gridCol w:w="3433"/>
      </w:tblGrid>
      <w:tr w:rsidR="00C9017F" w:rsidRPr="002C5023" w14:paraId="3D19F2F8" w14:textId="77777777" w:rsidTr="00D3783B">
        <w:trPr>
          <w:tblHeader/>
          <w:jc w:val="center"/>
        </w:trPr>
        <w:tc>
          <w:tcPr>
            <w:tcW w:w="2392" w:type="dxa"/>
            <w:shd w:val="pct10" w:color="auto" w:fill="auto"/>
          </w:tcPr>
          <w:p w14:paraId="52A35A1C"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Tên tài liệu</w:t>
            </w:r>
          </w:p>
        </w:tc>
        <w:tc>
          <w:tcPr>
            <w:tcW w:w="1897" w:type="dxa"/>
            <w:shd w:val="pct10" w:color="auto" w:fill="auto"/>
          </w:tcPr>
          <w:p w14:paraId="5FC4BB89"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Ngày phát hành</w:t>
            </w:r>
          </w:p>
        </w:tc>
        <w:tc>
          <w:tcPr>
            <w:tcW w:w="1559" w:type="dxa"/>
            <w:shd w:val="pct10" w:color="auto" w:fill="auto"/>
          </w:tcPr>
          <w:p w14:paraId="195B6F08"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Nguồn</w:t>
            </w:r>
          </w:p>
        </w:tc>
        <w:tc>
          <w:tcPr>
            <w:tcW w:w="3433" w:type="dxa"/>
            <w:shd w:val="pct10" w:color="auto" w:fill="auto"/>
          </w:tcPr>
          <w:p w14:paraId="63BF4DD6"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Ghi chú</w:t>
            </w:r>
          </w:p>
        </w:tc>
      </w:tr>
      <w:tr w:rsidR="00C9017F" w:rsidRPr="002C5023" w14:paraId="712A2CFB" w14:textId="77777777" w:rsidTr="00D3783B">
        <w:trPr>
          <w:trHeight w:val="507"/>
          <w:jc w:val="center"/>
        </w:trPr>
        <w:tc>
          <w:tcPr>
            <w:tcW w:w="2392" w:type="dxa"/>
            <w:tcBorders>
              <w:bottom w:val="dotted" w:sz="4" w:space="0" w:color="auto"/>
            </w:tcBorders>
          </w:tcPr>
          <w:p w14:paraId="278AE0F9"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Công văn Số: </w:t>
            </w:r>
            <w:r w:rsidRPr="002C5023">
              <w:rPr>
                <w:spacing w:val="-6"/>
                <w:szCs w:val="26"/>
                <w:lang w:val="nl-NL"/>
              </w:rPr>
              <w:t>139/VTLTNN-TTTH</w:t>
            </w:r>
          </w:p>
        </w:tc>
        <w:tc>
          <w:tcPr>
            <w:tcW w:w="1897" w:type="dxa"/>
            <w:tcBorders>
              <w:bottom w:val="dotted" w:sz="4" w:space="0" w:color="auto"/>
            </w:tcBorders>
          </w:tcPr>
          <w:p w14:paraId="15E571DF"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14/03/2009</w:t>
            </w:r>
          </w:p>
        </w:tc>
        <w:tc>
          <w:tcPr>
            <w:tcW w:w="1559" w:type="dxa"/>
            <w:tcBorders>
              <w:bottom w:val="dotted" w:sz="4" w:space="0" w:color="auto"/>
            </w:tcBorders>
          </w:tcPr>
          <w:p w14:paraId="1E4E4172"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Bộ Nội vụ</w:t>
            </w:r>
          </w:p>
        </w:tc>
        <w:tc>
          <w:tcPr>
            <w:tcW w:w="3433" w:type="dxa"/>
            <w:tcBorders>
              <w:bottom w:val="dotted" w:sz="4" w:space="0" w:color="auto"/>
            </w:tcBorders>
          </w:tcPr>
          <w:p w14:paraId="3B316631" w14:textId="77777777" w:rsidR="00C9017F" w:rsidRPr="002C5023" w:rsidRDefault="00C9017F" w:rsidP="006D2979">
            <w:pPr>
              <w:spacing w:before="0" w:line="240" w:lineRule="auto"/>
              <w:jc w:val="both"/>
              <w:rPr>
                <w:spacing w:val="-6"/>
                <w:szCs w:val="26"/>
              </w:rPr>
            </w:pPr>
            <w:r w:rsidRPr="002C5023">
              <w:rPr>
                <w:spacing w:val="-6"/>
                <w:szCs w:val="26"/>
              </w:rPr>
              <w:t>Hướng dẫn quản lý văn bản đi, đến và lập hồ sơ qua mạng</w:t>
            </w:r>
          </w:p>
        </w:tc>
      </w:tr>
      <w:tr w:rsidR="00C9017F" w:rsidRPr="002C5023" w14:paraId="13C8F63A" w14:textId="77777777" w:rsidTr="00D3783B">
        <w:trPr>
          <w:trHeight w:val="757"/>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7A0C8873"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07/2012/TT-BNV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DDB99F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22/11/2012</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7CAD774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nội Vụ</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5C50E79" w14:textId="77777777" w:rsidR="00C9017F" w:rsidRPr="002C5023" w:rsidRDefault="00C9017F" w:rsidP="006D2979">
            <w:pPr>
              <w:spacing w:before="0" w:line="240" w:lineRule="auto"/>
              <w:jc w:val="both"/>
              <w:rPr>
                <w:color w:val="000000"/>
                <w:spacing w:val="-6"/>
                <w:szCs w:val="26"/>
              </w:rPr>
            </w:pPr>
            <w:r w:rsidRPr="002C5023">
              <w:rPr>
                <w:color w:val="000000"/>
                <w:spacing w:val="-6"/>
                <w:szCs w:val="26"/>
              </w:rPr>
              <w:t>Hướng dẫn quản lý văn bản, lập hồ sơ và nộp lưu hồ sơ, tài liệu vào lưu trữ cơ quan.</w:t>
            </w:r>
          </w:p>
        </w:tc>
      </w:tr>
      <w:tr w:rsidR="00C9017F" w:rsidRPr="002C5023" w14:paraId="293B114C"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F9AC060"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01/2019/TT-BNV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ED2EA4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24/01/2019</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4C72A9F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 xml:space="preserve">Bộ nội Vụ </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5EF5274"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Quy định quy trình trao đổi, lưu trữ, xử lý tài liệu điện tử trong công tác văn thư, các chức năng cơ ban của Hệ thống quản lý tài liệu điện trong quá trình xử lý công việc của cơ quan, tổ chức </w:t>
            </w:r>
          </w:p>
        </w:tc>
      </w:tr>
      <w:tr w:rsidR="00C9017F" w:rsidRPr="002C5023" w14:paraId="6150493F"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5A134C53" w14:textId="77777777" w:rsidR="00C9017F" w:rsidRPr="002C5023" w:rsidRDefault="00C9017F" w:rsidP="006D2979">
            <w:pPr>
              <w:spacing w:before="0" w:line="240" w:lineRule="auto"/>
              <w:rPr>
                <w:color w:val="000000"/>
                <w:spacing w:val="-6"/>
                <w:szCs w:val="26"/>
              </w:rPr>
            </w:pPr>
            <w:r w:rsidRPr="002C5023">
              <w:rPr>
                <w:color w:val="000000"/>
                <w:spacing w:val="-6"/>
                <w:szCs w:val="26"/>
              </w:rPr>
              <w:t>10/2016/TT-BTTTT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164037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01/04/2016</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64E4C01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6AB3656" w14:textId="77777777" w:rsidR="00C9017F" w:rsidRPr="002C5023" w:rsidRDefault="00C9017F" w:rsidP="006D2979">
            <w:pPr>
              <w:spacing w:before="0" w:line="240" w:lineRule="auto"/>
              <w:rPr>
                <w:color w:val="000000"/>
                <w:spacing w:val="-6"/>
                <w:szCs w:val="26"/>
              </w:rPr>
            </w:pPr>
            <w:r w:rsidRPr="002C5023">
              <w:rPr>
                <w:color w:val="000000"/>
                <w:spacing w:val="-6"/>
                <w:szCs w:val="26"/>
              </w:rPr>
              <w:t>Quy chuẩn kỹ thuật quốc gia về cấu trúc mã định danh và định dạng dữ liệu gói tin phục vụ kết nối các hệ thống quản lý văn bản và điều hành tác nghiệp điện tử</w:t>
            </w:r>
          </w:p>
        </w:tc>
      </w:tr>
      <w:tr w:rsidR="00C9017F" w:rsidRPr="002C5023" w14:paraId="65D77FB6"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6016E514" w14:textId="77777777" w:rsidR="00C9017F" w:rsidRPr="002C5023" w:rsidRDefault="00C9017F" w:rsidP="006D2979">
            <w:pPr>
              <w:spacing w:before="0" w:line="240" w:lineRule="auto"/>
              <w:rPr>
                <w:color w:val="000000"/>
                <w:spacing w:val="-6"/>
                <w:szCs w:val="26"/>
              </w:rPr>
            </w:pPr>
            <w:r w:rsidRPr="002C5023">
              <w:rPr>
                <w:color w:val="000000"/>
                <w:spacing w:val="-6"/>
                <w:szCs w:val="26"/>
              </w:rPr>
              <w:t>1654/BTTTT-ƯDCNTT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695F1F6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27/08/2008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143DAC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32BE406" w14:textId="77777777" w:rsidR="00C9017F" w:rsidRPr="002C5023" w:rsidRDefault="00C9017F" w:rsidP="006D2979">
            <w:pPr>
              <w:spacing w:before="0" w:line="240" w:lineRule="auto"/>
              <w:rPr>
                <w:color w:val="000000"/>
                <w:spacing w:val="-6"/>
                <w:szCs w:val="26"/>
              </w:rPr>
            </w:pPr>
            <w:r w:rsidRPr="002C5023">
              <w:rPr>
                <w:color w:val="000000"/>
                <w:spacing w:val="-6"/>
                <w:szCs w:val="26"/>
              </w:rPr>
              <w:t>Hướng dẫn các yêu cầu cơ bản về chức năng, tính năng kỹ thuật cho các dự án dùng chung theo Quyết định số 43/2008/QĐ-TTg</w:t>
            </w:r>
          </w:p>
        </w:tc>
      </w:tr>
      <w:tr w:rsidR="00C9017F" w:rsidRPr="002C5023" w14:paraId="6DE0213A"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74B640A" w14:textId="77777777" w:rsidR="00C9017F" w:rsidRPr="002C5023" w:rsidRDefault="00C9017F" w:rsidP="006D2979">
            <w:pPr>
              <w:spacing w:before="0" w:line="240" w:lineRule="auto"/>
              <w:rPr>
                <w:color w:val="000000"/>
                <w:spacing w:val="-6"/>
                <w:szCs w:val="26"/>
              </w:rPr>
            </w:pPr>
            <w:r w:rsidRPr="002C5023">
              <w:rPr>
                <w:color w:val="000000"/>
                <w:spacing w:val="-6"/>
                <w:szCs w:val="26"/>
              </w:rPr>
              <w:t>2803/BTTTT-THH</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249999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01/10/2014</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C970EE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A2378DA" w14:textId="77777777" w:rsidR="00C9017F" w:rsidRPr="002C5023" w:rsidRDefault="00C9017F" w:rsidP="006D2979">
            <w:pPr>
              <w:spacing w:before="0" w:line="240" w:lineRule="auto"/>
              <w:rPr>
                <w:color w:val="000000"/>
                <w:spacing w:val="-10"/>
                <w:szCs w:val="26"/>
              </w:rPr>
            </w:pPr>
            <w:r w:rsidRPr="002C5023">
              <w:rPr>
                <w:color w:val="000000"/>
                <w:spacing w:val="-10"/>
                <w:szCs w:val="26"/>
              </w:rPr>
              <w:t>Hướng dẫn kỹ thuật liên thông giữa các hệ thống quản lý văn bản và điều hành trong cơ quan nhà nước</w:t>
            </w:r>
          </w:p>
        </w:tc>
      </w:tr>
      <w:tr w:rsidR="00C9017F" w:rsidRPr="002C5023" w14:paraId="0D3EB58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A67ACB3" w14:textId="77777777" w:rsidR="00C9017F" w:rsidRPr="002C5023" w:rsidRDefault="00C9017F" w:rsidP="006D2979">
            <w:pPr>
              <w:spacing w:before="0" w:line="240" w:lineRule="auto"/>
              <w:rPr>
                <w:color w:val="000000"/>
                <w:spacing w:val="-6"/>
                <w:szCs w:val="26"/>
              </w:rPr>
            </w:pPr>
            <w:r w:rsidRPr="002C5023">
              <w:rPr>
                <w:color w:val="000000"/>
                <w:spacing w:val="-6"/>
                <w:szCs w:val="26"/>
              </w:rPr>
              <w:t>4089/VPCP-TTĐT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65927F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21/04/2017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255F1FE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Văn phòng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4D56927D" w14:textId="77777777" w:rsidR="00C9017F" w:rsidRPr="002C5023" w:rsidRDefault="00C9017F" w:rsidP="006D2979">
            <w:pPr>
              <w:spacing w:before="0" w:line="240" w:lineRule="auto"/>
              <w:rPr>
                <w:color w:val="000000"/>
                <w:spacing w:val="-6"/>
                <w:szCs w:val="26"/>
              </w:rPr>
            </w:pPr>
            <w:r w:rsidRPr="002C5023">
              <w:rPr>
                <w:color w:val="000000"/>
                <w:spacing w:val="-6"/>
                <w:szCs w:val="26"/>
              </w:rPr>
              <w:t>V/v hướng dẫn quy trình gửi, nhận văn bản điện tử</w:t>
            </w:r>
          </w:p>
        </w:tc>
      </w:tr>
      <w:tr w:rsidR="00C9017F" w:rsidRPr="002C5023" w14:paraId="196EE257"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39C5E583" w14:textId="77777777" w:rsidR="00C9017F" w:rsidRPr="002C5023" w:rsidRDefault="00C9017F" w:rsidP="006D2979">
            <w:pPr>
              <w:spacing w:before="0" w:line="240" w:lineRule="auto"/>
              <w:rPr>
                <w:color w:val="000000"/>
                <w:spacing w:val="-6"/>
                <w:szCs w:val="26"/>
              </w:rPr>
            </w:pPr>
            <w:r w:rsidRPr="002C5023">
              <w:rPr>
                <w:color w:val="000000"/>
                <w:spacing w:val="-6"/>
                <w:szCs w:val="26"/>
              </w:rPr>
              <w:t>28/2018/QĐ-TTg</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7802AFA6"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12/07/2018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A196413"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Thủ tướng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5B20EE9D" w14:textId="77777777" w:rsidR="00C9017F" w:rsidRPr="002C5023" w:rsidRDefault="00C9017F" w:rsidP="006D2979">
            <w:pPr>
              <w:spacing w:before="0" w:line="240" w:lineRule="auto"/>
              <w:rPr>
                <w:color w:val="000000"/>
                <w:spacing w:val="-6"/>
                <w:szCs w:val="26"/>
              </w:rPr>
            </w:pPr>
            <w:r w:rsidRPr="002C5023">
              <w:rPr>
                <w:color w:val="000000"/>
                <w:spacing w:val="-6"/>
                <w:szCs w:val="26"/>
              </w:rPr>
              <w:t>Về việc gửi, nhận văn bản điện tử giữa các cơ quan trong hệ thống hành chính nhà nước Nghiệp vụ công tác văn thư, lưu trữ</w:t>
            </w:r>
          </w:p>
        </w:tc>
      </w:tr>
      <w:tr w:rsidR="00C9017F" w:rsidRPr="002C5023" w14:paraId="00235F1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DEDED42" w14:textId="77777777" w:rsidR="00C9017F" w:rsidRPr="002C5023" w:rsidRDefault="00C9017F" w:rsidP="006D2979">
            <w:pPr>
              <w:spacing w:before="0" w:line="240" w:lineRule="auto"/>
              <w:rPr>
                <w:color w:val="000000"/>
                <w:spacing w:val="-6"/>
                <w:szCs w:val="26"/>
              </w:rPr>
            </w:pPr>
            <w:r w:rsidRPr="002C5023">
              <w:rPr>
                <w:color w:val="000000"/>
                <w:spacing w:val="-6"/>
                <w:szCs w:val="26"/>
              </w:rPr>
              <w:t>41/2017/TT-BTTTT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BB3EC05"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19/12/2017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0725D01"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&amp;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E669308" w14:textId="77777777" w:rsidR="00C9017F" w:rsidRPr="002C5023" w:rsidRDefault="00C9017F" w:rsidP="006D2979">
            <w:pPr>
              <w:spacing w:before="0" w:line="240" w:lineRule="auto"/>
              <w:rPr>
                <w:color w:val="000000"/>
                <w:spacing w:val="-6"/>
                <w:szCs w:val="26"/>
              </w:rPr>
            </w:pPr>
            <w:r w:rsidRPr="002C5023">
              <w:rPr>
                <w:color w:val="000000"/>
                <w:spacing w:val="-6"/>
                <w:szCs w:val="26"/>
              </w:rPr>
              <w:t>Quy định sử dụng chữ ký số cho văn bản điện tử trong cơ quan nhà nước</w:t>
            </w:r>
          </w:p>
        </w:tc>
      </w:tr>
      <w:tr w:rsidR="00C9017F" w:rsidRPr="002C5023" w14:paraId="4EB0611D" w14:textId="77777777" w:rsidTr="00D3783B">
        <w:trPr>
          <w:jc w:val="center"/>
        </w:trPr>
        <w:tc>
          <w:tcPr>
            <w:tcW w:w="2392" w:type="dxa"/>
            <w:shd w:val="pct10" w:color="auto" w:fill="auto"/>
          </w:tcPr>
          <w:p w14:paraId="6802E737"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897" w:type="dxa"/>
            <w:shd w:val="pct10" w:color="auto" w:fill="auto"/>
          </w:tcPr>
          <w:p w14:paraId="526D133B"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559" w:type="dxa"/>
            <w:shd w:val="pct10" w:color="auto" w:fill="auto"/>
          </w:tcPr>
          <w:p w14:paraId="3D879606"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3433" w:type="dxa"/>
            <w:shd w:val="pct10" w:color="auto" w:fill="auto"/>
          </w:tcPr>
          <w:p w14:paraId="15934AFC" w14:textId="77777777" w:rsidR="00C9017F" w:rsidRPr="002C5023" w:rsidRDefault="00C9017F" w:rsidP="006D2979">
            <w:pPr>
              <w:pStyle w:val="BodyTextIndent"/>
              <w:keepNext/>
              <w:spacing w:before="0" w:line="240" w:lineRule="auto"/>
              <w:rPr>
                <w:rFonts w:ascii="Times New Roman" w:hAnsi="Times New Roman"/>
                <w:spacing w:val="-6"/>
                <w:szCs w:val="26"/>
              </w:rPr>
            </w:pPr>
          </w:p>
        </w:tc>
      </w:tr>
    </w:tbl>
    <w:p w14:paraId="5F8A7EE2"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2</w:t>
      </w:r>
      <w:r w:rsidRPr="002C5023">
        <w:rPr>
          <w:rFonts w:ascii="Times New Roman" w:hAnsi="Times New Roman"/>
          <w:b w:val="0"/>
          <w:spacing w:val="-6"/>
          <w:szCs w:val="26"/>
        </w:rPr>
        <w:fldChar w:fldCharType="end"/>
      </w:r>
      <w:r w:rsidRPr="002C5023">
        <w:rPr>
          <w:rFonts w:ascii="Times New Roman" w:hAnsi="Times New Roman"/>
          <w:b w:val="0"/>
          <w:spacing w:val="-6"/>
          <w:szCs w:val="26"/>
        </w:rPr>
        <w:t>: Tài liệu tham khảo</w:t>
      </w:r>
    </w:p>
    <w:p w14:paraId="164A81AB" w14:textId="77777777" w:rsidR="002B294D" w:rsidRDefault="002B294D">
      <w:pPr>
        <w:widowControl/>
        <w:spacing w:before="0" w:line="240" w:lineRule="auto"/>
        <w:ind w:left="0"/>
        <w:rPr>
          <w:b/>
          <w:sz w:val="28"/>
        </w:rPr>
      </w:pPr>
      <w:bookmarkStart w:id="30" w:name="_Toc140828157"/>
      <w:bookmarkStart w:id="31" w:name="_Toc202190029"/>
      <w:r>
        <w:br w:type="page"/>
      </w:r>
    </w:p>
    <w:p w14:paraId="5F328CC6" w14:textId="39ABFE60" w:rsidR="00C9017F" w:rsidRPr="002C5023" w:rsidRDefault="00C9017F" w:rsidP="002C5023">
      <w:pPr>
        <w:pStyle w:val="Heading2"/>
      </w:pPr>
      <w:bookmarkStart w:id="32" w:name="_Toc202368560"/>
      <w:r w:rsidRPr="002C5023">
        <w:lastRenderedPageBreak/>
        <w:t>Mô tả tài liệu</w:t>
      </w:r>
      <w:bookmarkEnd w:id="30"/>
      <w:bookmarkEnd w:id="31"/>
      <w:bookmarkEnd w:id="32"/>
    </w:p>
    <w:p w14:paraId="314F7E9E" w14:textId="2B8FE28F" w:rsidR="00C9017F" w:rsidRPr="002C5023" w:rsidRDefault="008A736A" w:rsidP="006D2979">
      <w:pPr>
        <w:spacing w:before="0" w:line="240" w:lineRule="auto"/>
        <w:jc w:val="both"/>
        <w:rPr>
          <w:color w:val="000000"/>
          <w:spacing w:val="-6"/>
          <w:szCs w:val="26"/>
        </w:rPr>
      </w:pPr>
      <w:r w:rsidRPr="002C5023">
        <w:rPr>
          <w:color w:val="000000"/>
          <w:spacing w:val="-6"/>
          <w:szCs w:val="26"/>
        </w:rPr>
        <w:t>Tài liệu bao gồm 3</w:t>
      </w:r>
      <w:r w:rsidR="00C9017F" w:rsidRPr="002C5023">
        <w:rPr>
          <w:color w:val="000000"/>
          <w:spacing w:val="-6"/>
          <w:szCs w:val="26"/>
        </w:rPr>
        <w:t xml:space="preserve"> phần được tổ chức như sau:</w:t>
      </w:r>
    </w:p>
    <w:p w14:paraId="51B94272"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4"/>
          <w:szCs w:val="26"/>
        </w:rPr>
      </w:pPr>
      <w:r w:rsidRPr="002C5023">
        <w:rPr>
          <w:rFonts w:cs="Times New Roman"/>
          <w:color w:val="000000"/>
          <w:spacing w:val="-14"/>
          <w:szCs w:val="26"/>
        </w:rPr>
        <w:t>Phần 1: Giới thiệu - Phần này sẽ trình bày về mục đích và phạm vi và ý nghĩa của tài liệu.</w:t>
      </w:r>
    </w:p>
    <w:p w14:paraId="4B370174"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6"/>
          <w:szCs w:val="26"/>
        </w:rPr>
      </w:pPr>
      <w:r w:rsidRPr="002C5023">
        <w:rPr>
          <w:rFonts w:cs="Times New Roman"/>
          <w:color w:val="000000"/>
          <w:spacing w:val="-16"/>
          <w:szCs w:val="26"/>
        </w:rPr>
        <w:t>Phần 2: Tổng quan về hệ thống - Phần này sẽ trình bày cái nhìn tổng quan về hệ thống Voffice.</w:t>
      </w:r>
    </w:p>
    <w:p w14:paraId="183FAA84" w14:textId="294DAF73"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14"/>
          <w:szCs w:val="26"/>
        </w:rPr>
        <w:t>Phần</w:t>
      </w:r>
      <w:r w:rsidRPr="002C5023">
        <w:rPr>
          <w:rFonts w:cs="Times New Roman"/>
          <w:color w:val="000000"/>
          <w:spacing w:val="-6"/>
          <w:szCs w:val="26"/>
        </w:rPr>
        <w:t xml:space="preserve"> 3: Yêu cầu chức năng/nghiệp vụ - Phần này là trọng tâm của tài liệu, trình bày các yêu cầu nâng cấp của Voffice sau khi đã thử nghiệm và sử dụng. Dựa trên các quy trình nghiệp vụ đó, tài liệu đưa ra đề xuất các yêu cầu chức năng của hệ thống nhằm đáp ứng được yêu cầu nghiệp vụ đề ra.</w:t>
      </w:r>
    </w:p>
    <w:p w14:paraId="78C299E4" w14:textId="03FDB35A" w:rsidR="00C9017F" w:rsidRPr="002C5023" w:rsidRDefault="00C9017F" w:rsidP="006D2979">
      <w:pPr>
        <w:widowControl/>
        <w:spacing w:before="0" w:line="240" w:lineRule="auto"/>
        <w:ind w:left="0"/>
        <w:rPr>
          <w:b/>
          <w:spacing w:val="-6"/>
          <w:kern w:val="28"/>
          <w:szCs w:val="26"/>
        </w:rPr>
      </w:pPr>
      <w:r w:rsidRPr="002C5023">
        <w:rPr>
          <w:spacing w:val="-6"/>
          <w:szCs w:val="26"/>
        </w:rPr>
        <w:br w:type="page"/>
      </w:r>
    </w:p>
    <w:p w14:paraId="57FE35A4" w14:textId="77777777" w:rsidR="00653D54" w:rsidRPr="002C5023" w:rsidRDefault="00653D54" w:rsidP="006D2979">
      <w:pPr>
        <w:pStyle w:val="Heading1"/>
        <w:tabs>
          <w:tab w:val="clear" w:pos="432"/>
          <w:tab w:val="num" w:pos="560"/>
        </w:tabs>
        <w:snapToGrid w:val="0"/>
        <w:spacing w:before="0" w:after="0" w:line="240" w:lineRule="auto"/>
        <w:ind w:left="57" w:firstLine="0"/>
        <w:rPr>
          <w:snapToGrid/>
          <w:spacing w:val="-6"/>
          <w:szCs w:val="26"/>
        </w:rPr>
      </w:pPr>
      <w:bookmarkStart w:id="33" w:name="_Toc202190030"/>
      <w:bookmarkStart w:id="34" w:name="_Toc202368561"/>
      <w:r w:rsidRPr="002C5023">
        <w:rPr>
          <w:spacing w:val="-6"/>
          <w:szCs w:val="26"/>
        </w:rPr>
        <w:lastRenderedPageBreak/>
        <w:t>TỔNG QUAN VỀ HỆ THỐNG</w:t>
      </w:r>
      <w:bookmarkEnd w:id="33"/>
      <w:bookmarkEnd w:id="34"/>
    </w:p>
    <w:p w14:paraId="4E5CB28A" w14:textId="77777777" w:rsidR="00653D54" w:rsidRPr="002C5023" w:rsidRDefault="00653D54" w:rsidP="002C5023">
      <w:pPr>
        <w:pStyle w:val="Heading2"/>
        <w:rPr>
          <w:sz w:val="26"/>
        </w:rPr>
      </w:pPr>
      <w:bookmarkStart w:id="35" w:name="_Toc202190031"/>
      <w:bookmarkStart w:id="36" w:name="_Toc202368562"/>
      <w:r w:rsidRPr="002C5023">
        <w:t>Phát biểu bài toán</w:t>
      </w:r>
      <w:bookmarkEnd w:id="35"/>
      <w:bookmarkEnd w:id="36"/>
    </w:p>
    <w:p w14:paraId="553A296E" w14:textId="77777777" w:rsidR="00653D54" w:rsidRPr="002C5023" w:rsidRDefault="00653D54" w:rsidP="006D2979">
      <w:pPr>
        <w:spacing w:before="0" w:line="240" w:lineRule="auto"/>
        <w:jc w:val="both"/>
        <w:rPr>
          <w:color w:val="0000FF"/>
          <w:szCs w:val="26"/>
          <w:lang w:val="vi-VN"/>
        </w:rPr>
      </w:pPr>
      <w:r w:rsidRPr="002C5023">
        <w:rPr>
          <w:szCs w:val="26"/>
        </w:rPr>
        <w:t>Hệ thống Quản lý Văn bản và Điều hành Điện tử là hệ thống hỗ trợ quản lý văn phòng điện tử bao gồm quản lý văn bản đến, đi, hồ sơ, công việc... cho phép Lãnh đạo, nhân viên tham gia xử lý văn bản, hồ sơ, công việc… online. Hệ thống Voffice đóng gói có khả năng cấu hình phù hợp cho nhiều loại cơ quan, đơn vị khác nhau.</w:t>
      </w:r>
    </w:p>
    <w:p w14:paraId="33543DE0" w14:textId="77777777" w:rsidR="00653D54" w:rsidRPr="002C5023" w:rsidRDefault="00653D54" w:rsidP="002C5023">
      <w:pPr>
        <w:pStyle w:val="Heading2"/>
        <w:rPr>
          <w:sz w:val="26"/>
        </w:rPr>
      </w:pPr>
      <w:bookmarkStart w:id="37" w:name="_Toc202190032"/>
      <w:bookmarkStart w:id="38" w:name="_Toc202368563"/>
      <w:r w:rsidRPr="002C5023">
        <w:t>Mục tiêu hệ thống</w:t>
      </w:r>
      <w:bookmarkEnd w:id="37"/>
      <w:bookmarkEnd w:id="38"/>
    </w:p>
    <w:p w14:paraId="41D676D8" w14:textId="77777777" w:rsidR="00653D54" w:rsidRPr="002C5023" w:rsidRDefault="00653D54" w:rsidP="006D2979">
      <w:pPr>
        <w:spacing w:before="0" w:line="240" w:lineRule="auto"/>
        <w:jc w:val="both"/>
        <w:rPr>
          <w:szCs w:val="26"/>
        </w:rPr>
      </w:pPr>
      <w:r w:rsidRPr="002C5023">
        <w:rPr>
          <w:szCs w:val="26"/>
        </w:rPr>
        <w:t>Hệ thống Quản lý văn bản và điều hành tác nghiệp điện tử phải đáp ứng được các mục tiêu sau đây:</w:t>
      </w:r>
    </w:p>
    <w:p w14:paraId="5B9A0659"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Đảm bảo đầy đủ các chức năng của một hệ thống văn phòng điện tử bao gồm văn bản đến, đi, hồ sơ, công việc, lịch công tác</w:t>
      </w:r>
    </w:p>
    <w:p w14:paraId="3EF261EB"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Có khả năng cấu hình đáp ứng với nhiều loại cơ quan, đơn vị khác nhau</w:t>
      </w:r>
    </w:p>
    <w:p w14:paraId="73A34930"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b/>
          <w:szCs w:val="26"/>
        </w:rPr>
      </w:pPr>
      <w:r w:rsidRPr="002C5023">
        <w:rPr>
          <w:rFonts w:cs="Times New Roman"/>
          <w:color w:val="000000"/>
          <w:spacing w:val="-14"/>
          <w:szCs w:val="26"/>
        </w:rPr>
        <w:t>Đảm</w:t>
      </w:r>
      <w:r w:rsidRPr="002C5023">
        <w:rPr>
          <w:rFonts w:cs="Times New Roman"/>
          <w:szCs w:val="26"/>
        </w:rPr>
        <w:t xml:space="preserve"> bảo an toàn, bảo mật cho dữ liệu và hệ thống</w:t>
      </w:r>
    </w:p>
    <w:p w14:paraId="5A3BA7F4" w14:textId="77777777" w:rsidR="00653D54" w:rsidRPr="002C5023" w:rsidRDefault="00653D54" w:rsidP="002C5023">
      <w:pPr>
        <w:pStyle w:val="Heading2"/>
        <w:rPr>
          <w:sz w:val="26"/>
        </w:rPr>
      </w:pPr>
      <w:bookmarkStart w:id="39" w:name="_Toc202190033"/>
      <w:bookmarkStart w:id="40" w:name="_Toc202368564"/>
      <w:r w:rsidRPr="002C5023">
        <w:t>Phạm vi hệ thống</w:t>
      </w:r>
      <w:bookmarkEnd w:id="39"/>
      <w:bookmarkEnd w:id="40"/>
    </w:p>
    <w:p w14:paraId="3DA71CAC" w14:textId="77777777" w:rsidR="00653D54" w:rsidRPr="002C5023" w:rsidRDefault="00653D54" w:rsidP="002C5023">
      <w:pPr>
        <w:pStyle w:val="Heading3"/>
      </w:pPr>
      <w:bookmarkStart w:id="41" w:name="_Toc202190034"/>
      <w:r w:rsidRPr="002C5023">
        <w:t>Danh sách nhóm người sử dụng hệ thống</w:t>
      </w:r>
      <w:bookmarkEnd w:id="41"/>
    </w:p>
    <w:p w14:paraId="4F03D4F1" w14:textId="77777777" w:rsidR="00653D54" w:rsidRPr="002C5023" w:rsidRDefault="00653D54" w:rsidP="002C5023">
      <w:pPr>
        <w:spacing w:before="0" w:line="240" w:lineRule="auto"/>
        <w:jc w:val="both"/>
        <w:rPr>
          <w:spacing w:val="-6"/>
          <w:szCs w:val="26"/>
        </w:rPr>
      </w:pPr>
      <w:r w:rsidRPr="002C5023">
        <w:rPr>
          <w:spacing w:val="-6"/>
          <w:szCs w:val="26"/>
        </w:rPr>
        <w:t>Các đối tượng tham gia vào hoạt động của hệ thống bao gồm:</w:t>
      </w:r>
    </w:p>
    <w:p w14:paraId="610CEEF3"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Quản</w:t>
      </w:r>
      <w:r w:rsidRPr="002C5023">
        <w:rPr>
          <w:rFonts w:cs="Times New Roman"/>
          <w:spacing w:val="-6"/>
          <w:szCs w:val="26"/>
        </w:rPr>
        <w:t xml:space="preserve"> trị hệ thống</w:t>
      </w:r>
    </w:p>
    <w:p w14:paraId="4837D278"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Lãnh</w:t>
      </w:r>
      <w:r w:rsidRPr="002C5023">
        <w:rPr>
          <w:rFonts w:cs="Times New Roman"/>
          <w:spacing w:val="-6"/>
          <w:szCs w:val="26"/>
        </w:rPr>
        <w:t xml:space="preserve"> đạo:</w:t>
      </w:r>
    </w:p>
    <w:p w14:paraId="118E81C8" w14:textId="749DE4F1"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Bộ trưởng, Thứ trưởng</w:t>
      </w:r>
    </w:p>
    <w:p w14:paraId="36FBD94F" w14:textId="43B2F0C4"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Tổng cục trưởng, Phó Tổng cục trưởng, Chánh Văn phòng, Phó Chánh Văn phòng, Trưởng ban, Phó Trưởng ban.</w:t>
      </w:r>
    </w:p>
    <w:p w14:paraId="09869397" w14:textId="7777777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Vụ trưởng, Phó Vụ trưởng, Cục trưởng, Phó Cục trưởng.</w:t>
      </w:r>
    </w:p>
    <w:p w14:paraId="4E400D7D" w14:textId="4D9FE0F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Giám đốc, Phó Giám đốc; Viện trưởng, Phó Viện trưởng; Tổng Biên tập, Phó Tổng biên tập</w:t>
      </w:r>
    </w:p>
    <w:p w14:paraId="53A096CE" w14:textId="24BF393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phòng, Phó Trưởng phòng (áp dụng cho cả cơ quan hành chính và đơn vị sự nghiệp công lập).</w:t>
      </w:r>
    </w:p>
    <w:p w14:paraId="5702C673" w14:textId="4C798CA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khoa, Phó Trưởng khoa; Trưởng ban, Phó Trưởng ban; Trưởng đoàn, Phó Trưởng đoàn; Giám đốc Trung tâm, Phó Giám đốc Trung tâm; Viện trưởng, Phó Viện trưởng; Xưởng trưởng, Phó Xưởng trưởng.</w:t>
      </w:r>
    </w:p>
    <w:p w14:paraId="2DD83B5F" w14:textId="76044C0A" w:rsidR="00653D54" w:rsidRPr="002C5023" w:rsidRDefault="000C0FCC" w:rsidP="002C5023">
      <w:pPr>
        <w:snapToGrid w:val="0"/>
        <w:spacing w:line="240" w:lineRule="auto"/>
        <w:contextualSpacing/>
        <w:jc w:val="both"/>
        <w:rPr>
          <w:spacing w:val="-6"/>
          <w:szCs w:val="26"/>
        </w:rPr>
      </w:pPr>
      <w:r w:rsidRPr="002C5023">
        <w:rPr>
          <w:color w:val="000000"/>
          <w:spacing w:val="-14"/>
          <w:szCs w:val="26"/>
        </w:rPr>
        <w:t xml:space="preserve">- </w:t>
      </w:r>
      <w:r w:rsidRPr="002C5023">
        <w:rPr>
          <w:color w:val="000000"/>
          <w:spacing w:val="-14"/>
          <w:szCs w:val="26"/>
        </w:rPr>
        <w:tab/>
      </w:r>
      <w:r w:rsidR="00653D54" w:rsidRPr="002C5023">
        <w:rPr>
          <w:color w:val="000000"/>
          <w:spacing w:val="-14"/>
          <w:szCs w:val="26"/>
        </w:rPr>
        <w:t>Văn</w:t>
      </w:r>
      <w:r w:rsidR="00653D54" w:rsidRPr="002C5023">
        <w:rPr>
          <w:spacing w:val="-6"/>
          <w:szCs w:val="26"/>
        </w:rPr>
        <w:t xml:space="preserve"> thư:</w:t>
      </w:r>
    </w:p>
    <w:p w14:paraId="5B6A875F" w14:textId="491AC7F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Văn thư cơ quan cấp </w:t>
      </w:r>
      <w:r w:rsidR="007F2514" w:rsidRPr="002C5023">
        <w:rPr>
          <w:rFonts w:cs="Times New Roman"/>
          <w:spacing w:val="-6"/>
          <w:szCs w:val="26"/>
        </w:rPr>
        <w:t>Bộ</w:t>
      </w:r>
    </w:p>
    <w:p w14:paraId="20D83BE1" w14:textId="7777777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Văn thư đơn vị.</w:t>
      </w:r>
    </w:p>
    <w:p w14:paraId="227DDD97" w14:textId="274DFC68"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Thư ký của: </w:t>
      </w:r>
      <w:r w:rsidR="002E39AB" w:rsidRPr="002C5023">
        <w:rPr>
          <w:rFonts w:cs="Times New Roman"/>
          <w:spacing w:val="-6"/>
          <w:szCs w:val="26"/>
        </w:rPr>
        <w:t>Bộ trưởng, Thứ trưởng, Tổng cục trưởng,</w:t>
      </w:r>
      <w:r w:rsidR="006D2979" w:rsidRPr="002C5023">
        <w:rPr>
          <w:rFonts w:cs="Times New Roman"/>
          <w:spacing w:val="-6"/>
          <w:szCs w:val="26"/>
        </w:rPr>
        <w:t xml:space="preserve"> </w:t>
      </w:r>
      <w:r w:rsidRPr="002C5023">
        <w:rPr>
          <w:rFonts w:cs="Times New Roman"/>
          <w:spacing w:val="-6"/>
          <w:szCs w:val="26"/>
        </w:rPr>
        <w:t>…</w:t>
      </w:r>
    </w:p>
    <w:p w14:paraId="51AA9BD5"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Chuyên</w:t>
      </w:r>
      <w:r w:rsidRPr="002C5023">
        <w:rPr>
          <w:rFonts w:cs="Times New Roman"/>
          <w:spacing w:val="-6"/>
          <w:szCs w:val="26"/>
        </w:rPr>
        <w:t xml:space="preserve"> viên:</w:t>
      </w:r>
    </w:p>
    <w:p w14:paraId="19291A24" w14:textId="2FDE346F"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Cán bộ, công chức, viên chức thuộc các đơn vị hành chính của </w:t>
      </w:r>
      <w:r w:rsidR="000C0FCC" w:rsidRPr="002C5023">
        <w:rPr>
          <w:rFonts w:cs="Times New Roman"/>
          <w:spacing w:val="-6"/>
          <w:szCs w:val="26"/>
        </w:rPr>
        <w:t>Bộ</w:t>
      </w:r>
    </w:p>
    <w:p w14:paraId="50F9D83A" w14:textId="77777777" w:rsidR="00C54CD8" w:rsidRPr="002C5023" w:rsidRDefault="00C54CD8" w:rsidP="006D2979">
      <w:pPr>
        <w:widowControl/>
        <w:spacing w:before="0" w:line="240" w:lineRule="auto"/>
        <w:ind w:left="0"/>
        <w:rPr>
          <w:spacing w:val="-6"/>
          <w:kern w:val="28"/>
          <w:szCs w:val="26"/>
        </w:rPr>
      </w:pPr>
      <w:r w:rsidRPr="002C5023">
        <w:rPr>
          <w:b/>
          <w:spacing w:val="-6"/>
          <w:szCs w:val="26"/>
        </w:rPr>
        <w:br w:type="page"/>
      </w:r>
    </w:p>
    <w:p w14:paraId="15CE0348" w14:textId="77777777" w:rsidR="001C0FAA" w:rsidRPr="002C5023" w:rsidRDefault="001C0FAA" w:rsidP="006D2979">
      <w:pPr>
        <w:pStyle w:val="Heading1"/>
        <w:spacing w:line="240" w:lineRule="auto"/>
      </w:pPr>
      <w:bookmarkStart w:id="42" w:name="_Toc140828164"/>
      <w:bookmarkStart w:id="43" w:name="_Toc202190035"/>
      <w:bookmarkStart w:id="44" w:name="_Toc202368565"/>
      <w:r w:rsidRPr="002C5023">
        <w:rPr>
          <w:spacing w:val="-6"/>
          <w:szCs w:val="26"/>
        </w:rPr>
        <w:lastRenderedPageBreak/>
        <w:t>THỐNG NHẤT YÊU CẦU CHỨC NĂNG/NGHIỆP VỤ</w:t>
      </w:r>
      <w:bookmarkEnd w:id="42"/>
      <w:bookmarkEnd w:id="43"/>
      <w:bookmarkEnd w:id="44"/>
    </w:p>
    <w:p w14:paraId="66882798" w14:textId="50BDA0C8" w:rsidR="0063702C" w:rsidRPr="002C5023" w:rsidRDefault="00045E77" w:rsidP="006D2979">
      <w:pPr>
        <w:pStyle w:val="Heading2"/>
        <w:spacing w:line="240" w:lineRule="auto"/>
      </w:pPr>
      <w:bookmarkStart w:id="45" w:name="_Toc202190036"/>
      <w:bookmarkStart w:id="46" w:name="_Toc202368566"/>
      <w:r w:rsidRPr="002C5023">
        <w:rPr>
          <w:szCs w:val="24"/>
        </w:rPr>
        <w:t>[YC3</w:t>
      </w:r>
      <w:r w:rsidR="00B21A9A" w:rsidRPr="002C5023">
        <w:rPr>
          <w:szCs w:val="24"/>
        </w:rPr>
        <w:t xml:space="preserve">] </w:t>
      </w:r>
      <w:r w:rsidR="0063702C" w:rsidRPr="002C5023">
        <w:t>Cần đồng nhất 2 việc này và rút gọn lại chỉ cần 1 thao tác phê và gửi, khi Lãnh đạo Bộ ghi lời phê thì đồng nghĩa đó là chỉ đạo thì phải có lời phê và ký số là căn cứ</w:t>
      </w:r>
      <w:bookmarkEnd w:id="6"/>
      <w:bookmarkEnd w:id="45"/>
      <w:bookmarkEnd w:id="46"/>
    </w:p>
    <w:p w14:paraId="7EE2F28A" w14:textId="1EA0F058" w:rsidR="00083617" w:rsidRPr="002C5023" w:rsidRDefault="00083617" w:rsidP="006D2979">
      <w:pPr>
        <w:pStyle w:val="Heading3"/>
        <w:spacing w:line="240" w:lineRule="auto"/>
      </w:pPr>
      <w:bookmarkStart w:id="47" w:name="_Toc198238663"/>
      <w:bookmarkStart w:id="48" w:name="_Toc202190037"/>
      <w:r w:rsidRPr="002C5023">
        <w:t>Mô tả chung về yêu cầu thay đổi</w:t>
      </w:r>
      <w:bookmarkEnd w:id="47"/>
      <w:bookmarkEnd w:id="48"/>
      <w:r w:rsidRPr="002C5023">
        <w:t xml:space="preserve"> </w:t>
      </w:r>
    </w:p>
    <w:p w14:paraId="097C9045" w14:textId="369F667E" w:rsidR="009E7D14" w:rsidRPr="002C5023" w:rsidRDefault="00FE1E38" w:rsidP="006D2979">
      <w:pPr>
        <w:spacing w:line="240" w:lineRule="auto"/>
        <w:rPr>
          <w:szCs w:val="26"/>
        </w:rPr>
      </w:pPr>
      <w:r w:rsidRPr="002C5023">
        <w:rPr>
          <w:b/>
          <w:szCs w:val="26"/>
          <w:u w:val="single"/>
        </w:rPr>
        <w:t>Hiện trạng</w:t>
      </w:r>
      <w:r w:rsidRPr="002C5023">
        <w:rPr>
          <w:szCs w:val="26"/>
        </w:rPr>
        <w:t xml:space="preserve">: </w:t>
      </w:r>
      <w:r w:rsidR="00045E77" w:rsidRPr="002C5023">
        <w:rPr>
          <w:szCs w:val="26"/>
        </w:rPr>
        <w:t xml:space="preserve"> </w:t>
      </w:r>
      <w:r w:rsidR="009E7D14" w:rsidRPr="002C5023">
        <w:rPr>
          <w:szCs w:val="26"/>
        </w:rPr>
        <w:t xml:space="preserve"> </w:t>
      </w:r>
      <w:r w:rsidR="00045E77" w:rsidRPr="002C5023">
        <w:rPr>
          <w:szCs w:val="26"/>
        </w:rPr>
        <w:t xml:space="preserve">Văn bản đi/ Ký phiếu trình: Khi phê trên phiếu trình thì phải thực hiện 2 thao tác (1) ghi lời phê và (2) ký số vào phiếu trình </w:t>
      </w:r>
    </w:p>
    <w:p w14:paraId="63A87FCC" w14:textId="1A4FCE8B" w:rsidR="009E7D14" w:rsidRPr="002C5023" w:rsidRDefault="009E7D14" w:rsidP="00561F89">
      <w:pPr>
        <w:pStyle w:val="NormalIndent"/>
      </w:pPr>
      <w:r w:rsidRPr="002C5023">
        <w:t xml:space="preserve">Đối với những văn bản phối hợp khi người dùng chọn ký số </w:t>
      </w:r>
      <w:r w:rsidRPr="002C5023">
        <w:sym w:font="Wingdings" w:char="F0E0"/>
      </w:r>
      <w:r w:rsidRPr="002C5023">
        <w:t xml:space="preserve"> hiển thị popup cho ý kiến file đính kèm</w:t>
      </w:r>
    </w:p>
    <w:p w14:paraId="1C0CBAD5" w14:textId="61506110" w:rsidR="009E7D14" w:rsidRPr="002C5023" w:rsidRDefault="009E7D14" w:rsidP="00561F89">
      <w:pPr>
        <w:pStyle w:val="NormalIndent"/>
      </w:pPr>
      <w:r w:rsidRPr="002C5023">
        <w:t xml:space="preserve">Ý kiến phối hợp: Bắt buộc nhập, Textarea, mặc định hiển thị “Đồng ý”, cho phép người dùng nhập ký tự chữ, số, đặc biệt. Max length; 320 ký tự. </w:t>
      </w:r>
    </w:p>
    <w:p w14:paraId="5E118B53" w14:textId="77777777" w:rsidR="009E7D14" w:rsidRPr="002C5023" w:rsidRDefault="00FE1E38" w:rsidP="006D2979">
      <w:pPr>
        <w:spacing w:line="240" w:lineRule="auto"/>
        <w:rPr>
          <w:szCs w:val="26"/>
        </w:rPr>
      </w:pPr>
      <w:r w:rsidRPr="002C5023">
        <w:rPr>
          <w:b/>
          <w:szCs w:val="26"/>
          <w:u w:val="single"/>
        </w:rPr>
        <w:t>Thay đổi</w:t>
      </w:r>
      <w:r w:rsidRPr="002C5023">
        <w:rPr>
          <w:szCs w:val="26"/>
        </w:rPr>
        <w:t xml:space="preserve">: </w:t>
      </w:r>
    </w:p>
    <w:p w14:paraId="67ACFE68" w14:textId="1AB91814" w:rsidR="00045E77" w:rsidRPr="002C5023" w:rsidRDefault="00045E77" w:rsidP="00561F89">
      <w:pPr>
        <w:pStyle w:val="NormalIndent"/>
      </w:pPr>
      <w:r w:rsidRPr="002C5023">
        <w:t>Cần đồng nhất 2 việc này và rút gọn lại chỉ cần 1 thao tác phê và gửi, khi Lãnh đạo Bộ ghi lời phê thì đồng nghĩa đó là chỉ đạo thì phải có lời phê và ký số là căn cứ</w:t>
      </w:r>
    </w:p>
    <w:p w14:paraId="49DD6E56" w14:textId="17153F51" w:rsidR="009E7D14" w:rsidRPr="002C5023" w:rsidRDefault="009E7D14" w:rsidP="00561F89">
      <w:pPr>
        <w:pStyle w:val="NormalIndent"/>
      </w:pPr>
      <w:r w:rsidRPr="002C5023">
        <w:t>Đối với văn bản không phải phối hợp khi click vào ký số (phiếu trình và văn bản) khi click ký số thì hiển thị pop up cho ý kiến.</w:t>
      </w:r>
    </w:p>
    <w:p w14:paraId="683BB07B" w14:textId="529A974B" w:rsidR="009E7D14" w:rsidRPr="002C5023" w:rsidRDefault="009E7D14" w:rsidP="006D2979">
      <w:pPr>
        <w:spacing w:line="240" w:lineRule="auto"/>
      </w:pPr>
      <w:r w:rsidRPr="002C5023">
        <w:rPr>
          <w:noProof/>
          <w:snapToGrid/>
        </w:rPr>
        <w:drawing>
          <wp:inline distT="0" distB="0" distL="0" distR="0" wp14:anchorId="0FAAFAC8" wp14:editId="10EC6377">
            <wp:extent cx="5916295" cy="310705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6295" cy="3107055"/>
                    </a:xfrm>
                    <a:prstGeom prst="rect">
                      <a:avLst/>
                    </a:prstGeom>
                  </pic:spPr>
                </pic:pic>
              </a:graphicData>
            </a:graphic>
          </wp:inline>
        </w:drawing>
      </w:r>
    </w:p>
    <w:p w14:paraId="24DB2065" w14:textId="760D1100" w:rsidR="00C606AC" w:rsidRPr="002C5023" w:rsidRDefault="00083617" w:rsidP="006D2979">
      <w:pPr>
        <w:pStyle w:val="Heading3"/>
        <w:spacing w:line="240" w:lineRule="auto"/>
      </w:pPr>
      <w:bookmarkStart w:id="49" w:name="_Toc198238664"/>
      <w:bookmarkStart w:id="50" w:name="_Toc202190038"/>
      <w:r w:rsidRPr="002C5023">
        <w:t>Mô tả thay đổi về luồng nghiệp vụ</w:t>
      </w:r>
      <w:bookmarkEnd w:id="49"/>
      <w:r w:rsidRPr="002C5023">
        <w:t xml:space="preserve"> </w:t>
      </w:r>
      <w:r w:rsidR="00570842" w:rsidRPr="002C5023">
        <w:t>Ký CA</w:t>
      </w:r>
      <w:bookmarkEnd w:id="50"/>
    </w:p>
    <w:p w14:paraId="7BCE74F1" w14:textId="5BC552FF" w:rsidR="002D5C0D" w:rsidRPr="002C5023" w:rsidRDefault="002D5C0D" w:rsidP="006D2979">
      <w:pPr>
        <w:spacing w:line="240" w:lineRule="auto"/>
        <w:rPr>
          <w:szCs w:val="26"/>
        </w:rPr>
      </w:pPr>
      <w:r w:rsidRPr="002C5023">
        <w:rPr>
          <w:szCs w:val="26"/>
        </w:rPr>
        <w:t>- Áp dụng với phiên bản: web, ipad, app ios, app android</w:t>
      </w:r>
    </w:p>
    <w:p w14:paraId="342CD4B4" w14:textId="7869AB4A" w:rsidR="002D5C0D" w:rsidRPr="002C5023" w:rsidRDefault="00BD4339" w:rsidP="006D2979">
      <w:pPr>
        <w:spacing w:line="240" w:lineRule="auto"/>
        <w:rPr>
          <w:szCs w:val="26"/>
        </w:rPr>
      </w:pPr>
      <w:r w:rsidRPr="002C5023">
        <w:rPr>
          <w:b/>
          <w:szCs w:val="26"/>
        </w:rPr>
        <w:lastRenderedPageBreak/>
        <w:t>Luồng màn hình 1:</w:t>
      </w:r>
      <w:r w:rsidRPr="002C5023">
        <w:rPr>
          <w:szCs w:val="26"/>
        </w:rPr>
        <w:t xml:space="preserve"> </w:t>
      </w:r>
      <w:r w:rsidR="000C0791" w:rsidRPr="002C5023">
        <w:rPr>
          <w:szCs w:val="26"/>
        </w:rPr>
        <w:t xml:space="preserve">Tại menu cấp 1 -&gt; Văn bản đi -&gt; Menu cấp 2-&gt; </w:t>
      </w:r>
      <w:r w:rsidR="002D5C0D" w:rsidRPr="002C5023">
        <w:rPr>
          <w:szCs w:val="26"/>
        </w:rPr>
        <w:t>Chờ xử lý -&gt; Chi tiết văn bản đi-&gt; Phiếu trình -&gt; Ký CA -&gt; Màn hình popup Ý kiến chỉ đạo</w:t>
      </w:r>
    </w:p>
    <w:p w14:paraId="5C278E36" w14:textId="59552A9E" w:rsidR="002D5C0D" w:rsidRPr="002C5023" w:rsidRDefault="002D5C0D" w:rsidP="006D2979">
      <w:pPr>
        <w:spacing w:line="240" w:lineRule="auto"/>
        <w:rPr>
          <w:szCs w:val="26"/>
        </w:rPr>
      </w:pPr>
      <w:r w:rsidRPr="002C5023">
        <w:rPr>
          <w:szCs w:val="26"/>
        </w:rPr>
        <w:t>+ Bổ sung 1 checkbox "Ký chọn vị trí" (Admin cấu hình mặc định cho đơn vị ẩn hiện chức năng) tại màn này.</w:t>
      </w:r>
    </w:p>
    <w:p w14:paraId="73865BF9" w14:textId="46F0CD70" w:rsidR="002D5C0D" w:rsidRPr="002C5023" w:rsidRDefault="002D5C0D" w:rsidP="006D2979">
      <w:pPr>
        <w:spacing w:line="240" w:lineRule="auto"/>
        <w:ind w:left="0"/>
        <w:rPr>
          <w:szCs w:val="26"/>
        </w:rPr>
      </w:pPr>
      <w:r w:rsidRPr="002C5023">
        <w:rPr>
          <w:szCs w:val="26"/>
        </w:rPr>
        <w:t>- Sau khi click Ký số thì hệ thống kiểm tra:</w:t>
      </w:r>
    </w:p>
    <w:p w14:paraId="0C756E36" w14:textId="77777777" w:rsidR="002D5C0D" w:rsidRPr="002C5023" w:rsidRDefault="002D5C0D" w:rsidP="006D2979">
      <w:pPr>
        <w:spacing w:line="240" w:lineRule="auto"/>
        <w:rPr>
          <w:szCs w:val="26"/>
        </w:rPr>
      </w:pPr>
      <w:r w:rsidRPr="002C5023">
        <w:rPr>
          <w:szCs w:val="26"/>
        </w:rPr>
        <w:t>+ TH1: Đối với văn bản có tích chọn Ký chọn vị trí =&gt; Khi kích chọn ký số thì màn hình ký số của Ban cơ yếu sẽ hiển thị cho phép user kéo thả vị trí ý kiến chỉ đạo, ký và hoàn thành ký số</w:t>
      </w:r>
    </w:p>
    <w:p w14:paraId="1011CB70" w14:textId="77777777" w:rsidR="002D5C0D" w:rsidRPr="002C5023" w:rsidRDefault="002D5C0D" w:rsidP="006D2979">
      <w:pPr>
        <w:spacing w:line="240" w:lineRule="auto"/>
        <w:rPr>
          <w:szCs w:val="26"/>
        </w:rPr>
      </w:pPr>
      <w:r w:rsidRPr="002C5023">
        <w:rPr>
          <w:szCs w:val="26"/>
        </w:rPr>
        <w:t xml:space="preserve">+ TH2: Đối với văn bản không tích chọn Ký chọn vị trí =&gt; Khi kích chọn ký số thì hệ thống sẽ tự động tìm chân ký để fill ý kiến bút phê, chữ ký vào file và update file đã ký mới nhất vào danh sách file phiếu trình. </w:t>
      </w:r>
    </w:p>
    <w:p w14:paraId="0BF12B04" w14:textId="5652AC1D" w:rsidR="002D5C0D" w:rsidRPr="002C5023" w:rsidRDefault="002D5C0D" w:rsidP="006D2979">
      <w:pPr>
        <w:widowControl/>
        <w:spacing w:before="100" w:beforeAutospacing="1" w:after="100" w:afterAutospacing="1" w:line="240" w:lineRule="auto"/>
        <w:ind w:left="0"/>
        <w:rPr>
          <w:snapToGrid/>
          <w:szCs w:val="26"/>
        </w:rPr>
      </w:pPr>
      <w:r w:rsidRPr="002C5023">
        <w:rPr>
          <w:snapToGrid/>
          <w:szCs w:val="26"/>
        </w:rPr>
        <w:t xml:space="preserve">- </w:t>
      </w:r>
      <w:r w:rsidRPr="002C5023">
        <w:rPr>
          <w:bCs/>
          <w:snapToGrid/>
          <w:szCs w:val="26"/>
        </w:rPr>
        <w:t>Đối với văn bản ký tự động:</w:t>
      </w:r>
      <w:r w:rsidR="001D053F" w:rsidRPr="002C5023">
        <w:rPr>
          <w:snapToGrid/>
          <w:szCs w:val="26"/>
        </w:rPr>
        <w:t xml:space="preserve"> </w:t>
      </w:r>
      <w:r w:rsidRPr="002C5023">
        <w:rPr>
          <w:snapToGrid/>
          <w:szCs w:val="26"/>
        </w:rPr>
        <w:t xml:space="preserve">Khi người dùng ấn nút </w:t>
      </w:r>
      <w:r w:rsidRPr="002C5023">
        <w:rPr>
          <w:bCs/>
          <w:snapToGrid/>
          <w:szCs w:val="26"/>
        </w:rPr>
        <w:t>“Ký số”</w:t>
      </w:r>
      <w:r w:rsidR="003A5D9A" w:rsidRPr="002C5023">
        <w:rPr>
          <w:snapToGrid/>
          <w:szCs w:val="26"/>
        </w:rPr>
        <w:t xml:space="preserve">, </w:t>
      </w:r>
      <w:r w:rsidR="001F5BA0" w:rsidRPr="002C5023">
        <w:rPr>
          <w:snapToGrid/>
          <w:szCs w:val="26"/>
        </w:rPr>
        <w:t xml:space="preserve">rule: </w:t>
      </w:r>
      <w:r w:rsidR="003A5D9A" w:rsidRPr="002C5023">
        <w:rPr>
          <w:snapToGrid/>
          <w:szCs w:val="26"/>
        </w:rPr>
        <w:t>H</w:t>
      </w:r>
      <w:r w:rsidRPr="002C5023">
        <w:rPr>
          <w:snapToGrid/>
          <w:szCs w:val="26"/>
        </w:rPr>
        <w:t xml:space="preserve">ệ thống sẽ kiểm tra trong file có chứa </w:t>
      </w:r>
      <w:r w:rsidRPr="002C5023">
        <w:rPr>
          <w:bCs/>
          <w:snapToGrid/>
          <w:szCs w:val="26"/>
        </w:rPr>
        <w:t>họ và tên của người dùng đang thực hiện ký</w:t>
      </w:r>
      <w:r w:rsidRPr="002C5023">
        <w:rPr>
          <w:snapToGrid/>
          <w:szCs w:val="26"/>
        </w:rPr>
        <w:t xml:space="preserve"> hay không (để xác định chân ký).</w:t>
      </w:r>
    </w:p>
    <w:p w14:paraId="4FB07F17" w14:textId="07E0B8BE"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TH1: Có Chức vụ + </w:t>
      </w:r>
      <w:r w:rsidR="00FC0091" w:rsidRPr="002C5023">
        <w:rPr>
          <w:snapToGrid/>
          <w:szCs w:val="26"/>
        </w:rPr>
        <w:t xml:space="preserve">có </w:t>
      </w:r>
      <w:r w:rsidRPr="002C5023">
        <w:rPr>
          <w:snapToGrid/>
          <w:szCs w:val="26"/>
        </w:rPr>
        <w:t xml:space="preserve">Họ tên </w:t>
      </w:r>
      <w:r w:rsidR="008C59D9" w:rsidRPr="002C5023">
        <w:rPr>
          <w:snapToGrid/>
          <w:szCs w:val="26"/>
        </w:rPr>
        <w:t>→ ký tại vị trí đó.</w:t>
      </w:r>
      <w:r w:rsidR="001F00C9" w:rsidRPr="002C5023">
        <w:rPr>
          <w:snapToGrid/>
          <w:szCs w:val="26"/>
        </w:rPr>
        <w:t xml:space="preserve"> Thông tin chữ ký gồm: Người ký + Thời gian ký.</w:t>
      </w:r>
    </w:p>
    <w:p w14:paraId="7BEF6759" w14:textId="26114B74"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w:t>
      </w:r>
      <w:r w:rsidRPr="002C5023">
        <w:rPr>
          <w:snapToGrid/>
          <w:szCs w:val="26"/>
        </w:rPr>
        <w:t>2: Không có Chức vụ</w:t>
      </w:r>
      <w:r w:rsidR="008C59D9" w:rsidRPr="002C5023">
        <w:rPr>
          <w:snapToGrid/>
          <w:szCs w:val="26"/>
        </w:rPr>
        <w:t xml:space="preserve"> </w:t>
      </w:r>
      <w:r w:rsidRPr="002C5023">
        <w:rPr>
          <w:snapToGrid/>
          <w:szCs w:val="26"/>
        </w:rPr>
        <w:t>+</w:t>
      </w:r>
      <w:r w:rsidR="00FC0091" w:rsidRPr="002C5023">
        <w:rPr>
          <w:snapToGrid/>
          <w:szCs w:val="26"/>
        </w:rPr>
        <w:t xml:space="preserve"> có</w:t>
      </w:r>
      <w:r w:rsidRPr="002C5023">
        <w:rPr>
          <w:snapToGrid/>
          <w:szCs w:val="26"/>
        </w:rPr>
        <w:t xml:space="preserve"> Họ tên</w:t>
      </w:r>
      <w:r w:rsidR="008C59D9" w:rsidRPr="002C5023">
        <w:rPr>
          <w:snapToGrid/>
          <w:szCs w:val="26"/>
        </w:rPr>
        <w:t>→ tìm Đơn vị → chèn ý kiến và ảnh ký.</w:t>
      </w:r>
      <w:r w:rsidR="001F00C9" w:rsidRPr="002C5023">
        <w:rPr>
          <w:snapToGrid/>
          <w:szCs w:val="26"/>
        </w:rPr>
        <w:t xml:space="preserve"> Thông tin chữ ký gồm: Người ký + Thời gian ký.</w:t>
      </w:r>
    </w:p>
    <w:p w14:paraId="4F83FCC0" w14:textId="5C135FC2" w:rsidR="00FC0091" w:rsidRPr="002C5023" w:rsidRDefault="00FC009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158425BF" w14:textId="5FBFB744"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Không cho phép ký tự động.</w:t>
      </w:r>
    </w:p>
    <w:p w14:paraId="08C9506A" w14:textId="76A6E7BC"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Hiển thị thông báo “Không tìm thấy vị trí ký” ở góc phải màn hình</w:t>
      </w:r>
    </w:p>
    <w:p w14:paraId="7C151D57" w14:textId="6CA64901" w:rsidR="001F00C9" w:rsidRPr="002C5023" w:rsidRDefault="001F00C9" w:rsidP="001F00C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Nếu người dùng click vào ký CA (trừ vai trò Thứ trưởng) -&gt; → tìm vị trí ký nháy → vẫn ký. Thông tin chữ ký gồm: Người ký + Thời gian ký.</w:t>
      </w:r>
    </w:p>
    <w:p w14:paraId="74DED5E3" w14:textId="02099903" w:rsidR="008C59D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TH4</w:t>
      </w:r>
      <w:r w:rsidRPr="002C5023">
        <w:rPr>
          <w:snapToGrid/>
          <w:szCs w:val="26"/>
        </w:rPr>
        <w:t xml:space="preserve">: </w:t>
      </w:r>
      <w:r w:rsidR="008C59D9" w:rsidRPr="002C5023">
        <w:rPr>
          <w:snapToGrid/>
          <w:szCs w:val="26"/>
        </w:rPr>
        <w:t xml:space="preserve">Nếu </w:t>
      </w:r>
      <w:r w:rsidR="00FC0091" w:rsidRPr="002C5023">
        <w:rPr>
          <w:snapToGrid/>
          <w:szCs w:val="26"/>
        </w:rPr>
        <w:t xml:space="preserve">tài khoản ký </w:t>
      </w:r>
      <w:r w:rsidR="008C59D9" w:rsidRPr="002C5023">
        <w:rPr>
          <w:snapToGrid/>
          <w:szCs w:val="26"/>
        </w:rPr>
        <w:t xml:space="preserve">là Thứ trưởng mà </w:t>
      </w:r>
      <w:r w:rsidR="00FC0091" w:rsidRPr="002C5023">
        <w:rPr>
          <w:snapToGrid/>
          <w:szCs w:val="26"/>
        </w:rPr>
        <w:t xml:space="preserve">hệ thống </w:t>
      </w:r>
      <w:r w:rsidR="008C59D9" w:rsidRPr="002C5023">
        <w:rPr>
          <w:snapToGrid/>
          <w:szCs w:val="26"/>
        </w:rPr>
        <w:t>không tìm được chân ký</w:t>
      </w:r>
      <w:r w:rsidRPr="002C5023">
        <w:rPr>
          <w:snapToGrid/>
          <w:szCs w:val="26"/>
        </w:rPr>
        <w:t xml:space="preserve"> (Thứ trưởng hoặc Họ tên thứ trưởng)</w:t>
      </w:r>
      <w:r w:rsidR="008C59D9" w:rsidRPr="002C5023">
        <w:rPr>
          <w:snapToGrid/>
          <w:szCs w:val="26"/>
        </w:rPr>
        <w:t xml:space="preserve"> → tạo</w:t>
      </w:r>
      <w:r w:rsidR="001F00C9" w:rsidRPr="002C5023">
        <w:rPr>
          <w:snapToGrid/>
          <w:szCs w:val="26"/>
        </w:rPr>
        <w:t xml:space="preserve"> trang mới ghi ý kiến + ảnh ký. Thông tin chữ ký gồm: Người ký + Thời gian ký.</w:t>
      </w:r>
    </w:p>
    <w:p w14:paraId="12E3164D" w14:textId="19483448"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lastRenderedPageBreak/>
        <w:drawing>
          <wp:inline distT="0" distB="0" distL="0" distR="0" wp14:anchorId="020A6D66" wp14:editId="0610DA92">
            <wp:extent cx="5916295" cy="3328035"/>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72BAF97B" w14:textId="26C4A098" w:rsidR="00E31BFC" w:rsidRPr="002C5023" w:rsidRDefault="00BD4339" w:rsidP="006D2979">
      <w:pPr>
        <w:spacing w:line="240" w:lineRule="auto"/>
        <w:rPr>
          <w:szCs w:val="26"/>
        </w:rPr>
      </w:pPr>
      <w:r w:rsidRPr="002C5023">
        <w:rPr>
          <w:b/>
          <w:szCs w:val="26"/>
        </w:rPr>
        <w:t>Luồng màn hình 2:</w:t>
      </w:r>
      <w:r w:rsidRPr="002C5023">
        <w:rPr>
          <w:szCs w:val="26"/>
        </w:rPr>
        <w:t xml:space="preserve"> </w:t>
      </w:r>
      <w:r w:rsidR="00E31BFC" w:rsidRPr="002C5023">
        <w:rPr>
          <w:szCs w:val="26"/>
        </w:rPr>
        <w:t>Tại menu cấp 1 -&gt; Văn bản đi -&gt; Menu cấp 2-&gt; Chờ xử lý -&gt; Chi tiết văn bản đi</w:t>
      </w:r>
    </w:p>
    <w:p w14:paraId="106879D5" w14:textId="24DB44D4" w:rsidR="002D5C0D" w:rsidRPr="002C5023" w:rsidRDefault="00E31BFC" w:rsidP="006D2979">
      <w:pPr>
        <w:spacing w:line="240" w:lineRule="auto"/>
        <w:rPr>
          <w:szCs w:val="26"/>
        </w:rPr>
      </w:pPr>
      <w:r w:rsidRPr="002C5023">
        <w:rPr>
          <w:szCs w:val="26"/>
        </w:rPr>
        <w:t xml:space="preserve">- Đổi tên nút </w:t>
      </w:r>
      <w:r w:rsidRPr="002C5023">
        <w:rPr>
          <w:bCs/>
          <w:szCs w:val="26"/>
        </w:rPr>
        <w:t>"Ký số CA"</w:t>
      </w:r>
      <w:r w:rsidRPr="002C5023">
        <w:rPr>
          <w:szCs w:val="26"/>
        </w:rPr>
        <w:t xml:space="preserve"> hiện tại thành </w:t>
      </w:r>
      <w:r w:rsidRPr="002C5023">
        <w:rPr>
          <w:bCs/>
          <w:szCs w:val="26"/>
        </w:rPr>
        <w:t>"Ký chọn vị trí"</w:t>
      </w:r>
      <w:r w:rsidRPr="002C5023">
        <w:rPr>
          <w:szCs w:val="26"/>
        </w:rPr>
        <w:t>.</w:t>
      </w:r>
    </w:p>
    <w:p w14:paraId="6683DF77" w14:textId="77777777" w:rsidR="00E31BFC" w:rsidRPr="002C5023" w:rsidRDefault="00E31BFC" w:rsidP="006D2979">
      <w:pPr>
        <w:spacing w:line="240" w:lineRule="auto"/>
        <w:rPr>
          <w:bCs/>
          <w:szCs w:val="26"/>
        </w:rPr>
      </w:pPr>
      <w:r w:rsidRPr="002C5023">
        <w:rPr>
          <w:szCs w:val="26"/>
        </w:rPr>
        <w:t xml:space="preserve">- Thêm mới chức năng </w:t>
      </w:r>
      <w:r w:rsidRPr="002C5023">
        <w:rPr>
          <w:bCs/>
          <w:szCs w:val="26"/>
        </w:rPr>
        <w:t>"Ký số CA"</w:t>
      </w:r>
      <w:r w:rsidRPr="002C5023">
        <w:rPr>
          <w:szCs w:val="26"/>
        </w:rPr>
        <w:t xml:space="preserve"> (ký tự động), hiển thị </w:t>
      </w:r>
      <w:r w:rsidRPr="002C5023">
        <w:rPr>
          <w:bCs/>
          <w:szCs w:val="26"/>
        </w:rPr>
        <w:t>cạnh nút "Ký chọn vị trí" (Nút vừa được đổi tên)</w:t>
      </w:r>
    </w:p>
    <w:p w14:paraId="1517D766" w14:textId="6E61CA9E" w:rsidR="00E31BFC" w:rsidRPr="002C5023" w:rsidRDefault="00E31BFC" w:rsidP="006D2979">
      <w:pPr>
        <w:spacing w:line="240" w:lineRule="auto"/>
        <w:rPr>
          <w:bCs/>
          <w:szCs w:val="26"/>
        </w:rPr>
      </w:pPr>
      <w:r w:rsidRPr="002C5023">
        <w:rPr>
          <w:b/>
          <w:bCs/>
          <w:szCs w:val="26"/>
        </w:rPr>
        <w:t xml:space="preserve">+ </w:t>
      </w:r>
      <w:r w:rsidRPr="002C5023">
        <w:rPr>
          <w:snapToGrid/>
          <w:szCs w:val="26"/>
        </w:rPr>
        <w:t xml:space="preserve">Khi người dùng chọn </w:t>
      </w:r>
      <w:r w:rsidRPr="002C5023">
        <w:rPr>
          <w:bCs/>
          <w:snapToGrid/>
          <w:szCs w:val="26"/>
        </w:rPr>
        <w:t>"Ký số CA"</w:t>
      </w:r>
      <w:r w:rsidRPr="002C5023">
        <w:rPr>
          <w:snapToGrid/>
          <w:szCs w:val="26"/>
        </w:rPr>
        <w:t>, hệ thống sẽ:</w:t>
      </w:r>
    </w:p>
    <w:p w14:paraId="4EAF276A" w14:textId="71C04B1A"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szCs w:val="26"/>
        </w:rPr>
        <w:t xml:space="preserve">Tự động </w:t>
      </w:r>
      <w:r w:rsidRPr="002C5023">
        <w:rPr>
          <w:rFonts w:cs="Times New Roman"/>
          <w:bCs/>
          <w:szCs w:val="26"/>
        </w:rPr>
        <w:t>tìm chân ký</w:t>
      </w:r>
      <w:r w:rsidRPr="002C5023">
        <w:rPr>
          <w:rFonts w:cs="Times New Roman"/>
          <w:szCs w:val="26"/>
        </w:rPr>
        <w:t xml:space="preserve"> dựa trên họ tên người ký trong nội dung file.</w:t>
      </w:r>
    </w:p>
    <w:p w14:paraId="3087F2AA" w14:textId="38F89148"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Chèn chữ ký điện tử</w:t>
      </w:r>
      <w:r w:rsidRPr="002C5023">
        <w:rPr>
          <w:rFonts w:cs="Times New Roman"/>
          <w:szCs w:val="26"/>
        </w:rPr>
        <w:t xml:space="preserve"> vào vị trí tương ứng trong file.</w:t>
      </w:r>
    </w:p>
    <w:p w14:paraId="6A751F79" w14:textId="0605AF69"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Cập nhật file đã ký</w:t>
      </w:r>
      <w:r w:rsidRPr="002C5023">
        <w:rPr>
          <w:rFonts w:cs="Times New Roman"/>
          <w:szCs w:val="26"/>
        </w:rPr>
        <w:t xml:space="preserve"> (phiên bản mới nhất) vào danh sách file dự thảo.</w:t>
      </w:r>
    </w:p>
    <w:p w14:paraId="1D4B29F3" w14:textId="2550F640" w:rsidR="00E31BFC" w:rsidRPr="002C5023" w:rsidRDefault="00E31BFC"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xml:space="preserve">+ Trường hợp không tìm thấy chân ký: </w:t>
      </w:r>
      <w:r w:rsidRPr="002C5023">
        <w:rPr>
          <w:rFonts w:ascii="Times New Roman" w:hAnsi="Times New Roman"/>
          <w:sz w:val="26"/>
          <w:szCs w:val="26"/>
        </w:rPr>
        <w:t xml:space="preserve">Nếu không tìm thấy </w:t>
      </w:r>
      <w:r w:rsidRPr="002C5023">
        <w:rPr>
          <w:rStyle w:val="Strong"/>
          <w:rFonts w:ascii="Times New Roman" w:hAnsi="Times New Roman"/>
          <w:b w:val="0"/>
          <w:sz w:val="26"/>
          <w:szCs w:val="26"/>
        </w:rPr>
        <w:t>thông tin họ và tên của người ký</w:t>
      </w:r>
      <w:r w:rsidRPr="002C5023">
        <w:rPr>
          <w:rFonts w:ascii="Times New Roman" w:hAnsi="Times New Roman"/>
          <w:sz w:val="26"/>
          <w:szCs w:val="26"/>
        </w:rPr>
        <w:t xml:space="preserve"> trong nội dung file:</w:t>
      </w:r>
    </w:p>
    <w:p w14:paraId="67951209" w14:textId="537EFFD0" w:rsidR="00E31BFC" w:rsidRPr="002C5023" w:rsidRDefault="00E31BFC" w:rsidP="006D2979">
      <w:pPr>
        <w:pStyle w:val="NormalWeb"/>
        <w:numPr>
          <w:ilvl w:val="0"/>
          <w:numId w:val="19"/>
        </w:numPr>
        <w:rPr>
          <w:szCs w:val="26"/>
        </w:rPr>
      </w:pPr>
      <w:r w:rsidRPr="002C5023">
        <w:rPr>
          <w:szCs w:val="26"/>
        </w:rPr>
        <w:t xml:space="preserve">Hệ thống hiển thị </w:t>
      </w:r>
      <w:r w:rsidRPr="002C5023">
        <w:rPr>
          <w:rStyle w:val="Strong"/>
          <w:b w:val="0"/>
          <w:szCs w:val="26"/>
        </w:rPr>
        <w:t>thông báo cảnh báo</w:t>
      </w:r>
      <w:r w:rsidRPr="002C5023">
        <w:rPr>
          <w:szCs w:val="26"/>
        </w:rPr>
        <w:t xml:space="preserve"> và không cho phép ký tự động.</w:t>
      </w:r>
    </w:p>
    <w:p w14:paraId="5CE1DD67" w14:textId="353BEDEF" w:rsidR="00E31BFC" w:rsidRPr="002C5023" w:rsidRDefault="00E31BFC" w:rsidP="006D2979">
      <w:pPr>
        <w:pStyle w:val="NormalWeb"/>
        <w:numPr>
          <w:ilvl w:val="0"/>
          <w:numId w:val="19"/>
        </w:numPr>
        <w:rPr>
          <w:szCs w:val="26"/>
        </w:rPr>
      </w:pPr>
      <w:r w:rsidRPr="002C5023">
        <w:rPr>
          <w:szCs w:val="26"/>
        </w:rPr>
        <w:t xml:space="preserve">Đồng thời hiển thị hộp thoại </w:t>
      </w:r>
      <w:r w:rsidRPr="002C5023">
        <w:rPr>
          <w:rStyle w:val="Strong"/>
          <w:b w:val="0"/>
          <w:szCs w:val="26"/>
        </w:rPr>
        <w:t>confirm</w:t>
      </w:r>
      <w:r w:rsidRPr="002C5023">
        <w:rPr>
          <w:szCs w:val="26"/>
        </w:rPr>
        <w:t xml:space="preserve"> với 2 lựa chọn:</w:t>
      </w:r>
    </w:p>
    <w:p w14:paraId="381FFABC" w14:textId="0D98FB18" w:rsidR="00E31BFC" w:rsidRPr="002C5023" w:rsidRDefault="00E31BFC" w:rsidP="006D2979">
      <w:pPr>
        <w:pStyle w:val="NormalWeb"/>
        <w:numPr>
          <w:ilvl w:val="2"/>
          <w:numId w:val="15"/>
        </w:numPr>
        <w:rPr>
          <w:szCs w:val="26"/>
        </w:rPr>
      </w:pPr>
      <w:r w:rsidRPr="002C5023">
        <w:rPr>
          <w:rStyle w:val="Strong"/>
          <w:b w:val="0"/>
          <w:szCs w:val="26"/>
        </w:rPr>
        <w:t>Xác nhận</w:t>
      </w:r>
      <w:r w:rsidRPr="002C5023">
        <w:rPr>
          <w:szCs w:val="26"/>
        </w:rPr>
        <w:t xml:space="preserve">: Điều hướng sang màn hình </w:t>
      </w:r>
      <w:r w:rsidRPr="002C5023">
        <w:rPr>
          <w:rStyle w:val="Strong"/>
          <w:b w:val="0"/>
          <w:szCs w:val="26"/>
        </w:rPr>
        <w:t>Ký số của Ban Cơ yếu</w:t>
      </w:r>
      <w:r w:rsidRPr="002C5023">
        <w:rPr>
          <w:szCs w:val="26"/>
        </w:rPr>
        <w:t>, để người dùng thực hiện ký thủ công (tức là ký chọn vị trí).</w:t>
      </w:r>
    </w:p>
    <w:p w14:paraId="231A23BA" w14:textId="2DD46793" w:rsidR="00E31BFC" w:rsidRPr="002C5023" w:rsidRDefault="00E31BFC" w:rsidP="006D2979">
      <w:pPr>
        <w:pStyle w:val="NormalWeb"/>
        <w:numPr>
          <w:ilvl w:val="2"/>
          <w:numId w:val="15"/>
        </w:numPr>
        <w:rPr>
          <w:szCs w:val="26"/>
        </w:rPr>
      </w:pPr>
      <w:r w:rsidRPr="002C5023">
        <w:rPr>
          <w:rStyle w:val="Strong"/>
          <w:b w:val="0"/>
          <w:szCs w:val="26"/>
        </w:rPr>
        <w:t>Huỷ</w:t>
      </w:r>
      <w:r w:rsidRPr="002C5023">
        <w:rPr>
          <w:szCs w:val="26"/>
        </w:rPr>
        <w:t>: Đóng hộp thoại, không thực hiện hành động nào.</w:t>
      </w:r>
    </w:p>
    <w:p w14:paraId="4896311E" w14:textId="740206EB" w:rsidR="002F146F" w:rsidRPr="002C5023" w:rsidRDefault="002F146F" w:rsidP="006D2979">
      <w:pPr>
        <w:pStyle w:val="Heading3"/>
        <w:spacing w:line="240" w:lineRule="auto"/>
      </w:pPr>
      <w:bookmarkStart w:id="51" w:name="_Toc202190039"/>
      <w:r w:rsidRPr="002C5023">
        <w:t>Mô tả thay đổi về nghiệp Chuyển xử lý</w:t>
      </w:r>
      <w:r w:rsidR="006E4131" w:rsidRPr="002C5023">
        <w:t xml:space="preserve">, </w:t>
      </w:r>
      <w:r w:rsidR="002E39AB" w:rsidRPr="002C5023">
        <w:t>Ý kiến phiếu trình</w:t>
      </w:r>
      <w:bookmarkEnd w:id="51"/>
    </w:p>
    <w:p w14:paraId="12FBF310" w14:textId="77777777" w:rsidR="002F146F" w:rsidRPr="002C5023" w:rsidRDefault="002F146F" w:rsidP="006D2979">
      <w:pPr>
        <w:spacing w:line="240" w:lineRule="auto"/>
        <w:ind w:left="0"/>
        <w:rPr>
          <w:szCs w:val="26"/>
        </w:rPr>
      </w:pPr>
      <w:r w:rsidRPr="002C5023">
        <w:rPr>
          <w:szCs w:val="26"/>
        </w:rPr>
        <w:t>- Áp dụng với phiên bản: web, ipad, app ios, app android</w:t>
      </w:r>
    </w:p>
    <w:p w14:paraId="399B4805" w14:textId="16C0F99E" w:rsidR="002F146F" w:rsidRPr="002C5023" w:rsidRDefault="002F146F" w:rsidP="006D2979">
      <w:pPr>
        <w:spacing w:line="240" w:lineRule="auto"/>
        <w:ind w:left="0"/>
        <w:rPr>
          <w:szCs w:val="26"/>
        </w:rPr>
      </w:pPr>
      <w:r w:rsidRPr="002C5023">
        <w:rPr>
          <w:szCs w:val="26"/>
        </w:rPr>
        <w:t xml:space="preserve">- Tại menu cấp 1 -&gt; Văn bản đi -&gt; Chi tiết văn bản -&gt; Chuyển xử lý -&gt; </w:t>
      </w:r>
      <w:r w:rsidR="002153BE" w:rsidRPr="002C5023">
        <w:rPr>
          <w:szCs w:val="26"/>
        </w:rPr>
        <w:t xml:space="preserve">Mở màn hình có thông tin người xử lý tiếp theo để chọn và </w:t>
      </w:r>
      <w:r w:rsidRPr="002C5023">
        <w:rPr>
          <w:szCs w:val="26"/>
        </w:rPr>
        <w:t xml:space="preserve">Hệ thống </w:t>
      </w:r>
      <w:r w:rsidR="002153BE" w:rsidRPr="002C5023">
        <w:rPr>
          <w:szCs w:val="26"/>
        </w:rPr>
        <w:t xml:space="preserve">kiểm tra </w:t>
      </w:r>
      <w:r w:rsidRPr="002C5023">
        <w:rPr>
          <w:bCs/>
          <w:szCs w:val="26"/>
        </w:rPr>
        <w:t>các file văn bản loại “phiếu trình” có trạng thái chưa ký</w:t>
      </w:r>
      <w:r w:rsidRPr="002C5023">
        <w:rPr>
          <w:szCs w:val="26"/>
        </w:rPr>
        <w:t xml:space="preserve"> và </w:t>
      </w:r>
      <w:r w:rsidRPr="002C5023">
        <w:rPr>
          <w:bCs/>
          <w:szCs w:val="26"/>
        </w:rPr>
        <w:t>có chân ký</w:t>
      </w:r>
      <w:r w:rsidRPr="002C5023">
        <w:rPr>
          <w:szCs w:val="26"/>
        </w:rPr>
        <w:t>.</w:t>
      </w:r>
    </w:p>
    <w:p w14:paraId="70955CE8" w14:textId="20DE6D4E" w:rsidR="002F146F" w:rsidRPr="002C5023" w:rsidRDefault="002F146F" w:rsidP="006D2979">
      <w:pPr>
        <w:spacing w:line="240" w:lineRule="auto"/>
        <w:ind w:left="0"/>
        <w:rPr>
          <w:szCs w:val="26"/>
        </w:rPr>
      </w:pPr>
      <w:r w:rsidRPr="002C5023">
        <w:rPr>
          <w:szCs w:val="26"/>
        </w:rPr>
        <w:t xml:space="preserve">TH1: Tất cả phiếu trình và dự thảo đều đã được ký số -&gt; Màn hình Chuyển xử lý sẽ hiển </w:t>
      </w:r>
      <w:r w:rsidRPr="002C5023">
        <w:rPr>
          <w:szCs w:val="26"/>
        </w:rPr>
        <w:lastRenderedPageBreak/>
        <w:t xml:space="preserve">thị như bình thường: </w:t>
      </w:r>
    </w:p>
    <w:p w14:paraId="0C5591EE" w14:textId="54528281" w:rsidR="000D3C38" w:rsidRPr="002C5023" w:rsidRDefault="002F146F" w:rsidP="006D2979">
      <w:pPr>
        <w:spacing w:line="240" w:lineRule="auto"/>
        <w:ind w:left="0" w:firstLine="720"/>
        <w:rPr>
          <w:szCs w:val="26"/>
        </w:rPr>
      </w:pPr>
      <w:r w:rsidRPr="002C5023">
        <w:rPr>
          <w:szCs w:val="26"/>
        </w:rPr>
        <w:t>+</w:t>
      </w:r>
      <w:r w:rsidR="00BD4339" w:rsidRPr="002C5023">
        <w:rPr>
          <w:szCs w:val="26"/>
        </w:rPr>
        <w:t xml:space="preserve"> </w:t>
      </w:r>
      <w:r w:rsidR="000D3C38" w:rsidRPr="002C5023">
        <w:rPr>
          <w:szCs w:val="26"/>
        </w:rPr>
        <w:t>Ô Nhập ý kiến</w:t>
      </w:r>
    </w:p>
    <w:p w14:paraId="60DC4CBB" w14:textId="7B8F13FB" w:rsidR="002F146F" w:rsidRPr="002C5023" w:rsidRDefault="000D3C38" w:rsidP="006D2979">
      <w:pPr>
        <w:spacing w:line="240" w:lineRule="auto"/>
        <w:ind w:left="0" w:firstLine="720"/>
        <w:rPr>
          <w:szCs w:val="26"/>
        </w:rPr>
      </w:pPr>
      <w:r w:rsidRPr="002C5023">
        <w:rPr>
          <w:szCs w:val="26"/>
        </w:rPr>
        <w:t xml:space="preserve">+ </w:t>
      </w:r>
      <w:r w:rsidR="002F146F" w:rsidRPr="002C5023">
        <w:rPr>
          <w:szCs w:val="26"/>
        </w:rPr>
        <w:t>Nút Chuyển xử lý</w:t>
      </w:r>
    </w:p>
    <w:p w14:paraId="3E143B27" w14:textId="281FBFC7" w:rsidR="002F146F" w:rsidRPr="002C5023" w:rsidRDefault="002F146F" w:rsidP="006D2979">
      <w:pPr>
        <w:spacing w:line="240" w:lineRule="auto"/>
        <w:rPr>
          <w:szCs w:val="26"/>
        </w:rPr>
      </w:pPr>
      <w:r w:rsidRPr="002C5023">
        <w:rPr>
          <w:rStyle w:val="Strong"/>
          <w:b w:val="0"/>
          <w:bCs/>
          <w:szCs w:val="26"/>
        </w:rPr>
        <w:t>TH2: Tất cả phiếu trình đã được</w:t>
      </w:r>
      <w:r w:rsidR="00570842" w:rsidRPr="002C5023">
        <w:rPr>
          <w:rStyle w:val="Strong"/>
          <w:b w:val="0"/>
          <w:bCs/>
          <w:szCs w:val="26"/>
        </w:rPr>
        <w:t xml:space="preserve"> ký, nhưng dự thảo chưa được ký-&gt; </w:t>
      </w:r>
      <w:r w:rsidRPr="002C5023">
        <w:rPr>
          <w:szCs w:val="26"/>
        </w:rPr>
        <w:t xml:space="preserve">Màn hình </w:t>
      </w:r>
      <w:r w:rsidRPr="002C5023">
        <w:rPr>
          <w:rStyle w:val="Strong"/>
          <w:b w:val="0"/>
          <w:szCs w:val="26"/>
        </w:rPr>
        <w:t>Chuyển xử lý</w:t>
      </w:r>
      <w:r w:rsidRPr="002C5023">
        <w:rPr>
          <w:szCs w:val="26"/>
        </w:rPr>
        <w:t xml:space="preserve"> vẫn hiển thị bình thường:</w:t>
      </w:r>
    </w:p>
    <w:p w14:paraId="650CF20F" w14:textId="0BC5EED0" w:rsidR="000D3C38" w:rsidRPr="002C5023" w:rsidRDefault="000D3C38" w:rsidP="006D2979">
      <w:pPr>
        <w:spacing w:line="240" w:lineRule="auto"/>
        <w:rPr>
          <w:bCs/>
          <w:szCs w:val="26"/>
        </w:rPr>
      </w:pPr>
      <w:r w:rsidRPr="002C5023">
        <w:rPr>
          <w:szCs w:val="26"/>
        </w:rPr>
        <w:tab/>
        <w:t>+ Ô Nhập ý kiến</w:t>
      </w:r>
    </w:p>
    <w:p w14:paraId="4CFA8A09" w14:textId="748A4169" w:rsidR="002F146F" w:rsidRPr="002C5023" w:rsidRDefault="002F146F" w:rsidP="006D2979">
      <w:pPr>
        <w:spacing w:line="240" w:lineRule="auto"/>
        <w:ind w:firstLine="663"/>
        <w:rPr>
          <w:szCs w:val="26"/>
        </w:rPr>
      </w:pPr>
      <w:r w:rsidRPr="002C5023">
        <w:rPr>
          <w:szCs w:val="26"/>
        </w:rPr>
        <w:t>+</w:t>
      </w:r>
      <w:r w:rsidR="006D2979" w:rsidRPr="002C5023">
        <w:rPr>
          <w:szCs w:val="26"/>
        </w:rPr>
        <w:t xml:space="preserve"> </w:t>
      </w:r>
      <w:r w:rsidRPr="002C5023">
        <w:rPr>
          <w:szCs w:val="26"/>
        </w:rPr>
        <w:t xml:space="preserve">Có nút </w:t>
      </w:r>
      <w:r w:rsidRPr="002C5023">
        <w:rPr>
          <w:rStyle w:val="Strong"/>
          <w:b w:val="0"/>
          <w:szCs w:val="26"/>
        </w:rPr>
        <w:t xml:space="preserve">Chuyển xử lý. </w:t>
      </w:r>
      <w:r w:rsidRPr="002C5023">
        <w:rPr>
          <w:szCs w:val="26"/>
        </w:rPr>
        <w:t xml:space="preserve">Khi người dùng click nút </w:t>
      </w:r>
      <w:r w:rsidRPr="002C5023">
        <w:rPr>
          <w:rStyle w:val="Strong"/>
          <w:b w:val="0"/>
          <w:szCs w:val="26"/>
        </w:rPr>
        <w:t>Chuyển xử lý</w:t>
      </w:r>
      <w:r w:rsidRPr="002C5023">
        <w:rPr>
          <w:szCs w:val="26"/>
        </w:rPr>
        <w:t>, hệ thống sẽ</w:t>
      </w:r>
    </w:p>
    <w:p w14:paraId="5B5A6023" w14:textId="326D3CE9" w:rsidR="00DF17AC" w:rsidRPr="002C5023" w:rsidRDefault="00DF17AC" w:rsidP="00DF17AC">
      <w:pPr>
        <w:pStyle w:val="ListParagraph"/>
        <w:numPr>
          <w:ilvl w:val="0"/>
          <w:numId w:val="28"/>
        </w:numPr>
        <w:spacing w:line="240" w:lineRule="auto"/>
        <w:rPr>
          <w:rFonts w:cs="Times New Roman"/>
          <w:szCs w:val="26"/>
        </w:rPr>
      </w:pPr>
      <w:r w:rsidRPr="002C5023">
        <w:rPr>
          <w:rFonts w:cs="Times New Roman"/>
          <w:szCs w:val="26"/>
        </w:rPr>
        <w:t>Chuyển tất cả các file sang người xử lý tiếp theo và không ký</w:t>
      </w:r>
    </w:p>
    <w:p w14:paraId="3065BFDD" w14:textId="20F1125E" w:rsidR="002F146F" w:rsidRPr="002C5023" w:rsidRDefault="002F146F" w:rsidP="00DF17AC">
      <w:pPr>
        <w:pStyle w:val="ListParagraph"/>
        <w:numPr>
          <w:ilvl w:val="0"/>
          <w:numId w:val="28"/>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0CECA82D" w14:textId="32012076" w:rsidR="00DF17AC" w:rsidRPr="002C5023" w:rsidRDefault="00DF17AC" w:rsidP="00DF17AC">
      <w:pPr>
        <w:spacing w:line="240" w:lineRule="auto"/>
        <w:ind w:left="720"/>
        <w:rPr>
          <w:szCs w:val="26"/>
        </w:rPr>
      </w:pPr>
      <w:r w:rsidRPr="002C5023">
        <w:rPr>
          <w:szCs w:val="26"/>
        </w:rPr>
        <w:t>+ Có nút “Ký và chuyển”. Khi người dùng click nút Ký và chuyển, hệ thống sẽ:</w:t>
      </w:r>
    </w:p>
    <w:p w14:paraId="1A77621E" w14:textId="77777777"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Thực hiện chức năng </w:t>
      </w:r>
      <w:r w:rsidRPr="002C5023">
        <w:rPr>
          <w:rStyle w:val="Strong"/>
          <w:rFonts w:cs="Times New Roman"/>
          <w:b w:val="0"/>
          <w:szCs w:val="26"/>
        </w:rPr>
        <w:t>ký số tự động</w:t>
      </w:r>
      <w:r w:rsidRPr="002C5023">
        <w:rPr>
          <w:rFonts w:cs="Times New Roman"/>
          <w:szCs w:val="26"/>
        </w:rPr>
        <w:t xml:space="preserve"> cho file dự thảo chưa được ký.</w:t>
      </w:r>
    </w:p>
    <w:p w14:paraId="70472269" w14:textId="7457FF6F"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75EB06A3" w14:textId="6A6966E5" w:rsidR="002F146F" w:rsidRPr="002C5023" w:rsidRDefault="002F146F" w:rsidP="006D2979">
      <w:pPr>
        <w:spacing w:line="240" w:lineRule="auto"/>
        <w:rPr>
          <w:bCs/>
          <w:szCs w:val="26"/>
        </w:rPr>
      </w:pPr>
      <w:r w:rsidRPr="002C5023">
        <w:rPr>
          <w:rStyle w:val="Strong"/>
          <w:b w:val="0"/>
          <w:bCs/>
          <w:szCs w:val="26"/>
        </w:rPr>
        <w:t>TH3</w:t>
      </w:r>
      <w:r w:rsidR="00822806" w:rsidRPr="002C5023">
        <w:rPr>
          <w:rStyle w:val="Strong"/>
          <w:b w:val="0"/>
          <w:bCs/>
          <w:szCs w:val="26"/>
        </w:rPr>
        <w:t>: Có</w:t>
      </w:r>
      <w:r w:rsidRPr="002C5023">
        <w:rPr>
          <w:rStyle w:val="Strong"/>
          <w:b w:val="0"/>
          <w:bCs/>
          <w:szCs w:val="26"/>
        </w:rPr>
        <w:t xml:space="preserve"> phiếu trình chưa được ký, nhưng dự thảo đã được ký</w:t>
      </w:r>
      <w:r w:rsidR="00570842" w:rsidRPr="002C5023">
        <w:rPr>
          <w:rStyle w:val="Strong"/>
          <w:b w:val="0"/>
          <w:bCs/>
          <w:szCs w:val="26"/>
        </w:rPr>
        <w:t xml:space="preserve">-&gt;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155129E4" w14:textId="2D1A225C" w:rsidR="00DF17AC" w:rsidRPr="002C5023" w:rsidRDefault="002F146F" w:rsidP="006D2979">
      <w:pPr>
        <w:spacing w:line="240" w:lineRule="auto"/>
        <w:ind w:firstLine="663"/>
        <w:rPr>
          <w:szCs w:val="26"/>
        </w:rPr>
      </w:pPr>
      <w:r w:rsidRPr="002C5023">
        <w:rPr>
          <w:szCs w:val="26"/>
        </w:rPr>
        <w:t>+</w:t>
      </w:r>
      <w:r w:rsidR="00FC0091" w:rsidRPr="002C5023">
        <w:rPr>
          <w:szCs w:val="26"/>
        </w:rPr>
        <w:t xml:space="preserve"> </w:t>
      </w:r>
      <w:r w:rsidR="00DF17AC" w:rsidRPr="002C5023">
        <w:rPr>
          <w:szCs w:val="26"/>
        </w:rPr>
        <w:t>Ô Nhập ý kiến</w:t>
      </w:r>
    </w:p>
    <w:p w14:paraId="335D1478" w14:textId="23E848E9" w:rsidR="00570842" w:rsidRPr="002C5023" w:rsidRDefault="00DF17AC" w:rsidP="006D2979">
      <w:pPr>
        <w:spacing w:line="240" w:lineRule="auto"/>
        <w:ind w:firstLine="663"/>
        <w:rPr>
          <w:szCs w:val="26"/>
        </w:rPr>
      </w:pPr>
      <w:r w:rsidRPr="002C5023">
        <w:rPr>
          <w:szCs w:val="26"/>
        </w:rPr>
        <w:t xml:space="preserve">+ </w:t>
      </w:r>
      <w:r w:rsidR="002F146F" w:rsidRPr="002C5023">
        <w:rPr>
          <w:szCs w:val="26"/>
        </w:rPr>
        <w:t xml:space="preserve">Bổ sung ô nhập ý kiến </w:t>
      </w:r>
      <w:r w:rsidR="002F146F" w:rsidRPr="002C5023">
        <w:rPr>
          <w:rStyle w:val="Strong"/>
          <w:b w:val="0"/>
          <w:szCs w:val="26"/>
        </w:rPr>
        <w:t>phiếu trình</w:t>
      </w:r>
      <w:r w:rsidR="002F146F" w:rsidRPr="002C5023">
        <w:rPr>
          <w:szCs w:val="26"/>
        </w:rPr>
        <w:t xml:space="preserve"> (textbox mới tên là: </w:t>
      </w:r>
      <w:r w:rsidR="002F146F" w:rsidRPr="002C5023">
        <w:rPr>
          <w:rStyle w:val="Emphasis"/>
          <w:szCs w:val="26"/>
        </w:rPr>
        <w:t>"Ý kiến phiếu trình"</w:t>
      </w:r>
      <w:r w:rsidR="002F146F" w:rsidRPr="002C5023">
        <w:rPr>
          <w:szCs w:val="26"/>
        </w:rPr>
        <w:t>)</w:t>
      </w:r>
    </w:p>
    <w:p w14:paraId="7D3A7099" w14:textId="57E3AF8E" w:rsidR="002F146F" w:rsidRPr="002C5023" w:rsidRDefault="00570842" w:rsidP="006D2979">
      <w:pPr>
        <w:spacing w:line="240" w:lineRule="auto"/>
        <w:ind w:firstLine="663"/>
        <w:rPr>
          <w:rStyle w:val="Strong"/>
          <w:b w:val="0"/>
          <w:szCs w:val="26"/>
        </w:rPr>
      </w:pPr>
      <w:r w:rsidRPr="002C5023">
        <w:rPr>
          <w:szCs w:val="26"/>
        </w:rPr>
        <w:t xml:space="preserve">+ </w:t>
      </w:r>
      <w:r w:rsidR="002F146F" w:rsidRPr="002C5023">
        <w:rPr>
          <w:szCs w:val="26"/>
        </w:rPr>
        <w:t xml:space="preserve">Nút </w:t>
      </w:r>
      <w:r w:rsidR="002F146F" w:rsidRPr="002C5023">
        <w:rPr>
          <w:rStyle w:val="Strong"/>
          <w:b w:val="0"/>
          <w:szCs w:val="26"/>
        </w:rPr>
        <w:t>Chuyển xử lý</w:t>
      </w:r>
    </w:p>
    <w:p w14:paraId="3F5B4B49" w14:textId="77777777" w:rsidR="007F2514" w:rsidRPr="002C5023" w:rsidRDefault="00417AF5" w:rsidP="006D2979">
      <w:pPr>
        <w:spacing w:line="240" w:lineRule="auto"/>
        <w:ind w:firstLine="663"/>
        <w:rPr>
          <w:rStyle w:val="Strong"/>
          <w:b w:val="0"/>
          <w:szCs w:val="26"/>
        </w:rPr>
      </w:pPr>
      <w:r w:rsidRPr="002C5023">
        <w:rPr>
          <w:rStyle w:val="Strong"/>
          <w:b w:val="0"/>
          <w:szCs w:val="26"/>
        </w:rPr>
        <w:t>+ Nút Ký và chuyển</w:t>
      </w:r>
    </w:p>
    <w:p w14:paraId="45FEA833" w14:textId="673EE52B" w:rsidR="002F146F" w:rsidRPr="002C5023" w:rsidRDefault="00570842" w:rsidP="006D2979">
      <w:pPr>
        <w:spacing w:line="240" w:lineRule="auto"/>
        <w:rPr>
          <w:snapToGrid/>
          <w:szCs w:val="26"/>
        </w:rPr>
      </w:pPr>
      <w:r w:rsidRPr="002C5023">
        <w:rPr>
          <w:szCs w:val="26"/>
        </w:rPr>
        <w:t xml:space="preserve">+ </w:t>
      </w:r>
      <w:r w:rsidR="000D3C38" w:rsidRPr="002C5023">
        <w:rPr>
          <w:szCs w:val="26"/>
        </w:rPr>
        <w:t>Khi user nhập Ý kiến</w:t>
      </w:r>
      <w:r w:rsidR="00DF17AC" w:rsidRPr="002C5023">
        <w:rPr>
          <w:szCs w:val="26"/>
        </w:rPr>
        <w:t xml:space="preserve"> phiếu </w:t>
      </w:r>
      <w:r w:rsidR="000D3C38" w:rsidRPr="002C5023">
        <w:rPr>
          <w:szCs w:val="26"/>
        </w:rPr>
        <w:t xml:space="preserve">trình và click </w:t>
      </w:r>
      <w:r w:rsidR="000D3C38" w:rsidRPr="002C5023">
        <w:rPr>
          <w:rStyle w:val="Strong"/>
          <w:b w:val="0"/>
          <w:szCs w:val="26"/>
        </w:rPr>
        <w:t>Chuyển xử lý</w:t>
      </w:r>
      <w:r w:rsidR="000D3C38" w:rsidRPr="002C5023">
        <w:rPr>
          <w:szCs w:val="26"/>
        </w:rPr>
        <w:t>, hệ thống sẽ:</w:t>
      </w:r>
    </w:p>
    <w:p w14:paraId="73250681" w14:textId="3E7CD208" w:rsidR="00417AF5" w:rsidRPr="002C5023" w:rsidRDefault="00417AF5" w:rsidP="006D2979">
      <w:pPr>
        <w:pStyle w:val="NormalWeb"/>
        <w:numPr>
          <w:ilvl w:val="1"/>
          <w:numId w:val="21"/>
        </w:numPr>
        <w:rPr>
          <w:szCs w:val="26"/>
        </w:rPr>
      </w:pPr>
      <w:r w:rsidRPr="002C5023">
        <w:rPr>
          <w:szCs w:val="26"/>
        </w:rPr>
        <w:t xml:space="preserve">Chuyển tất cả các file sang người xử lý tiếp theo và không </w:t>
      </w:r>
      <w:r w:rsidR="00DF17AC" w:rsidRPr="002C5023">
        <w:rPr>
          <w:szCs w:val="26"/>
        </w:rPr>
        <w:t>k</w:t>
      </w:r>
      <w:r w:rsidRPr="002C5023">
        <w:rPr>
          <w:szCs w:val="26"/>
        </w:rPr>
        <w:t>ý</w:t>
      </w:r>
    </w:p>
    <w:p w14:paraId="10E9B899" w14:textId="1D7F0A54" w:rsidR="00417AF5" w:rsidRPr="002C5023" w:rsidRDefault="00417AF5"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E2E78CB" w14:textId="3542176D" w:rsidR="00417AF5" w:rsidRPr="002C5023" w:rsidRDefault="00417AF5" w:rsidP="006D2979">
      <w:pPr>
        <w:pStyle w:val="NormalWeb"/>
        <w:rPr>
          <w:szCs w:val="26"/>
        </w:rPr>
      </w:pPr>
      <w:r w:rsidRPr="002C5023">
        <w:rPr>
          <w:szCs w:val="26"/>
        </w:rPr>
        <w:t>+ Khi user</w:t>
      </w:r>
      <w:r w:rsidR="000D3C38" w:rsidRPr="002C5023">
        <w:rPr>
          <w:szCs w:val="26"/>
        </w:rPr>
        <w:t xml:space="preserve"> nhập Ý kiến phiếu trình và</w:t>
      </w:r>
      <w:r w:rsidRPr="002C5023">
        <w:rPr>
          <w:szCs w:val="26"/>
        </w:rPr>
        <w:t xml:space="preserve"> click nút Ký và chuyển, hệ thống sẽ</w:t>
      </w:r>
    </w:p>
    <w:p w14:paraId="4F2FC602" w14:textId="24F1C519" w:rsidR="00570842" w:rsidRPr="002C5023" w:rsidRDefault="007F2514" w:rsidP="006D2979">
      <w:pPr>
        <w:pStyle w:val="NormalWeb"/>
        <w:numPr>
          <w:ilvl w:val="0"/>
          <w:numId w:val="22"/>
        </w:numPr>
        <w:rPr>
          <w:szCs w:val="26"/>
        </w:rPr>
      </w:pPr>
      <w:r w:rsidRPr="002C5023">
        <w:rPr>
          <w:szCs w:val="26"/>
        </w:rPr>
        <w:t>T</w:t>
      </w:r>
      <w:r w:rsidR="002F146F" w:rsidRPr="002C5023">
        <w:rPr>
          <w:szCs w:val="26"/>
        </w:rPr>
        <w:t xml:space="preserve">hực hiện </w:t>
      </w:r>
      <w:r w:rsidR="002F146F" w:rsidRPr="002C5023">
        <w:rPr>
          <w:rStyle w:val="Strong"/>
          <w:b w:val="0"/>
          <w:szCs w:val="26"/>
        </w:rPr>
        <w:t>ký số tự động tất cả các phiếu trình</w:t>
      </w:r>
      <w:r w:rsidR="00DF17AC" w:rsidRPr="002C5023">
        <w:rPr>
          <w:rStyle w:val="Strong"/>
          <w:b w:val="0"/>
          <w:szCs w:val="26"/>
        </w:rPr>
        <w:t xml:space="preserve"> chưa được ký</w:t>
      </w:r>
      <w:r w:rsidR="002F146F" w:rsidRPr="002C5023">
        <w:rPr>
          <w:rStyle w:val="Strong"/>
          <w:b w:val="0"/>
          <w:szCs w:val="26"/>
        </w:rPr>
        <w:t xml:space="preserve"> cùng lúc</w:t>
      </w:r>
      <w:r w:rsidR="002F146F" w:rsidRPr="002C5023">
        <w:rPr>
          <w:szCs w:val="26"/>
        </w:rPr>
        <w:t>.</w:t>
      </w:r>
      <w:r w:rsidR="00570842" w:rsidRPr="002C5023">
        <w:rPr>
          <w:szCs w:val="26"/>
        </w:rPr>
        <w:t xml:space="preserve"> </w:t>
      </w:r>
      <w:r w:rsidR="002F146F" w:rsidRPr="002C5023">
        <w:rPr>
          <w:szCs w:val="26"/>
        </w:rPr>
        <w:t xml:space="preserve">Ý kiến bút phê của tất cả phiếu trình = nội dung user nhập trong textbox </w:t>
      </w:r>
      <w:r w:rsidR="002F146F" w:rsidRPr="002C5023">
        <w:rPr>
          <w:rStyle w:val="Emphasis"/>
          <w:szCs w:val="26"/>
        </w:rPr>
        <w:t>“Ý kiến phiếu trình”</w:t>
      </w:r>
      <w:r w:rsidR="002F146F" w:rsidRPr="002C5023">
        <w:rPr>
          <w:szCs w:val="26"/>
        </w:rPr>
        <w:t>.</w:t>
      </w:r>
    </w:p>
    <w:p w14:paraId="3F12B87E" w14:textId="5C411FF9" w:rsidR="002F146F" w:rsidRPr="002C5023" w:rsidRDefault="002F146F" w:rsidP="006D2979">
      <w:pPr>
        <w:pStyle w:val="NormalWeb"/>
        <w:numPr>
          <w:ilvl w:val="0"/>
          <w:numId w:val="22"/>
        </w:numPr>
        <w:rPr>
          <w:szCs w:val="26"/>
        </w:rPr>
      </w:pPr>
      <w:r w:rsidRPr="002C5023">
        <w:rPr>
          <w:szCs w:val="26"/>
        </w:rPr>
        <w:t xml:space="preserve">Sau đó, </w:t>
      </w:r>
      <w:r w:rsidRPr="002C5023">
        <w:rPr>
          <w:rStyle w:val="Strong"/>
          <w:b w:val="0"/>
          <w:szCs w:val="26"/>
        </w:rPr>
        <w:t>chuyển xử lý văn bản đi</w:t>
      </w:r>
      <w:r w:rsidR="00570842" w:rsidRPr="002C5023">
        <w:rPr>
          <w:szCs w:val="26"/>
        </w:rPr>
        <w:t xml:space="preserve"> như bình thường</w:t>
      </w:r>
    </w:p>
    <w:p w14:paraId="3D33EE1C" w14:textId="61929CC4" w:rsidR="00570842" w:rsidRPr="002C5023" w:rsidRDefault="00570842" w:rsidP="006D2979">
      <w:pPr>
        <w:spacing w:line="240" w:lineRule="auto"/>
        <w:rPr>
          <w:snapToGrid/>
          <w:szCs w:val="26"/>
        </w:rPr>
      </w:pPr>
      <w:r w:rsidRPr="002C5023">
        <w:rPr>
          <w:rStyle w:val="Strong"/>
          <w:b w:val="0"/>
          <w:bCs/>
          <w:szCs w:val="26"/>
        </w:rPr>
        <w:t xml:space="preserve">TH4: Tất cả phiếu trình và dự thảo đều chưa được ký-&gt;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398F7ADD" w14:textId="239B4237" w:rsidR="00570842" w:rsidRPr="002C5023" w:rsidRDefault="006D6DC2" w:rsidP="006D2979">
      <w:pPr>
        <w:pStyle w:val="NormalWeb"/>
        <w:ind w:firstLine="720"/>
        <w:rPr>
          <w:szCs w:val="26"/>
        </w:rPr>
      </w:pPr>
      <w:r w:rsidRPr="002C5023">
        <w:rPr>
          <w:szCs w:val="26"/>
        </w:rPr>
        <w:t xml:space="preserve">+ Ô nhập ý kiến </w:t>
      </w:r>
    </w:p>
    <w:p w14:paraId="6DBC820C" w14:textId="26D3A7D8" w:rsidR="00570842" w:rsidRPr="002C5023" w:rsidRDefault="00570842" w:rsidP="006D2979">
      <w:pPr>
        <w:pStyle w:val="NormalWeb"/>
        <w:ind w:firstLine="720"/>
        <w:rPr>
          <w:szCs w:val="26"/>
        </w:rPr>
      </w:pPr>
      <w:r w:rsidRPr="002C5023">
        <w:rPr>
          <w:szCs w:val="26"/>
        </w:rPr>
        <w:t xml:space="preserve">+ </w:t>
      </w:r>
      <w:r w:rsidR="006D6DC2" w:rsidRPr="002C5023">
        <w:rPr>
          <w:szCs w:val="26"/>
        </w:rPr>
        <w:t xml:space="preserve">Bổ sung ô nhập ý kiến </w:t>
      </w:r>
      <w:r w:rsidR="006D6DC2" w:rsidRPr="002C5023">
        <w:rPr>
          <w:rStyle w:val="Strong"/>
          <w:b w:val="0"/>
          <w:szCs w:val="26"/>
        </w:rPr>
        <w:t>phiếu trình</w:t>
      </w:r>
      <w:r w:rsidR="006D6DC2" w:rsidRPr="002C5023">
        <w:rPr>
          <w:szCs w:val="26"/>
        </w:rPr>
        <w:t xml:space="preserve"> (textbox mới tên là: </w:t>
      </w:r>
      <w:r w:rsidR="006D6DC2" w:rsidRPr="002C5023">
        <w:rPr>
          <w:rStyle w:val="Emphasis"/>
          <w:szCs w:val="26"/>
        </w:rPr>
        <w:t>"Ý kiến phiếu trình"</w:t>
      </w:r>
      <w:r w:rsidR="006D6DC2" w:rsidRPr="002C5023">
        <w:rPr>
          <w:szCs w:val="26"/>
        </w:rPr>
        <w:t>)</w:t>
      </w:r>
    </w:p>
    <w:p w14:paraId="7D9A72F7" w14:textId="0B891B47" w:rsidR="00570842" w:rsidRPr="002C5023" w:rsidRDefault="00570842" w:rsidP="006D2979">
      <w:pPr>
        <w:pStyle w:val="NormalWeb"/>
        <w:ind w:firstLine="720"/>
        <w:rPr>
          <w:rStyle w:val="Strong"/>
          <w:b w:val="0"/>
          <w:szCs w:val="26"/>
        </w:rPr>
      </w:pPr>
      <w:r w:rsidRPr="002C5023">
        <w:rPr>
          <w:szCs w:val="26"/>
        </w:rPr>
        <w:t>+</w:t>
      </w:r>
      <w:r w:rsidR="0011666A" w:rsidRPr="002C5023">
        <w:rPr>
          <w:szCs w:val="26"/>
        </w:rPr>
        <w:t xml:space="preserve"> </w:t>
      </w:r>
      <w:r w:rsidRPr="002C5023">
        <w:rPr>
          <w:szCs w:val="26"/>
        </w:rPr>
        <w:t xml:space="preserve">Nút </w:t>
      </w:r>
      <w:r w:rsidRPr="002C5023">
        <w:rPr>
          <w:rStyle w:val="Strong"/>
          <w:b w:val="0"/>
          <w:szCs w:val="26"/>
        </w:rPr>
        <w:t>Chuyển xử lý</w:t>
      </w:r>
    </w:p>
    <w:p w14:paraId="25E832A2" w14:textId="0CD051A2" w:rsidR="006D6DC2" w:rsidRPr="002C5023" w:rsidRDefault="006D6DC2" w:rsidP="006D2979">
      <w:pPr>
        <w:pStyle w:val="NormalWeb"/>
        <w:ind w:firstLine="720"/>
        <w:rPr>
          <w:szCs w:val="26"/>
        </w:rPr>
      </w:pPr>
      <w:r w:rsidRPr="002C5023">
        <w:rPr>
          <w:rStyle w:val="Strong"/>
          <w:b w:val="0"/>
          <w:szCs w:val="26"/>
        </w:rPr>
        <w:t>+ Nút Ký và chuyển</w:t>
      </w:r>
    </w:p>
    <w:p w14:paraId="2939628C" w14:textId="3CEE0F94" w:rsidR="00570842" w:rsidRPr="002C5023" w:rsidRDefault="00570842" w:rsidP="006D2979">
      <w:pPr>
        <w:pStyle w:val="NormalWeb"/>
        <w:rPr>
          <w:szCs w:val="26"/>
        </w:rPr>
      </w:pPr>
      <w:r w:rsidRPr="002C5023">
        <w:rPr>
          <w:szCs w:val="26"/>
        </w:rPr>
        <w:t xml:space="preserve">+ Khi user </w:t>
      </w:r>
      <w:r w:rsidR="00D83C36" w:rsidRPr="002C5023">
        <w:rPr>
          <w:szCs w:val="26"/>
        </w:rPr>
        <w:t xml:space="preserve">nhập </w:t>
      </w:r>
      <w:r w:rsidRPr="002C5023">
        <w:rPr>
          <w:szCs w:val="26"/>
        </w:rPr>
        <w:t xml:space="preserve">Ý kiến trình và click </w:t>
      </w:r>
      <w:r w:rsidR="006D6DC2" w:rsidRPr="002C5023">
        <w:rPr>
          <w:szCs w:val="26"/>
        </w:rPr>
        <w:t xml:space="preserve">nút </w:t>
      </w:r>
      <w:r w:rsidRPr="002C5023">
        <w:rPr>
          <w:rStyle w:val="Strong"/>
          <w:b w:val="0"/>
          <w:szCs w:val="26"/>
        </w:rPr>
        <w:t>Chuyển xử lý</w:t>
      </w:r>
      <w:r w:rsidRPr="002C5023">
        <w:rPr>
          <w:szCs w:val="26"/>
        </w:rPr>
        <w:t>, hệ thống sẽ:</w:t>
      </w:r>
    </w:p>
    <w:p w14:paraId="1D12C9B2" w14:textId="77777777" w:rsidR="006D6DC2" w:rsidRPr="002C5023" w:rsidRDefault="006D6DC2" w:rsidP="006D6DC2">
      <w:pPr>
        <w:pStyle w:val="NormalWeb"/>
        <w:numPr>
          <w:ilvl w:val="1"/>
          <w:numId w:val="21"/>
        </w:numPr>
        <w:rPr>
          <w:szCs w:val="26"/>
        </w:rPr>
      </w:pPr>
      <w:r w:rsidRPr="002C5023">
        <w:rPr>
          <w:szCs w:val="26"/>
        </w:rPr>
        <w:lastRenderedPageBreak/>
        <w:t>Chuyển tất cả các file sang người xử lý tiếp theo và không ký</w:t>
      </w:r>
    </w:p>
    <w:p w14:paraId="54D6E97D" w14:textId="10B2E092" w:rsidR="006D6DC2" w:rsidRPr="002C5023" w:rsidRDefault="006D6DC2"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600D2F2" w14:textId="290F4B51" w:rsidR="006D6DC2" w:rsidRPr="002C5023" w:rsidRDefault="006D6DC2" w:rsidP="006D2979">
      <w:pPr>
        <w:pStyle w:val="NormalWeb"/>
        <w:rPr>
          <w:szCs w:val="26"/>
        </w:rPr>
      </w:pPr>
      <w:r w:rsidRPr="002C5023">
        <w:rPr>
          <w:szCs w:val="26"/>
        </w:rPr>
        <w:t>+ Khi user nhập Ý kiến phiếu trình và click nút Ký và chuyển, hệ thống sẽ</w:t>
      </w:r>
    </w:p>
    <w:p w14:paraId="0AE2B644" w14:textId="759B7FB9"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tất cả phiếu trình</w:t>
      </w:r>
      <w:r w:rsidRPr="002C5023">
        <w:rPr>
          <w:szCs w:val="26"/>
        </w:rPr>
        <w:t>. Ý kiến bút phê các file phiếu trình = nội dung textbox “Ý kiến phiếu trình”</w:t>
      </w:r>
    </w:p>
    <w:p w14:paraId="3C813A25" w14:textId="5A2FDFC3"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cho file dự thảo</w:t>
      </w:r>
    </w:p>
    <w:p w14:paraId="149EA7F0" w14:textId="5879F147" w:rsidR="00570842" w:rsidRPr="002C5023" w:rsidRDefault="00570842" w:rsidP="006D2979">
      <w:pPr>
        <w:pStyle w:val="NormalWeb"/>
        <w:numPr>
          <w:ilvl w:val="0"/>
          <w:numId w:val="23"/>
        </w:numPr>
        <w:rPr>
          <w:szCs w:val="26"/>
        </w:rPr>
      </w:pPr>
      <w:r w:rsidRPr="002C5023">
        <w:rPr>
          <w:szCs w:val="26"/>
        </w:rPr>
        <w:t xml:space="preserve">Sau đó, tiến hành </w:t>
      </w:r>
      <w:r w:rsidRPr="002C5023">
        <w:rPr>
          <w:rStyle w:val="Strong"/>
          <w:b w:val="0"/>
          <w:szCs w:val="26"/>
        </w:rPr>
        <w:t>chuyển xử lý văn bản đi</w:t>
      </w:r>
    </w:p>
    <w:p w14:paraId="7DFF7A31" w14:textId="32910433" w:rsidR="006E4131" w:rsidRPr="002C5023" w:rsidRDefault="00570842" w:rsidP="006D2979">
      <w:pPr>
        <w:spacing w:line="240" w:lineRule="auto"/>
        <w:rPr>
          <w:snapToGrid/>
          <w:szCs w:val="26"/>
        </w:rPr>
      </w:pPr>
      <w:r w:rsidRPr="002C5023">
        <w:rPr>
          <w:rStyle w:val="Strong"/>
          <w:b w:val="0"/>
          <w:bCs/>
          <w:szCs w:val="26"/>
        </w:rPr>
        <w:t xml:space="preserve">- Quy tắc kiểm tra khi ký số tự động: </w:t>
      </w:r>
      <w:r w:rsidRPr="002C5023">
        <w:rPr>
          <w:szCs w:val="26"/>
        </w:rPr>
        <w:t>Với các file ký</w:t>
      </w:r>
      <w:r w:rsidR="0011666A" w:rsidRPr="002C5023">
        <w:rPr>
          <w:szCs w:val="26"/>
        </w:rPr>
        <w:t xml:space="preserve"> tự động (phiếu trình/</w:t>
      </w:r>
      <w:r w:rsidRPr="002C5023">
        <w:rPr>
          <w:szCs w:val="26"/>
        </w:rPr>
        <w:t>dự thảo):</w:t>
      </w:r>
      <w:r w:rsidR="006E4131" w:rsidRPr="002C5023">
        <w:rPr>
          <w:szCs w:val="26"/>
        </w:rPr>
        <w:t xml:space="preserve"> </w:t>
      </w:r>
      <w:r w:rsidRPr="002C5023">
        <w:rPr>
          <w:szCs w:val="26"/>
        </w:rPr>
        <w:t xml:space="preserve">Hệ thống sẽ kiểm tra trong nội dung file có chứa </w:t>
      </w:r>
      <w:r w:rsidRPr="002C5023">
        <w:rPr>
          <w:rStyle w:val="Strong"/>
          <w:b w:val="0"/>
          <w:szCs w:val="26"/>
        </w:rPr>
        <w:t>họ và tên của user ký</w:t>
      </w:r>
      <w:r w:rsidRPr="002C5023">
        <w:rPr>
          <w:szCs w:val="26"/>
        </w:rPr>
        <w:t xml:space="preserve"> hay không (để tìm </w:t>
      </w:r>
      <w:r w:rsidRPr="002C5023">
        <w:rPr>
          <w:rStyle w:val="Strong"/>
          <w:b w:val="0"/>
          <w:szCs w:val="26"/>
        </w:rPr>
        <w:t>chân ký</w:t>
      </w:r>
      <w:r w:rsidRPr="002C5023">
        <w:rPr>
          <w:szCs w:val="26"/>
        </w:rPr>
        <w:t>).</w:t>
      </w:r>
    </w:p>
    <w:p w14:paraId="4CFF95B2"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TH1: Có Chức vụ + có Họ tên → ký tại vị trí đó.</w:t>
      </w:r>
    </w:p>
    <w:p w14:paraId="041EBD16"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TH2: Không có Chức vụ + có Họ tên→ tìm Đơn vị → chèn ý kiến và ảnh ký.</w:t>
      </w:r>
    </w:p>
    <w:p w14:paraId="2A48AC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41066EAC"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bCs/>
          <w:snapToGrid/>
          <w:szCs w:val="26"/>
        </w:rPr>
        <w:t>+</w:t>
      </w:r>
      <w:r w:rsidRPr="002C5023">
        <w:rPr>
          <w:snapToGrid/>
          <w:szCs w:val="26"/>
        </w:rPr>
        <w:t xml:space="preserve"> Không cho phép ký tự động.</w:t>
      </w:r>
    </w:p>
    <w:p w14:paraId="2ED08385"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snapToGrid/>
          <w:szCs w:val="26"/>
        </w:rPr>
        <w:t>+ Hiển thị thông báo “Không tìm thấy vị trí ký” ở góc phải màn hình</w:t>
      </w:r>
    </w:p>
    <w:p w14:paraId="105240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xml:space="preserve">+ TH4: Nếu tài khoản ký là Thứ trưởng mà hệ thống không tìm được chân ký (Thứ trưởng hoặc Họ tên thứ trưởng) → tạo trang mới ghi ý kiến + ảnh ký </w:t>
      </w:r>
    </w:p>
    <w:p w14:paraId="3E79087C" w14:textId="77777777"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drawing>
          <wp:inline distT="0" distB="0" distL="0" distR="0" wp14:anchorId="26027A54" wp14:editId="481BBF95">
            <wp:extent cx="5916295" cy="332803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44476054" w14:textId="77777777" w:rsidR="006E4131" w:rsidRPr="002C5023" w:rsidRDefault="006E4131" w:rsidP="006D2979">
      <w:pPr>
        <w:widowControl/>
        <w:spacing w:before="100" w:beforeAutospacing="1" w:after="100" w:afterAutospacing="1" w:line="240" w:lineRule="auto"/>
        <w:rPr>
          <w:snapToGrid/>
          <w:szCs w:val="24"/>
        </w:rPr>
      </w:pPr>
      <w:r w:rsidRPr="002C5023">
        <w:rPr>
          <w:snapToGrid/>
          <w:szCs w:val="24"/>
        </w:rPr>
        <w:t>+ Thông tin chữ ký gồm: Người ký + Thời gian ký.</w:t>
      </w:r>
    </w:p>
    <w:p w14:paraId="346AD220" w14:textId="0EA214BF" w:rsidR="006E4131" w:rsidRPr="002C5023" w:rsidRDefault="006E4131" w:rsidP="006D2979">
      <w:pPr>
        <w:widowControl/>
        <w:spacing w:before="100" w:beforeAutospacing="1" w:after="100" w:afterAutospacing="1" w:line="240" w:lineRule="auto"/>
        <w:rPr>
          <w:snapToGrid/>
          <w:szCs w:val="24"/>
        </w:rPr>
      </w:pPr>
      <w:r w:rsidRPr="002C5023">
        <w:rPr>
          <w:snapToGrid/>
          <w:szCs w:val="24"/>
        </w:rPr>
        <w:lastRenderedPageBreak/>
        <w:t>+ Nếu người dùng click vào ký CA (trừ vai trò Thứ trưởng) -&gt; → tìm vị trí ký nháy → vẫn ký</w:t>
      </w:r>
    </w:p>
    <w:p w14:paraId="0F802270" w14:textId="117D0EAA" w:rsidR="002F146F" w:rsidRPr="002C5023" w:rsidRDefault="00570842" w:rsidP="006D2979">
      <w:pPr>
        <w:pStyle w:val="Heading3"/>
        <w:spacing w:line="240" w:lineRule="auto"/>
      </w:pPr>
      <w:bookmarkStart w:id="52" w:name="_Toc202190040"/>
      <w:r w:rsidRPr="002C5023">
        <w:t>Mô tả thay đổi về nghiệp vụ trên</w:t>
      </w:r>
      <w:r w:rsidR="00BD4339" w:rsidRPr="002C5023">
        <w:t xml:space="preserve"> ký sim trên</w:t>
      </w:r>
      <w:r w:rsidRPr="002C5023">
        <w:t xml:space="preserve"> ipad, app mobile</w:t>
      </w:r>
      <w:bookmarkEnd w:id="52"/>
      <w:r w:rsidRPr="002C5023">
        <w:t xml:space="preserve"> </w:t>
      </w:r>
    </w:p>
    <w:p w14:paraId="05A8470F" w14:textId="17AF9D42" w:rsidR="00BD4339" w:rsidRPr="002C5023" w:rsidRDefault="00BD4339" w:rsidP="006D2979">
      <w:pPr>
        <w:spacing w:line="240" w:lineRule="auto"/>
        <w:rPr>
          <w:szCs w:val="26"/>
        </w:rPr>
      </w:pPr>
      <w:r w:rsidRPr="002C5023">
        <w:rPr>
          <w:szCs w:val="26"/>
        </w:rPr>
        <w:t>- Áp dụng với phiên bản: ipad, app android, app ios</w:t>
      </w:r>
    </w:p>
    <w:p w14:paraId="1B44E5AE" w14:textId="77777777" w:rsidR="00BD4339" w:rsidRPr="002C5023" w:rsidRDefault="00BD4339" w:rsidP="00561F89">
      <w:pPr>
        <w:pStyle w:val="NormalIndent"/>
        <w:numPr>
          <w:ilvl w:val="0"/>
          <w:numId w:val="0"/>
        </w:numPr>
        <w:ind w:left="414"/>
      </w:pPr>
      <w:r w:rsidRPr="002C5023">
        <w:t xml:space="preserve">- Từ menu chọn Văn bản đi </w:t>
      </w:r>
      <w:r w:rsidRPr="002C5023">
        <w:sym w:font="Wingdings" w:char="F0E0"/>
      </w:r>
      <w:r w:rsidRPr="002C5023">
        <w:t xml:space="preserve"> Chờ xử lý, Tra cứu văn bản, Tìm kiếm văn bản </w:t>
      </w:r>
      <w:r w:rsidRPr="002C5023">
        <w:sym w:font="Wingdings" w:char="F0E0"/>
      </w:r>
      <w:r w:rsidRPr="002C5023">
        <w:t xml:space="preserve"> Xem chi tiết</w:t>
      </w:r>
    </w:p>
    <w:p w14:paraId="1D0B469E" w14:textId="43046935" w:rsidR="00BD4339" w:rsidRPr="002C5023" w:rsidRDefault="00BD4339" w:rsidP="00561F89">
      <w:pPr>
        <w:pStyle w:val="NormalIndent"/>
        <w:numPr>
          <w:ilvl w:val="0"/>
          <w:numId w:val="0"/>
        </w:numPr>
        <w:ind w:left="414"/>
      </w:pPr>
      <w:r w:rsidRPr="002C5023">
        <w:t xml:space="preserve">văn bản đi. Tại mục phiếu trình và Dự thảo click vào icon ký CA </w:t>
      </w:r>
    </w:p>
    <w:p w14:paraId="15A1719B" w14:textId="1A12D4D1" w:rsidR="00BD4339" w:rsidRPr="002C5023" w:rsidRDefault="00BD4339" w:rsidP="00561F89">
      <w:pPr>
        <w:pStyle w:val="NormalIndent"/>
        <w:numPr>
          <w:ilvl w:val="0"/>
          <w:numId w:val="0"/>
        </w:numPr>
        <w:ind w:left="57"/>
      </w:pPr>
      <w:r w:rsidRPr="002C5023">
        <w:t>+</w:t>
      </w:r>
      <w:r w:rsidRPr="002C5023">
        <w:rPr>
          <w:snapToGrid/>
        </w:rPr>
        <w:t xml:space="preserve"> Hệ thống sẽ kiểm tra xem </w:t>
      </w:r>
      <w:r w:rsidRPr="002C5023">
        <w:rPr>
          <w:bCs/>
          <w:snapToGrid/>
        </w:rPr>
        <w:t>user đã được cấu hình chữ ký chưa</w:t>
      </w:r>
      <w:r w:rsidRPr="002C5023">
        <w:rPr>
          <w:snapToGrid/>
        </w:rPr>
        <w:t xml:space="preserve"> (lấy thông tin từ hệ thống Web). Sau đó, tiến hành kiểm tra theo </w:t>
      </w:r>
      <w:r w:rsidRPr="002C5023">
        <w:rPr>
          <w:bCs/>
          <w:snapToGrid/>
        </w:rPr>
        <w:t>thứ tự ưu tiên</w:t>
      </w:r>
      <w:r w:rsidRPr="002C5023">
        <w:rPr>
          <w:snapToGrid/>
        </w:rPr>
        <w:t xml:space="preserve">: Kiểm tra </w:t>
      </w:r>
      <w:r w:rsidRPr="002C5023">
        <w:rPr>
          <w:bCs/>
          <w:snapToGrid/>
        </w:rPr>
        <w:t>Sim CA intranet</w:t>
      </w:r>
      <w:r w:rsidRPr="002C5023">
        <w:rPr>
          <w:snapToGrid/>
        </w:rPr>
        <w:t xml:space="preserve">→ kiểm tra </w:t>
      </w:r>
      <w:r w:rsidRPr="002C5023">
        <w:rPr>
          <w:bCs/>
          <w:snapToGrid/>
        </w:rPr>
        <w:t>Sim CA internet</w:t>
      </w:r>
    </w:p>
    <w:p w14:paraId="090CED9A" w14:textId="2132C1FB" w:rsidR="00BD4339" w:rsidRPr="002C5023" w:rsidRDefault="00BD4339" w:rsidP="006D2979">
      <w:pPr>
        <w:spacing w:line="240" w:lineRule="auto"/>
        <w:rPr>
          <w:rStyle w:val="Strong"/>
          <w:b w:val="0"/>
          <w:bCs/>
          <w:szCs w:val="26"/>
        </w:rPr>
      </w:pPr>
      <w:r w:rsidRPr="002C5023">
        <w:rPr>
          <w:rStyle w:val="Strong"/>
          <w:b w:val="0"/>
          <w:bCs/>
          <w:szCs w:val="26"/>
        </w:rPr>
        <w:t>TH1: Sim CA intranet (Sim mới):</w:t>
      </w:r>
    </w:p>
    <w:p w14:paraId="2404E26F" w14:textId="60B8A2D9" w:rsidR="00BD4339" w:rsidRPr="002C5023" w:rsidRDefault="00BD4339" w:rsidP="006D2979">
      <w:pPr>
        <w:spacing w:line="240" w:lineRule="auto"/>
        <w:rPr>
          <w:szCs w:val="26"/>
        </w:rPr>
      </w:pPr>
      <w:r w:rsidRPr="002C5023">
        <w:rPr>
          <w:rStyle w:val="Strong"/>
          <w:b w:val="0"/>
          <w:bCs/>
          <w:szCs w:val="26"/>
        </w:rPr>
        <w:t xml:space="preserve">+ </w:t>
      </w:r>
      <w:r w:rsidRPr="002C5023">
        <w:rPr>
          <w:szCs w:val="26"/>
        </w:rPr>
        <w:t xml:space="preserve">Cho phép </w:t>
      </w:r>
      <w:r w:rsidRPr="002C5023">
        <w:rPr>
          <w:rStyle w:val="Strong"/>
          <w:b w:val="0"/>
          <w:szCs w:val="26"/>
        </w:rPr>
        <w:t>ký nhiều file cùng lúc</w:t>
      </w:r>
      <w:r w:rsidRPr="002C5023">
        <w:rPr>
          <w:szCs w:val="26"/>
        </w:rPr>
        <w:t xml:space="preserve"> (chức năng ký all). Giao diện app </w:t>
      </w:r>
      <w:r w:rsidRPr="002C5023">
        <w:rPr>
          <w:rStyle w:val="Strong"/>
          <w:b w:val="0"/>
          <w:szCs w:val="26"/>
        </w:rPr>
        <w:t>hiển thị nút “Ký tất cả”</w:t>
      </w:r>
      <w:r w:rsidRPr="002C5023">
        <w:rPr>
          <w:szCs w:val="26"/>
        </w:rPr>
        <w:t>.</w:t>
      </w:r>
    </w:p>
    <w:p w14:paraId="007ED19E" w14:textId="4B4DB013" w:rsidR="00BD4339" w:rsidRPr="002C5023" w:rsidRDefault="00BD4339" w:rsidP="006D2979">
      <w:pPr>
        <w:spacing w:line="240" w:lineRule="auto"/>
        <w:rPr>
          <w:szCs w:val="26"/>
        </w:rPr>
      </w:pPr>
      <w:r w:rsidRPr="002C5023">
        <w:rPr>
          <w:szCs w:val="26"/>
        </w:rPr>
        <w:t xml:space="preserve">+ Xác thực </w:t>
      </w:r>
      <w:r w:rsidRPr="002C5023">
        <w:rPr>
          <w:rStyle w:val="Strong"/>
          <w:b w:val="0"/>
          <w:szCs w:val="26"/>
        </w:rPr>
        <w:t>lần đầu tiên trên thiết bị đầu tiên</w:t>
      </w:r>
      <w:r w:rsidRPr="002C5023">
        <w:rPr>
          <w:szCs w:val="26"/>
        </w:rPr>
        <w:t xml:space="preserve"> bằng mật khẩu theo phiên đăng nhập.</w:t>
      </w:r>
    </w:p>
    <w:p w14:paraId="70114B3D" w14:textId="59CFAFC4" w:rsidR="00BD4339" w:rsidRPr="002C5023" w:rsidRDefault="00BD4339" w:rsidP="006D2979">
      <w:pPr>
        <w:spacing w:line="240" w:lineRule="auto"/>
        <w:rPr>
          <w:szCs w:val="26"/>
        </w:rPr>
      </w:pPr>
      <w:r w:rsidRPr="002C5023">
        <w:rPr>
          <w:szCs w:val="26"/>
        </w:rPr>
        <w:t xml:space="preserve">+Sau khi xác thực, user chỉ được </w:t>
      </w:r>
      <w:r w:rsidRPr="002C5023">
        <w:rPr>
          <w:rStyle w:val="Strong"/>
          <w:b w:val="0"/>
          <w:szCs w:val="26"/>
        </w:rPr>
        <w:t>ký trên đúng thiết bị đầu tiên</w:t>
      </w:r>
      <w:r w:rsidRPr="002C5023">
        <w:rPr>
          <w:szCs w:val="26"/>
        </w:rPr>
        <w:t xml:space="preserve"> đã dùng để ký.</w:t>
      </w:r>
    </w:p>
    <w:p w14:paraId="6E1F8A85" w14:textId="438A01E9" w:rsidR="00BD4339" w:rsidRPr="002C5023" w:rsidRDefault="00BD4339" w:rsidP="006D2979">
      <w:pPr>
        <w:spacing w:line="240" w:lineRule="auto"/>
        <w:rPr>
          <w:snapToGrid/>
          <w:szCs w:val="26"/>
        </w:rPr>
      </w:pPr>
      <w:r w:rsidRPr="002C5023">
        <w:rPr>
          <w:szCs w:val="26"/>
        </w:rPr>
        <w:t>+Sau khi đăng nhập mới, cần xác thực lại.</w:t>
      </w:r>
    </w:p>
    <w:p w14:paraId="4BAB3D95" w14:textId="3B98A65A" w:rsidR="00BD4339" w:rsidRPr="002C5023" w:rsidRDefault="00BD4339" w:rsidP="006D2979">
      <w:pPr>
        <w:spacing w:line="240" w:lineRule="auto"/>
        <w:rPr>
          <w:snapToGrid/>
          <w:szCs w:val="26"/>
        </w:rPr>
      </w:pPr>
      <w:r w:rsidRPr="002C5023">
        <w:rPr>
          <w:rStyle w:val="Strong"/>
          <w:b w:val="0"/>
          <w:bCs/>
          <w:szCs w:val="26"/>
        </w:rPr>
        <w:t>TH2: Sim CA internet (Sim cũ):</w:t>
      </w:r>
    </w:p>
    <w:p w14:paraId="03666176" w14:textId="03FDFC72" w:rsidR="00BD4339" w:rsidRPr="002C5023" w:rsidRDefault="00BD4339" w:rsidP="006D2979">
      <w:pPr>
        <w:pStyle w:val="NormalWeb"/>
        <w:rPr>
          <w:szCs w:val="26"/>
        </w:rPr>
      </w:pPr>
      <w:r w:rsidRPr="002C5023">
        <w:rPr>
          <w:rStyle w:val="Strong"/>
          <w:b w:val="0"/>
          <w:szCs w:val="26"/>
        </w:rPr>
        <w:t>+Không lưu theo phiên đăng nhập</w:t>
      </w:r>
      <w:r w:rsidRPr="002C5023">
        <w:rPr>
          <w:szCs w:val="26"/>
        </w:rPr>
        <w:t>.</w:t>
      </w:r>
    </w:p>
    <w:p w14:paraId="09B5A7AA" w14:textId="6E3C4C66" w:rsidR="00BD4339" w:rsidRPr="002C5023" w:rsidRDefault="00BD4339" w:rsidP="006D2979">
      <w:pPr>
        <w:pStyle w:val="NormalWeb"/>
        <w:rPr>
          <w:szCs w:val="26"/>
        </w:rPr>
      </w:pPr>
      <w:r w:rsidRPr="002C5023">
        <w:rPr>
          <w:rStyle w:val="Strong"/>
          <w:b w:val="0"/>
          <w:szCs w:val="26"/>
        </w:rPr>
        <w:t>+Mỗi lần ký là một lần xác thực lại bằng mật khẩu</w:t>
      </w:r>
    </w:p>
    <w:p w14:paraId="13B3BDF4" w14:textId="2298B28A" w:rsidR="00570842" w:rsidRPr="002C5023" w:rsidRDefault="00BD4339" w:rsidP="006D2979">
      <w:pPr>
        <w:pStyle w:val="NormalWeb"/>
        <w:rPr>
          <w:szCs w:val="26"/>
        </w:rPr>
      </w:pPr>
      <w:r w:rsidRPr="002C5023">
        <w:rPr>
          <w:szCs w:val="26"/>
        </w:rPr>
        <w:t xml:space="preserve">+Cho phép ký trên </w:t>
      </w:r>
      <w:r w:rsidRPr="002C5023">
        <w:rPr>
          <w:rStyle w:val="Strong"/>
          <w:b w:val="0"/>
          <w:szCs w:val="26"/>
        </w:rPr>
        <w:t>nhiều thiết bị khác nhau</w:t>
      </w:r>
      <w:r w:rsidRPr="002C5023">
        <w:rPr>
          <w:szCs w:val="26"/>
        </w:rPr>
        <w:t>.</w:t>
      </w:r>
    </w:p>
    <w:p w14:paraId="436F11A1" w14:textId="76794CF9" w:rsidR="00BD4339" w:rsidRPr="002C5023" w:rsidRDefault="00BD4339" w:rsidP="006D2979">
      <w:pPr>
        <w:widowControl/>
        <w:spacing w:before="0" w:line="240" w:lineRule="auto"/>
        <w:ind w:left="0"/>
        <w:rPr>
          <w:b/>
          <w:szCs w:val="26"/>
        </w:rPr>
      </w:pPr>
      <w:r w:rsidRPr="002C5023">
        <w:rPr>
          <w:szCs w:val="26"/>
        </w:rPr>
        <w:br w:type="page"/>
      </w:r>
    </w:p>
    <w:p w14:paraId="0FEA3BB6" w14:textId="68B002FA" w:rsidR="00227CF9" w:rsidRPr="002C5023" w:rsidRDefault="0042386A" w:rsidP="006D2979">
      <w:pPr>
        <w:pStyle w:val="Heading2"/>
        <w:spacing w:line="240" w:lineRule="auto"/>
      </w:pPr>
      <w:bookmarkStart w:id="53" w:name="_Toc202190041"/>
      <w:bookmarkStart w:id="54" w:name="_Toc202368567"/>
      <w:r w:rsidRPr="002C5023">
        <w:lastRenderedPageBreak/>
        <w:t>[YC4] LĐB có thể chọn cá nhân/ đơn vị luôn khi ký</w:t>
      </w:r>
      <w:bookmarkEnd w:id="53"/>
      <w:bookmarkEnd w:id="54"/>
    </w:p>
    <w:p w14:paraId="7094563C" w14:textId="6AF4E45B" w:rsidR="001C0FAA" w:rsidRPr="002C5023" w:rsidRDefault="00B83165" w:rsidP="006D2979">
      <w:pPr>
        <w:pStyle w:val="Heading3"/>
        <w:spacing w:line="240" w:lineRule="auto"/>
      </w:pPr>
      <w:bookmarkStart w:id="55" w:name="_Toc202190042"/>
      <w:r w:rsidRPr="002C5023">
        <w:t>Mô tả chung về yêu cầu thay đổi</w:t>
      </w:r>
      <w:bookmarkEnd w:id="55"/>
    </w:p>
    <w:p w14:paraId="188F9249" w14:textId="77777777"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Hiện trạng:</w:t>
      </w:r>
      <w:r w:rsidRPr="002C5023">
        <w:rPr>
          <w:szCs w:val="26"/>
        </w:rPr>
        <w:t xml:space="preserve"> Khi ký văn bản đi, LĐB đang không có chức năng cho phép người ký có thể chuyển trực tiếp phiếu trình đấy đến cho các cá nhân/ đơn vị</w:t>
      </w:r>
    </w:p>
    <w:p w14:paraId="4FE9778F" w14:textId="115EF919"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Mong muốn:</w:t>
      </w:r>
      <w:r w:rsidRPr="002C5023">
        <w:rPr>
          <w:szCs w:val="26"/>
        </w:rPr>
        <w:t xml:space="preserve"> LĐB có thể chọn cá nhân/ đơn vị luôn khi ký</w:t>
      </w:r>
    </w:p>
    <w:p w14:paraId="1420E8A2" w14:textId="71D3A63E" w:rsidR="00094D86" w:rsidRPr="002C5023" w:rsidRDefault="00094D86" w:rsidP="006D2979">
      <w:pPr>
        <w:pStyle w:val="Heading3"/>
        <w:spacing w:line="240" w:lineRule="auto"/>
      </w:pPr>
      <w:bookmarkStart w:id="56" w:name="_Toc202190043"/>
      <w:r w:rsidRPr="002C5023">
        <w:t xml:space="preserve">Mô tả thay đổi về luồng nghiệp vụ </w:t>
      </w:r>
      <w:r w:rsidR="00F64CC9" w:rsidRPr="002C5023">
        <w:t>chức năng “Chỉ đạo”</w:t>
      </w:r>
      <w:bookmarkEnd w:id="56"/>
    </w:p>
    <w:p w14:paraId="5F9D8F82" w14:textId="1A96ABB3" w:rsidR="004F3FCC" w:rsidRPr="002C5023" w:rsidRDefault="004F3FCC" w:rsidP="006D2979">
      <w:pPr>
        <w:spacing w:line="240" w:lineRule="auto"/>
        <w:rPr>
          <w:szCs w:val="26"/>
        </w:rPr>
      </w:pPr>
      <w:r w:rsidRPr="002C5023">
        <w:rPr>
          <w:szCs w:val="26"/>
        </w:rPr>
        <w:t>- Áp dụng các phiên bản: web, ipad, app ios, app android</w:t>
      </w:r>
    </w:p>
    <w:p w14:paraId="18F5236D" w14:textId="261FE2FF" w:rsidR="00C36903" w:rsidRPr="002C5023" w:rsidRDefault="005A180D" w:rsidP="00C36903">
      <w:pPr>
        <w:spacing w:line="240" w:lineRule="auto"/>
        <w:rPr>
          <w:szCs w:val="26"/>
        </w:rPr>
      </w:pPr>
      <w:r>
        <w:rPr>
          <w:szCs w:val="26"/>
        </w:rPr>
        <w:t>- Tại menu cấp 1 -&gt; Văn bản đi -&gt; Tại menu cấp 2-&gt; Các tab:</w:t>
      </w:r>
      <w:r w:rsidR="00C36903">
        <w:rPr>
          <w:szCs w:val="26"/>
        </w:rPr>
        <w:t xml:space="preserve"> </w:t>
      </w:r>
      <w:r w:rsidR="00252F3F">
        <w:rPr>
          <w:szCs w:val="26"/>
        </w:rPr>
        <w:t xml:space="preserve">Dự thảo, </w:t>
      </w:r>
      <w:r>
        <w:rPr>
          <w:szCs w:val="26"/>
        </w:rPr>
        <w:t>Chờ xử lý,</w:t>
      </w:r>
      <w:r w:rsidR="00C36903">
        <w:rPr>
          <w:szCs w:val="26"/>
        </w:rPr>
        <w:t xml:space="preserve"> </w:t>
      </w:r>
      <w:r w:rsidR="00252F3F">
        <w:rPr>
          <w:szCs w:val="26"/>
        </w:rPr>
        <w:t xml:space="preserve">Tra cứu văn bản, </w:t>
      </w:r>
      <w:r w:rsidR="00C36903">
        <w:rPr>
          <w:szCs w:val="26"/>
        </w:rPr>
        <w:t>Tìm kiếm văn bản</w:t>
      </w:r>
      <w:r>
        <w:rPr>
          <w:szCs w:val="26"/>
        </w:rPr>
        <w:t xml:space="preserve"> </w:t>
      </w:r>
      <w:r w:rsidR="00E05DD3" w:rsidRPr="002C5023">
        <w:rPr>
          <w:szCs w:val="26"/>
        </w:rPr>
        <w:t xml:space="preserve">-&gt; Chi tiết văn bản -&gt; Ký văn bản -&gt; Hiển thị nút “Chỉ đạo” nếu tài khoản user có vai trò là “Lãnh đạo” </w:t>
      </w:r>
    </w:p>
    <w:p w14:paraId="18A13494" w14:textId="50512308" w:rsidR="00893B85" w:rsidRPr="002C5023" w:rsidRDefault="00893B85" w:rsidP="006D2979">
      <w:pPr>
        <w:widowControl/>
        <w:spacing w:before="100" w:beforeAutospacing="1" w:after="100" w:afterAutospacing="1" w:line="240" w:lineRule="auto"/>
        <w:ind w:left="0"/>
        <w:rPr>
          <w:snapToGrid/>
          <w:szCs w:val="26"/>
        </w:rPr>
      </w:pPr>
      <w:r w:rsidRPr="002C5023">
        <w:rPr>
          <w:szCs w:val="26"/>
        </w:rPr>
        <w:t xml:space="preserve">- </w:t>
      </w:r>
      <w:r w:rsidRPr="002C5023">
        <w:rPr>
          <w:snapToGrid/>
          <w:szCs w:val="26"/>
        </w:rPr>
        <w:t xml:space="preserve">Khi </w:t>
      </w:r>
      <w:r w:rsidR="00411B26" w:rsidRPr="002C5023">
        <w:rPr>
          <w:snapToGrid/>
          <w:szCs w:val="26"/>
        </w:rPr>
        <w:t>L</w:t>
      </w:r>
      <w:r w:rsidRPr="002C5023">
        <w:rPr>
          <w:snapToGrid/>
          <w:szCs w:val="26"/>
        </w:rPr>
        <w:t>ãnh đạo chọn “Chỉ đạo”, hệ thống thực hiện:</w:t>
      </w:r>
    </w:p>
    <w:p w14:paraId="6D069572" w14:textId="17C3FFD1" w:rsidR="00893B85" w:rsidRPr="002C5023" w:rsidRDefault="00893B85" w:rsidP="006D2979">
      <w:pPr>
        <w:pStyle w:val="NormalWeb"/>
        <w:ind w:firstLine="720"/>
        <w:rPr>
          <w:szCs w:val="26"/>
        </w:rPr>
      </w:pPr>
      <w:r w:rsidRPr="002C5023">
        <w:rPr>
          <w:bCs/>
          <w:szCs w:val="26"/>
        </w:rPr>
        <w:t xml:space="preserve">+ </w:t>
      </w:r>
      <w:r w:rsidRPr="002C5023">
        <w:rPr>
          <w:szCs w:val="26"/>
        </w:rPr>
        <w:t xml:space="preserve">Hiển thị </w:t>
      </w:r>
      <w:r w:rsidRPr="002C5023">
        <w:rPr>
          <w:bCs/>
          <w:szCs w:val="26"/>
        </w:rPr>
        <w:t xml:space="preserve">cây </w:t>
      </w:r>
      <w:r w:rsidR="00411B26" w:rsidRPr="002C5023">
        <w:rPr>
          <w:bCs/>
          <w:szCs w:val="26"/>
        </w:rPr>
        <w:t>đơn vị</w:t>
      </w:r>
      <w:r w:rsidRPr="002C5023">
        <w:rPr>
          <w:bCs/>
          <w:szCs w:val="26"/>
        </w:rPr>
        <w:t xml:space="preserve"> </w:t>
      </w:r>
      <w:r w:rsidR="00411B26" w:rsidRPr="002C5023">
        <w:rPr>
          <w:bCs/>
          <w:szCs w:val="26"/>
        </w:rPr>
        <w:t>và cho ph</w:t>
      </w:r>
      <w:r w:rsidR="0076453B" w:rsidRPr="002C5023">
        <w:rPr>
          <w:bCs/>
          <w:szCs w:val="26"/>
        </w:rPr>
        <w:t xml:space="preserve">ép Lãnh đạo chọn cá nhân/đơn vị vào </w:t>
      </w:r>
      <w:r w:rsidR="00411B26" w:rsidRPr="002C5023">
        <w:rPr>
          <w:bCs/>
          <w:szCs w:val="26"/>
        </w:rPr>
        <w:t>(</w:t>
      </w:r>
      <w:r w:rsidRPr="002C5023">
        <w:rPr>
          <w:bCs/>
          <w:szCs w:val="26"/>
        </w:rPr>
        <w:t>giống cấu trúc ban hành bổ sung</w:t>
      </w:r>
      <w:r w:rsidR="00411B26" w:rsidRPr="002C5023">
        <w:rPr>
          <w:bCs/>
          <w:szCs w:val="26"/>
        </w:rPr>
        <w:t>)</w:t>
      </w:r>
      <w:r w:rsidRPr="002C5023">
        <w:rPr>
          <w:szCs w:val="26"/>
        </w:rPr>
        <w:t xml:space="preserve">, kèm các </w:t>
      </w:r>
      <w:r w:rsidR="00252F3F">
        <w:rPr>
          <w:szCs w:val="26"/>
        </w:rPr>
        <w:t xml:space="preserve">nút </w:t>
      </w:r>
      <w:r w:rsidRPr="002C5023">
        <w:rPr>
          <w:szCs w:val="26"/>
        </w:rPr>
        <w:t>chức năng:</w:t>
      </w:r>
    </w:p>
    <w:p w14:paraId="200FA8E9" w14:textId="741E10B2" w:rsidR="00D33D71"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Đóng</w:t>
      </w:r>
    </w:p>
    <w:p w14:paraId="7B6AD4AC" w14:textId="495AB86D" w:rsidR="00893B85"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Chỉ đạo</w:t>
      </w:r>
    </w:p>
    <w:p w14:paraId="39958546" w14:textId="3795A80B" w:rsidR="00893B85" w:rsidRPr="002C5023" w:rsidRDefault="00893B85" w:rsidP="006D2979">
      <w:pPr>
        <w:widowControl/>
        <w:spacing w:before="100" w:beforeAutospacing="1" w:after="100" w:afterAutospacing="1" w:line="240" w:lineRule="auto"/>
        <w:ind w:left="720"/>
        <w:rPr>
          <w:snapToGrid/>
          <w:szCs w:val="26"/>
        </w:rPr>
      </w:pPr>
      <w:r w:rsidRPr="002C5023">
        <w:rPr>
          <w:snapToGrid/>
          <w:szCs w:val="26"/>
        </w:rPr>
        <w:t>+ Sau khi chỉ đạo:</w:t>
      </w:r>
    </w:p>
    <w:p w14:paraId="4F865CD8" w14:textId="3BBB0999" w:rsidR="00D33D71" w:rsidRPr="002C5023" w:rsidRDefault="00B85734"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 xml:space="preserve">Nếu Lãnh đạo chọn đơn vị nhận chỉ đạo: </w:t>
      </w:r>
      <w:r w:rsidR="00893B85" w:rsidRPr="002C5023">
        <w:rPr>
          <w:rFonts w:cs="Times New Roman"/>
          <w:szCs w:val="26"/>
        </w:rPr>
        <w:t xml:space="preserve">Văn bản được </w:t>
      </w:r>
      <w:r w:rsidR="0076453B" w:rsidRPr="002C5023">
        <w:rPr>
          <w:rFonts w:cs="Times New Roman"/>
          <w:szCs w:val="26"/>
        </w:rPr>
        <w:t>chuyển đế</w:t>
      </w:r>
      <w:r w:rsidRPr="002C5023">
        <w:rPr>
          <w:rFonts w:cs="Times New Roman"/>
          <w:szCs w:val="26"/>
        </w:rPr>
        <w:t xml:space="preserve">n </w:t>
      </w:r>
      <w:r w:rsidR="0076453B" w:rsidRPr="002C5023">
        <w:rPr>
          <w:rFonts w:cs="Times New Roman"/>
          <w:szCs w:val="26"/>
        </w:rPr>
        <w:t>chờ tiếp nhận</w:t>
      </w:r>
      <w:r w:rsidRPr="002C5023">
        <w:rPr>
          <w:rFonts w:cs="Times New Roman"/>
          <w:szCs w:val="26"/>
        </w:rPr>
        <w:t xml:space="preserve"> trong Văn bản đến </w:t>
      </w:r>
      <w:r w:rsidR="0076453B" w:rsidRPr="002C5023">
        <w:rPr>
          <w:rFonts w:cs="Times New Roman"/>
          <w:szCs w:val="26"/>
        </w:rPr>
        <w:t xml:space="preserve">của đơn vị </w:t>
      </w:r>
      <w:r w:rsidRPr="002C5023">
        <w:rPr>
          <w:rFonts w:cs="Times New Roman"/>
          <w:szCs w:val="26"/>
        </w:rPr>
        <w:t>và xử lý như bình thường</w:t>
      </w:r>
    </w:p>
    <w:p w14:paraId="65A2A91B" w14:textId="1B94AF8F" w:rsidR="00B85734" w:rsidRPr="002C5023" w:rsidRDefault="00B85734"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bCs/>
          <w:szCs w:val="26"/>
        </w:rPr>
        <w:t>Nếu cá nhân nhận được chỉ đạo: văn bản chuyển đến Chờ xử lý của Văn bản đến và xử lý bình thường.</w:t>
      </w:r>
    </w:p>
    <w:p w14:paraId="0F280CA8" w14:textId="5B06D27C" w:rsidR="00893B85" w:rsidRPr="002C5023" w:rsidRDefault="00893B85"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Màn hình sẽ quay lại màn danh sách văn bản đi đã xử lý</w:t>
      </w:r>
    </w:p>
    <w:p w14:paraId="2051A33E" w14:textId="77777777" w:rsidR="00F64CC9" w:rsidRPr="002C5023" w:rsidRDefault="00F64CC9" w:rsidP="006D2979">
      <w:pPr>
        <w:spacing w:line="240" w:lineRule="auto"/>
        <w:ind w:left="0"/>
        <w:rPr>
          <w:szCs w:val="26"/>
        </w:rPr>
      </w:pPr>
      <w:r w:rsidRPr="002C5023">
        <w:rPr>
          <w:szCs w:val="26"/>
        </w:rPr>
        <w:t>- Màn hình luồng văn bản – hiển thị chỉ đạo. Các văn bản chỉ đạo hiển thị trong sơ đồ luồng văn bản:</w:t>
      </w:r>
    </w:p>
    <w:p w14:paraId="1C9FB3A2" w14:textId="52087318" w:rsidR="00F64CC9" w:rsidRPr="002C5023" w:rsidRDefault="00D33D71" w:rsidP="006D2979">
      <w:pPr>
        <w:spacing w:line="240" w:lineRule="auto"/>
        <w:ind w:firstLine="663"/>
        <w:rPr>
          <w:szCs w:val="26"/>
        </w:rPr>
      </w:pPr>
      <w:r w:rsidRPr="002C5023">
        <w:rPr>
          <w:szCs w:val="26"/>
        </w:rPr>
        <w:t>+</w:t>
      </w:r>
      <w:r w:rsidR="00F64CC9" w:rsidRPr="002C5023">
        <w:rPr>
          <w:szCs w:val="26"/>
        </w:rPr>
        <w:t xml:space="preserve"> Màu nền: tím (đánh dấu là văn bản chỉ đạo).</w:t>
      </w:r>
    </w:p>
    <w:p w14:paraId="7F5A6074" w14:textId="7B57AE96" w:rsidR="00F64CC9" w:rsidRPr="002C5023" w:rsidRDefault="00F64CC9" w:rsidP="006D2979">
      <w:pPr>
        <w:spacing w:line="240" w:lineRule="auto"/>
        <w:ind w:left="0" w:firstLine="720"/>
        <w:rPr>
          <w:szCs w:val="26"/>
        </w:rPr>
      </w:pPr>
      <w:r w:rsidRPr="002C5023">
        <w:rPr>
          <w:szCs w:val="26"/>
        </w:rPr>
        <w:t>+ Viền màu theo trạng thái xử lý của đơn vị/cá nhân, sử dụng rule hiện tại.</w:t>
      </w:r>
    </w:p>
    <w:p w14:paraId="69169D96" w14:textId="5A01FEB1" w:rsidR="00F76CE0" w:rsidRPr="002C5023" w:rsidRDefault="0076453B" w:rsidP="006D2979">
      <w:pPr>
        <w:widowControl/>
        <w:spacing w:before="100" w:beforeAutospacing="1" w:after="100" w:afterAutospacing="1" w:line="240" w:lineRule="auto"/>
        <w:ind w:left="0"/>
        <w:rPr>
          <w:snapToGrid/>
          <w:szCs w:val="26"/>
        </w:rPr>
      </w:pPr>
      <w:r w:rsidRPr="002C5023">
        <w:rPr>
          <w:szCs w:val="26"/>
        </w:rPr>
        <w:t>- Nếu Lãnh đạo ký xong chuyển văn thư cấp số thì văn thư gửi đến đơn vị nhận 1 văn bản khác</w:t>
      </w:r>
    </w:p>
    <w:p w14:paraId="5C3DD33C" w14:textId="07815BF6" w:rsidR="00F64CC9" w:rsidRPr="002C5023" w:rsidRDefault="00F64CC9" w:rsidP="006D2979">
      <w:pPr>
        <w:pStyle w:val="Heading3"/>
        <w:spacing w:line="240" w:lineRule="auto"/>
        <w:rPr>
          <w:szCs w:val="26"/>
        </w:rPr>
      </w:pPr>
      <w:bookmarkStart w:id="57" w:name="_Toc202190044"/>
      <w:r w:rsidRPr="002C5023">
        <w:rPr>
          <w:szCs w:val="26"/>
        </w:rPr>
        <w:t>Mô tả thay đổi về luồng nghiệp vụ chức năng “Trình ký”</w:t>
      </w:r>
      <w:bookmarkEnd w:id="57"/>
    </w:p>
    <w:p w14:paraId="04250D13" w14:textId="4F5B61D4" w:rsidR="004F3FCC" w:rsidRPr="002C5023" w:rsidRDefault="004F3FCC" w:rsidP="006D2979">
      <w:pPr>
        <w:spacing w:line="240" w:lineRule="auto"/>
        <w:rPr>
          <w:szCs w:val="26"/>
        </w:rPr>
      </w:pPr>
      <w:r w:rsidRPr="002C5023">
        <w:rPr>
          <w:szCs w:val="26"/>
        </w:rPr>
        <w:t>- Áp dụng các phiên bản: web, ipad, app ios, app android</w:t>
      </w:r>
    </w:p>
    <w:p w14:paraId="5959D86A" w14:textId="6854B890" w:rsidR="000803CF" w:rsidRPr="002C5023" w:rsidRDefault="000803CF" w:rsidP="006D2979">
      <w:pPr>
        <w:spacing w:line="240" w:lineRule="auto"/>
        <w:rPr>
          <w:szCs w:val="26"/>
        </w:rPr>
      </w:pPr>
      <w:r w:rsidRPr="002C5023">
        <w:rPr>
          <w:snapToGrid/>
          <w:szCs w:val="26"/>
        </w:rPr>
        <w:t xml:space="preserve">- </w:t>
      </w:r>
      <w:r w:rsidRPr="002C5023">
        <w:rPr>
          <w:szCs w:val="26"/>
        </w:rPr>
        <w:t>Tại menu cấp 1 -&gt; V</w:t>
      </w:r>
      <w:r w:rsidR="00252F3F">
        <w:rPr>
          <w:szCs w:val="26"/>
        </w:rPr>
        <w:t>ăn bản đi -&gt; Menu cấp 2 -&gt; Các tab Chờ xử lý, Dự thảo, Đã xử lý, Tra cứu văn bản, Tìm kiếm văn bản</w:t>
      </w:r>
      <w:r w:rsidRPr="002C5023">
        <w:rPr>
          <w:szCs w:val="26"/>
        </w:rPr>
        <w:t xml:space="preserve"> -&gt; Chi tiết văn bản</w:t>
      </w:r>
    </w:p>
    <w:p w14:paraId="66D0413C" w14:textId="1B9F4B9C"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t xml:space="preserve">+ </w:t>
      </w:r>
      <w:r w:rsidR="000803CF" w:rsidRPr="002C5023">
        <w:rPr>
          <w:snapToGrid/>
          <w:szCs w:val="26"/>
        </w:rPr>
        <w:t xml:space="preserve">Nếu </w:t>
      </w:r>
      <w:r w:rsidR="000803CF" w:rsidRPr="002C5023">
        <w:rPr>
          <w:bCs/>
          <w:snapToGrid/>
          <w:szCs w:val="26"/>
        </w:rPr>
        <w:t>văn bản đi đã xử lý nhưng chưa được chuyển qua Văn thư</w:t>
      </w:r>
      <w:r w:rsidR="000803CF" w:rsidRPr="002C5023">
        <w:rPr>
          <w:snapToGrid/>
          <w:szCs w:val="26"/>
        </w:rPr>
        <w:t xml:space="preserve"> -&gt; </w:t>
      </w:r>
      <w:r w:rsidR="000803CF" w:rsidRPr="002C5023">
        <w:rPr>
          <w:bCs/>
          <w:snapToGrid/>
          <w:szCs w:val="26"/>
        </w:rPr>
        <w:t>Hiển thị</w:t>
      </w:r>
      <w:r w:rsidR="00822806" w:rsidRPr="002C5023">
        <w:rPr>
          <w:bCs/>
          <w:snapToGrid/>
          <w:szCs w:val="26"/>
        </w:rPr>
        <w:t xml:space="preserve"> bổ sung nút “Trình ký”</w:t>
      </w:r>
    </w:p>
    <w:p w14:paraId="7FC4E5AB" w14:textId="0563E596"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lastRenderedPageBreak/>
        <w:t xml:space="preserve">+ </w:t>
      </w:r>
      <w:r w:rsidR="000803CF" w:rsidRPr="002C5023">
        <w:rPr>
          <w:snapToGrid/>
          <w:szCs w:val="26"/>
        </w:rPr>
        <w:t>Các trường hợp còn lại: Không hiển thị nút Trình ký</w:t>
      </w:r>
    </w:p>
    <w:p w14:paraId="3D645B89" w14:textId="29A70DD5" w:rsidR="000803CF" w:rsidRPr="002C5023" w:rsidRDefault="000803CF" w:rsidP="006D2979">
      <w:pPr>
        <w:spacing w:line="240" w:lineRule="auto"/>
        <w:rPr>
          <w:szCs w:val="26"/>
        </w:rPr>
      </w:pPr>
      <w:r w:rsidRPr="002C5023">
        <w:rPr>
          <w:szCs w:val="26"/>
        </w:rPr>
        <w:t>- Khi Lãnh đạo thực hiện Trình ký:</w:t>
      </w:r>
    </w:p>
    <w:p w14:paraId="11DB9CB0" w14:textId="76069EF2" w:rsidR="00F64CC9" w:rsidRPr="002C5023" w:rsidRDefault="00F64CC9" w:rsidP="006D2979">
      <w:pPr>
        <w:spacing w:line="240" w:lineRule="auto"/>
        <w:ind w:firstLine="663"/>
        <w:rPr>
          <w:szCs w:val="26"/>
        </w:rPr>
      </w:pPr>
      <w:r w:rsidRPr="002C5023">
        <w:rPr>
          <w:szCs w:val="26"/>
        </w:rPr>
        <w:t>+ Văn bản được chuyển về bộ phận Văn thư để thực hiện bước ban hành.</w:t>
      </w:r>
    </w:p>
    <w:p w14:paraId="770C93A3" w14:textId="0433469C" w:rsidR="00F64CC9" w:rsidRPr="002C5023" w:rsidRDefault="00F64CC9" w:rsidP="006D2979">
      <w:pPr>
        <w:spacing w:line="240" w:lineRule="auto"/>
        <w:ind w:firstLine="663"/>
        <w:rPr>
          <w:szCs w:val="26"/>
        </w:rPr>
      </w:pPr>
      <w:r w:rsidRPr="002C5023">
        <w:rPr>
          <w:szCs w:val="26"/>
        </w:rPr>
        <w:t>+ Văn thư xử lý văn bản và thực hiện ban hành: Chọn đơn vị/cá nhân nhận văn bản chính thức. Hệ thống g</w:t>
      </w:r>
      <w:r w:rsidR="00AE1D0C">
        <w:rPr>
          <w:szCs w:val="26"/>
        </w:rPr>
        <w:t>hi nhận trạng thái văn bản là “Đ</w:t>
      </w:r>
      <w:bookmarkStart w:id="58" w:name="_GoBack"/>
      <w:bookmarkEnd w:id="58"/>
      <w:r w:rsidRPr="002C5023">
        <w:rPr>
          <w:szCs w:val="26"/>
        </w:rPr>
        <w:t>ã ban hành”</w:t>
      </w:r>
    </w:p>
    <w:p w14:paraId="2DB2B77B" w14:textId="731369F9" w:rsidR="00F64CC9" w:rsidRPr="002C5023" w:rsidRDefault="00F64CC9"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Trường hợp văn bản đã được chỉ đạo trước khi trình ký</w:t>
      </w:r>
    </w:p>
    <w:p w14:paraId="406666CD" w14:textId="77777777" w:rsidR="00F64CC9" w:rsidRPr="002C5023" w:rsidRDefault="00F64CC9" w:rsidP="006D2979">
      <w:pPr>
        <w:pStyle w:val="NormalWeb"/>
        <w:ind w:firstLine="714"/>
        <w:rPr>
          <w:szCs w:val="26"/>
        </w:rPr>
      </w:pPr>
      <w:r w:rsidRPr="002C5023">
        <w:rPr>
          <w:szCs w:val="26"/>
        </w:rPr>
        <w:t>+Văn thư vẫn chọn lại các đơn vị/cá nhân nhận văn bản ban hành.</w:t>
      </w:r>
    </w:p>
    <w:p w14:paraId="7095E528" w14:textId="6FBDB27C" w:rsidR="00F64CC9" w:rsidRPr="002C5023" w:rsidRDefault="00F64CC9" w:rsidP="006D2979">
      <w:pPr>
        <w:pStyle w:val="NormalWeb"/>
        <w:ind w:firstLine="714"/>
        <w:rPr>
          <w:szCs w:val="26"/>
        </w:rPr>
      </w:pPr>
      <w:r w:rsidRPr="002C5023">
        <w:rPr>
          <w:rStyle w:val="Strong"/>
          <w:b w:val="0"/>
          <w:szCs w:val="26"/>
        </w:rPr>
        <w:t>+Các đơn vị/cá nhân đã nhận chỉ đạo trước đó vẫn nhận lại văn bản lần 2 như bình thường</w:t>
      </w:r>
      <w:r w:rsidRPr="002C5023">
        <w:rPr>
          <w:szCs w:val="26"/>
        </w:rPr>
        <w:t>.</w:t>
      </w:r>
    </w:p>
    <w:p w14:paraId="4FD845D9" w14:textId="5414E898" w:rsidR="00F64CC9" w:rsidRPr="002C5023" w:rsidRDefault="00F64CC9" w:rsidP="006D2979">
      <w:pPr>
        <w:pStyle w:val="NormalWeb"/>
        <w:ind w:firstLine="714"/>
        <w:rPr>
          <w:szCs w:val="26"/>
        </w:rPr>
      </w:pPr>
      <w:r w:rsidRPr="002C5023">
        <w:rPr>
          <w:rStyle w:val="Strong"/>
          <w:b w:val="0"/>
          <w:szCs w:val="26"/>
        </w:rPr>
        <w:t>+Hệ thống không ghi đè hay cập nhật lên văn bản đã xử lý theo luồng chỉ đạo trước đó</w:t>
      </w:r>
      <w:r w:rsidRPr="002C5023">
        <w:rPr>
          <w:szCs w:val="26"/>
        </w:rPr>
        <w:t>.</w:t>
      </w:r>
    </w:p>
    <w:p w14:paraId="16F2A493" w14:textId="77777777" w:rsidR="00BD4339" w:rsidRPr="002C5023" w:rsidRDefault="00BD4339" w:rsidP="006D2979">
      <w:pPr>
        <w:widowControl/>
        <w:spacing w:before="0" w:line="240" w:lineRule="auto"/>
        <w:ind w:left="0"/>
        <w:rPr>
          <w:b/>
          <w:szCs w:val="26"/>
        </w:rPr>
      </w:pPr>
      <w:r w:rsidRPr="002C5023">
        <w:rPr>
          <w:szCs w:val="26"/>
        </w:rPr>
        <w:br w:type="page"/>
      </w:r>
    </w:p>
    <w:p w14:paraId="64DC37F1" w14:textId="0DC3431F" w:rsidR="0042386A" w:rsidRPr="002C5023" w:rsidRDefault="0042386A" w:rsidP="006D2979">
      <w:pPr>
        <w:pStyle w:val="Heading2"/>
        <w:spacing w:line="240" w:lineRule="auto"/>
      </w:pPr>
      <w:bookmarkStart w:id="59" w:name="_Toc202190045"/>
      <w:bookmarkStart w:id="60" w:name="_Toc202368568"/>
      <w:r w:rsidRPr="002C5023">
        <w:lastRenderedPageBreak/>
        <w:t>[YC5] Ghi nhớ thông tin đăng nhập, khi ký không cần xác thực nữa</w:t>
      </w:r>
      <w:bookmarkEnd w:id="59"/>
      <w:bookmarkEnd w:id="60"/>
    </w:p>
    <w:p w14:paraId="0212EC79" w14:textId="0C959846" w:rsidR="001623CC" w:rsidRPr="002C5023" w:rsidRDefault="001623CC" w:rsidP="006D2979">
      <w:pPr>
        <w:pStyle w:val="Heading3"/>
        <w:spacing w:line="240" w:lineRule="auto"/>
      </w:pPr>
      <w:bookmarkStart w:id="61" w:name="_Toc202190046"/>
      <w:r w:rsidRPr="002C5023">
        <w:t>Mô tả c</w:t>
      </w:r>
      <w:r w:rsidR="00E30621" w:rsidRPr="002C5023">
        <w:t>hu</w:t>
      </w:r>
      <w:r w:rsidRPr="002C5023">
        <w:t>ng về yêu cầu thay đổi</w:t>
      </w:r>
      <w:bookmarkEnd w:id="61"/>
    </w:p>
    <w:p w14:paraId="0B948F65" w14:textId="17D4FF91" w:rsidR="001623CC" w:rsidRPr="002C5023" w:rsidRDefault="001623CC"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xml:space="preserve"> Đăng nhập vào hệ thống và ký số là độc lập dẫn đến nhập pass 2 lần -&gt; gây phiền hà cho người sử dụng</w:t>
      </w:r>
    </w:p>
    <w:p w14:paraId="2D01039B" w14:textId="6E566F9B" w:rsidR="001623CC" w:rsidRPr="002C5023" w:rsidRDefault="001623CC" w:rsidP="006D2979">
      <w:pPr>
        <w:spacing w:line="240" w:lineRule="auto"/>
        <w:rPr>
          <w:szCs w:val="26"/>
        </w:rPr>
      </w:pPr>
      <w:r w:rsidRPr="002C5023">
        <w:rPr>
          <w:b/>
          <w:szCs w:val="26"/>
        </w:rPr>
        <w:t xml:space="preserve">- </w:t>
      </w:r>
      <w:r w:rsidRPr="002C5023">
        <w:rPr>
          <w:b/>
          <w:szCs w:val="26"/>
          <w:u w:val="single"/>
        </w:rPr>
        <w:t>Mong muốn</w:t>
      </w:r>
      <w:r w:rsidRPr="002C5023">
        <w:rPr>
          <w:szCs w:val="26"/>
        </w:rPr>
        <w:t>: Ghi nhớ thông tin đăng nhập, khi ký không cần xác thực nữa</w:t>
      </w:r>
    </w:p>
    <w:p w14:paraId="05046F78" w14:textId="1C7112E7" w:rsidR="001623CC" w:rsidRPr="002C5023" w:rsidRDefault="001623CC" w:rsidP="006D2979">
      <w:pPr>
        <w:pStyle w:val="Heading3"/>
        <w:spacing w:line="240" w:lineRule="auto"/>
      </w:pPr>
      <w:bookmarkStart w:id="62" w:name="_Toc202190047"/>
      <w:r w:rsidRPr="002C5023">
        <w:t>Mô tả thay đổi về luồng nghiệp vụ</w:t>
      </w:r>
      <w:bookmarkEnd w:id="62"/>
    </w:p>
    <w:p w14:paraId="38EEED87" w14:textId="7E9D523B" w:rsidR="000803CF" w:rsidRPr="002C5023" w:rsidRDefault="000803CF" w:rsidP="006D2979">
      <w:pPr>
        <w:spacing w:line="240" w:lineRule="auto"/>
        <w:rPr>
          <w:szCs w:val="26"/>
        </w:rPr>
      </w:pPr>
      <w:r w:rsidRPr="002C5023">
        <w:rPr>
          <w:szCs w:val="26"/>
        </w:rPr>
        <w:t>- Áp dụng với các phiên bản: web, ipad, app ios, app android</w:t>
      </w:r>
    </w:p>
    <w:p w14:paraId="1ABDC3F1" w14:textId="4359DA60" w:rsidR="000803CF" w:rsidRPr="002C5023" w:rsidRDefault="002F2E24" w:rsidP="006D2979">
      <w:pPr>
        <w:spacing w:line="240" w:lineRule="auto"/>
        <w:rPr>
          <w:szCs w:val="26"/>
        </w:rPr>
      </w:pPr>
      <w:r w:rsidRPr="002C5023">
        <w:rPr>
          <w:szCs w:val="26"/>
        </w:rPr>
        <w:t xml:space="preserve">- </w:t>
      </w:r>
      <w:r w:rsidR="000803CF" w:rsidRPr="002C5023">
        <w:rPr>
          <w:szCs w:val="26"/>
        </w:rPr>
        <w:t xml:space="preserve">Đăng nhập tài khoản -&gt; </w:t>
      </w:r>
      <w:r w:rsidR="000D2A47" w:rsidRPr="002C5023">
        <w:rPr>
          <w:szCs w:val="26"/>
        </w:rPr>
        <w:t xml:space="preserve">Menu cấp 1 -&gt; </w:t>
      </w:r>
      <w:r w:rsidR="000803CF" w:rsidRPr="002C5023">
        <w:rPr>
          <w:szCs w:val="26"/>
        </w:rPr>
        <w:t xml:space="preserve">Văn bản đến, Văn bản đi -&gt; </w:t>
      </w:r>
      <w:r w:rsidR="00DD7055" w:rsidRPr="002C5023">
        <w:rPr>
          <w:szCs w:val="26"/>
        </w:rPr>
        <w:t xml:space="preserve">Chi tiết văn bản -&gt; </w:t>
      </w:r>
      <w:r w:rsidR="000803CF" w:rsidRPr="002C5023">
        <w:rPr>
          <w:szCs w:val="26"/>
        </w:rPr>
        <w:t xml:space="preserve">Ký số lần 1-&gt; Nhập mật khẩu </w:t>
      </w:r>
    </w:p>
    <w:p w14:paraId="2F609B1F" w14:textId="705A4036" w:rsidR="001623CC" w:rsidRPr="002C5023" w:rsidRDefault="002F2E24" w:rsidP="006D2979">
      <w:pPr>
        <w:spacing w:line="240" w:lineRule="auto"/>
        <w:ind w:firstLine="519"/>
        <w:rPr>
          <w:szCs w:val="26"/>
        </w:rPr>
      </w:pPr>
      <w:r w:rsidRPr="002C5023">
        <w:rPr>
          <w:szCs w:val="26"/>
        </w:rPr>
        <w:t xml:space="preserve">+ </w:t>
      </w:r>
      <w:r w:rsidR="000803CF" w:rsidRPr="002C5023">
        <w:rPr>
          <w:szCs w:val="26"/>
        </w:rPr>
        <w:t xml:space="preserve">Chỉ </w:t>
      </w:r>
      <w:r w:rsidR="001623CC" w:rsidRPr="002C5023">
        <w:rPr>
          <w:szCs w:val="26"/>
        </w:rPr>
        <w:t>cần nhập một lần mật khẩu SIM cho văn bản đầu tiên cần ký.</w:t>
      </w:r>
    </w:p>
    <w:p w14:paraId="01843EE2" w14:textId="16F7A849" w:rsidR="002F504F" w:rsidRPr="002C5023" w:rsidRDefault="002F2E24" w:rsidP="006D2979">
      <w:pPr>
        <w:spacing w:line="240" w:lineRule="auto"/>
        <w:ind w:firstLine="519"/>
        <w:rPr>
          <w:szCs w:val="26"/>
        </w:rPr>
      </w:pPr>
      <w:r w:rsidRPr="002C5023">
        <w:rPr>
          <w:szCs w:val="26"/>
        </w:rPr>
        <w:t xml:space="preserve">+ </w:t>
      </w:r>
      <w:r w:rsidR="001623CC" w:rsidRPr="002C5023">
        <w:rPr>
          <w:szCs w:val="26"/>
        </w:rPr>
        <w:t xml:space="preserve">Các lần ký sau trong cùng phiên sẽ không cần nhập lại mật khẩu, mà sẽ dùng lại mật khẩu đã </w:t>
      </w:r>
      <w:r w:rsidR="000D2A47" w:rsidRPr="002C5023">
        <w:rPr>
          <w:szCs w:val="26"/>
        </w:rPr>
        <w:t>nhập trước đó</w:t>
      </w:r>
    </w:p>
    <w:p w14:paraId="0AE0E961" w14:textId="77777777" w:rsidR="00BD4339" w:rsidRPr="002C5023" w:rsidRDefault="00BD4339" w:rsidP="006D2979">
      <w:pPr>
        <w:widowControl/>
        <w:spacing w:before="0" w:line="240" w:lineRule="auto"/>
        <w:ind w:left="0"/>
        <w:rPr>
          <w:b/>
          <w:sz w:val="28"/>
        </w:rPr>
      </w:pPr>
      <w:r w:rsidRPr="002C5023">
        <w:br w:type="page"/>
      </w:r>
    </w:p>
    <w:p w14:paraId="27641897" w14:textId="5AABC63D" w:rsidR="00DD409C" w:rsidRPr="002C5023" w:rsidRDefault="00DD409C" w:rsidP="006D2979">
      <w:pPr>
        <w:pStyle w:val="Heading2"/>
        <w:spacing w:line="240" w:lineRule="auto"/>
      </w:pPr>
      <w:bookmarkStart w:id="63" w:name="_Toc202190048"/>
      <w:bookmarkStart w:id="64" w:name="_Toc202368569"/>
      <w:r w:rsidRPr="002C5023">
        <w:lastRenderedPageBreak/>
        <w:t>[YC6] Gộp chức năng Xem luồng và Theo dõi vào bên dưới chức năng ý kiến xử lý</w:t>
      </w:r>
      <w:bookmarkEnd w:id="63"/>
      <w:bookmarkEnd w:id="64"/>
      <w:r w:rsidRPr="002C5023">
        <w:t xml:space="preserve"> </w:t>
      </w:r>
    </w:p>
    <w:p w14:paraId="640739C0" w14:textId="3CCE9D40" w:rsidR="00E30621" w:rsidRPr="002C5023" w:rsidRDefault="00E30621" w:rsidP="006D2979">
      <w:pPr>
        <w:pStyle w:val="Heading3"/>
        <w:spacing w:line="240" w:lineRule="auto"/>
      </w:pPr>
      <w:bookmarkStart w:id="65" w:name="_Toc202190049"/>
      <w:r w:rsidRPr="002C5023">
        <w:t>Mô tả chung về yêu cầu thay đổi</w:t>
      </w:r>
      <w:bookmarkEnd w:id="65"/>
    </w:p>
    <w:p w14:paraId="5D737EA8" w14:textId="7007FB83"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Hiện tại:</w:t>
      </w:r>
      <w:r w:rsidR="00A418DC" w:rsidRPr="002C5023">
        <w:rPr>
          <w:szCs w:val="26"/>
        </w:rPr>
        <w:t xml:space="preserve"> Chức năng</w:t>
      </w:r>
      <w:r w:rsidR="00E30621" w:rsidRPr="002C5023">
        <w:rPr>
          <w:szCs w:val="26"/>
        </w:rPr>
        <w:t xml:space="preserve"> </w:t>
      </w:r>
      <w:r w:rsidR="00A418DC" w:rsidRPr="002C5023">
        <w:rPr>
          <w:szCs w:val="26"/>
        </w:rPr>
        <w:t>“</w:t>
      </w:r>
      <w:r w:rsidR="00E30621" w:rsidRPr="002C5023">
        <w:rPr>
          <w:szCs w:val="26"/>
        </w:rPr>
        <w:t xml:space="preserve">Xem </w:t>
      </w:r>
      <w:r w:rsidR="002F61F4" w:rsidRPr="002C5023">
        <w:rPr>
          <w:szCs w:val="26"/>
        </w:rPr>
        <w:t>luồng</w:t>
      </w:r>
      <w:r w:rsidR="00A418DC" w:rsidRPr="002C5023">
        <w:rPr>
          <w:szCs w:val="26"/>
        </w:rPr>
        <w:t>”</w:t>
      </w:r>
      <w:r w:rsidR="002F61F4" w:rsidRPr="002C5023">
        <w:rPr>
          <w:szCs w:val="26"/>
        </w:rPr>
        <w:t xml:space="preserve">, </w:t>
      </w:r>
      <w:r w:rsidR="00A418DC" w:rsidRPr="002C5023">
        <w:rPr>
          <w:szCs w:val="26"/>
        </w:rPr>
        <w:t>“</w:t>
      </w:r>
      <w:r w:rsidR="002F61F4" w:rsidRPr="002C5023">
        <w:rPr>
          <w:szCs w:val="26"/>
        </w:rPr>
        <w:t>Theo dõi</w:t>
      </w:r>
      <w:r w:rsidR="00A418DC" w:rsidRPr="002C5023">
        <w:rPr>
          <w:szCs w:val="26"/>
        </w:rPr>
        <w:t>”</w:t>
      </w:r>
      <w:r w:rsidR="002F61F4" w:rsidRPr="002C5023">
        <w:rPr>
          <w:szCs w:val="26"/>
        </w:rPr>
        <w:t xml:space="preserve"> và </w:t>
      </w:r>
      <w:r w:rsidR="00A418DC" w:rsidRPr="002C5023">
        <w:rPr>
          <w:szCs w:val="26"/>
        </w:rPr>
        <w:t>“</w:t>
      </w:r>
      <w:r w:rsidR="002F61F4" w:rsidRPr="002C5023">
        <w:rPr>
          <w:szCs w:val="26"/>
        </w:rPr>
        <w:t>Ý kiến xử lý</w:t>
      </w:r>
      <w:r w:rsidR="00A418DC" w:rsidRPr="002C5023">
        <w:rPr>
          <w:szCs w:val="26"/>
        </w:rPr>
        <w:t>”</w:t>
      </w:r>
      <w:r w:rsidR="002F61F4" w:rsidRPr="002C5023">
        <w:rPr>
          <w:szCs w:val="26"/>
        </w:rPr>
        <w:t xml:space="preserve">-&gt;hiển thị 3 </w:t>
      </w:r>
      <w:r w:rsidR="00A418DC" w:rsidRPr="002C5023">
        <w:rPr>
          <w:szCs w:val="26"/>
        </w:rPr>
        <w:t>giao diện</w:t>
      </w:r>
      <w:r w:rsidR="002F61F4" w:rsidRPr="002C5023">
        <w:rPr>
          <w:szCs w:val="26"/>
        </w:rPr>
        <w:t xml:space="preserve"> ở 3 nơi khác khau, gây khó khăn khi theo dõi lịch sử xử lý, ai làm gì, chuyển cho ai</w:t>
      </w:r>
    </w:p>
    <w:p w14:paraId="1B5F9D62" w14:textId="4F0C213E"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Mong muốn:</w:t>
      </w:r>
      <w:r w:rsidR="002F61F4" w:rsidRPr="002C5023">
        <w:rPr>
          <w:szCs w:val="26"/>
        </w:rPr>
        <w:t xml:space="preserve"> gộp 3 chức năng </w:t>
      </w:r>
      <w:r w:rsidR="00A418DC" w:rsidRPr="002C5023">
        <w:rPr>
          <w:szCs w:val="26"/>
        </w:rPr>
        <w:t>“Xem luồng”, “Theo dõi” và “Ý kiến xử lý” vào làm vị trí</w:t>
      </w:r>
      <w:r w:rsidR="002F61F4" w:rsidRPr="002C5023">
        <w:rPr>
          <w:szCs w:val="26"/>
        </w:rPr>
        <w:t xml:space="preserve"> -&gt; Tiết kiệm chức năng và không gian hiển thị</w:t>
      </w:r>
    </w:p>
    <w:p w14:paraId="1AF6C015" w14:textId="7023CE25" w:rsidR="00A418DC" w:rsidRPr="002C5023" w:rsidRDefault="00A418DC" w:rsidP="006D2979">
      <w:pPr>
        <w:pStyle w:val="Heading3"/>
        <w:spacing w:line="240" w:lineRule="auto"/>
      </w:pPr>
      <w:bookmarkStart w:id="66" w:name="_Toc202190050"/>
      <w:r w:rsidRPr="002C5023">
        <w:t>Mô tả thay đổi về luồng nghiệp vụ</w:t>
      </w:r>
      <w:bookmarkEnd w:id="66"/>
    </w:p>
    <w:p w14:paraId="130D26F5" w14:textId="7C2805DD" w:rsidR="000D2A47" w:rsidRPr="002C5023" w:rsidRDefault="000D2A47" w:rsidP="006D2979">
      <w:pPr>
        <w:spacing w:line="240" w:lineRule="auto"/>
        <w:rPr>
          <w:szCs w:val="26"/>
        </w:rPr>
      </w:pPr>
      <w:r w:rsidRPr="002C5023">
        <w:rPr>
          <w:szCs w:val="26"/>
        </w:rPr>
        <w:t>- Áp dụng với các phiên bản: web</w:t>
      </w:r>
    </w:p>
    <w:p w14:paraId="7B37C122" w14:textId="71FF4157" w:rsidR="002F2E24" w:rsidRPr="002C5023" w:rsidRDefault="002F2E24" w:rsidP="006D2979">
      <w:pPr>
        <w:spacing w:line="240" w:lineRule="auto"/>
        <w:rPr>
          <w:szCs w:val="26"/>
        </w:rPr>
      </w:pPr>
      <w:r w:rsidRPr="002C5023">
        <w:rPr>
          <w:szCs w:val="26"/>
        </w:rPr>
        <w:t>- Tại menu cấp 1 -&gt; Văn bản đi -&gt; Menu cấp 2-&gt; Các tab: Dự thảo, Ban hành, Chờ xử lý, VB đã cấp số, Đã xử lý, VB trình ban hành, Nhận để biết, Tra cứu văn bản</w:t>
      </w:r>
      <w:r w:rsidR="004F6949">
        <w:rPr>
          <w:szCs w:val="26"/>
        </w:rPr>
        <w:t>, Tìm kiếm văn bản, Đã ban hành</w:t>
      </w:r>
      <w:r w:rsidRPr="002C5023">
        <w:rPr>
          <w:szCs w:val="26"/>
        </w:rPr>
        <w:t xml:space="preserve">-&gt; Chi tiết văn bản </w:t>
      </w:r>
    </w:p>
    <w:p w14:paraId="5AF7324F" w14:textId="77777777" w:rsidR="002F2E24" w:rsidRPr="002C5023" w:rsidRDefault="002F2E24" w:rsidP="006D2979">
      <w:pPr>
        <w:spacing w:line="240" w:lineRule="auto"/>
        <w:ind w:firstLine="519"/>
        <w:rPr>
          <w:szCs w:val="26"/>
        </w:rPr>
      </w:pPr>
      <w:r w:rsidRPr="002C5023">
        <w:rPr>
          <w:szCs w:val="26"/>
        </w:rPr>
        <w:t>+ Chức năng “Xem luồng” sửa tên là “Xem luồng và theo dõi”</w:t>
      </w:r>
    </w:p>
    <w:p w14:paraId="5851F549" w14:textId="77777777" w:rsidR="002F2E24" w:rsidRPr="002C5023" w:rsidRDefault="002F2E24" w:rsidP="006D2979">
      <w:pPr>
        <w:spacing w:line="240" w:lineRule="auto"/>
        <w:ind w:firstLine="519"/>
        <w:rPr>
          <w:szCs w:val="26"/>
        </w:rPr>
      </w:pPr>
      <w:r w:rsidRPr="002C5023">
        <w:rPr>
          <w:szCs w:val="26"/>
        </w:rPr>
        <w:t>+ Ẩn button “Theo dõi”</w:t>
      </w:r>
    </w:p>
    <w:p w14:paraId="70D9ABCD" w14:textId="54C493D2" w:rsidR="002F2E24" w:rsidRDefault="005F4BF6" w:rsidP="006D2979">
      <w:pPr>
        <w:spacing w:line="240" w:lineRule="auto"/>
        <w:ind w:firstLine="519"/>
        <w:rPr>
          <w:szCs w:val="26"/>
        </w:rPr>
      </w:pPr>
      <w:r>
        <w:rPr>
          <w:szCs w:val="26"/>
        </w:rPr>
        <w:t>+</w:t>
      </w:r>
      <w:r w:rsidR="002F2E24" w:rsidRPr="002C5023">
        <w:rPr>
          <w:szCs w:val="26"/>
        </w:rPr>
        <w:t xml:space="preserve"> Khi ấn vào button “Xem luồng và theo dõi” -&gt; Hiển thị giao diện được chia thành 2 tab là tab “Xem luồng” và tab “Theo dõi”</w:t>
      </w:r>
    </w:p>
    <w:p w14:paraId="4433AE6D" w14:textId="5928082E" w:rsidR="00AE6A78" w:rsidRDefault="00AE6A78" w:rsidP="00AE6A78">
      <w:pPr>
        <w:spacing w:line="240" w:lineRule="auto"/>
        <w:rPr>
          <w:szCs w:val="26"/>
        </w:rPr>
      </w:pPr>
      <w:r w:rsidRPr="002C5023">
        <w:rPr>
          <w:szCs w:val="26"/>
        </w:rPr>
        <w:t>- Tại menu cấp 1 -&gt; Văn bản đi -&gt; Menu cấp 2-&gt;</w:t>
      </w:r>
      <w:r w:rsidRPr="00AE6A78">
        <w:rPr>
          <w:szCs w:val="26"/>
        </w:rPr>
        <w:t xml:space="preserve"> </w:t>
      </w:r>
      <w:r w:rsidRPr="002C5023">
        <w:rPr>
          <w:szCs w:val="26"/>
        </w:rPr>
        <w:t>Các tab: Dự thảo, Ban hành, Chờ xử lý, VB đã cấp số, Đã xử lý, VB trình ban hành, Nhận để biết, Tra cứu văn bản</w:t>
      </w:r>
      <w:r w:rsidR="004F6949">
        <w:rPr>
          <w:szCs w:val="26"/>
        </w:rPr>
        <w:t>,</w:t>
      </w:r>
      <w:r w:rsidR="004F6949" w:rsidRPr="004F6949">
        <w:rPr>
          <w:szCs w:val="26"/>
        </w:rPr>
        <w:t xml:space="preserve"> </w:t>
      </w:r>
      <w:r w:rsidR="004F6949">
        <w:rPr>
          <w:szCs w:val="26"/>
        </w:rPr>
        <w:t>Tìm kiếm văn bản, Đã ban hành</w:t>
      </w:r>
      <w:r>
        <w:rPr>
          <w:szCs w:val="26"/>
        </w:rPr>
        <w:t xml:space="preserve"> -&gt; Icon hành động</w:t>
      </w:r>
    </w:p>
    <w:p w14:paraId="55F4EE9E"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307304A8" w14:textId="77777777" w:rsidR="00AE6A78" w:rsidRPr="002C5023" w:rsidRDefault="00AE6A78" w:rsidP="00AE6A78">
      <w:pPr>
        <w:spacing w:line="240" w:lineRule="auto"/>
        <w:ind w:firstLine="519"/>
        <w:rPr>
          <w:szCs w:val="26"/>
        </w:rPr>
      </w:pPr>
      <w:r w:rsidRPr="002C5023">
        <w:rPr>
          <w:szCs w:val="26"/>
        </w:rPr>
        <w:t>+ Ẩn button “Theo dõi”</w:t>
      </w:r>
    </w:p>
    <w:p w14:paraId="233F3723" w14:textId="34DC5D9F" w:rsidR="00AE6A78" w:rsidRPr="002C5023" w:rsidRDefault="005F4BF6" w:rsidP="00AE6A78">
      <w:pPr>
        <w:spacing w:line="240" w:lineRule="auto"/>
        <w:ind w:firstLine="519"/>
        <w:rPr>
          <w:szCs w:val="26"/>
        </w:rPr>
      </w:pPr>
      <w:r>
        <w:rPr>
          <w:szCs w:val="26"/>
        </w:rPr>
        <w:t>+</w:t>
      </w:r>
      <w:r w:rsidR="00AE6A78" w:rsidRPr="002C5023">
        <w:rPr>
          <w:szCs w:val="26"/>
        </w:rPr>
        <w:t xml:space="preserve"> Khi ấn vào button “Xem luồng và theo dõi” -&gt; Hiển thị giao diện được chia thành 2 tab là tab “Xem luồng” và tab “Theo dõi”</w:t>
      </w:r>
    </w:p>
    <w:p w14:paraId="6CA4B29D" w14:textId="7CDD052C" w:rsidR="002F2E24" w:rsidRPr="002C5023" w:rsidRDefault="002F2E24" w:rsidP="006D2979">
      <w:pPr>
        <w:spacing w:line="240" w:lineRule="auto"/>
        <w:rPr>
          <w:snapToGrid/>
          <w:szCs w:val="26"/>
        </w:rPr>
      </w:pPr>
      <w:r w:rsidRPr="002C5023">
        <w:rPr>
          <w:szCs w:val="26"/>
        </w:rPr>
        <w:t>- Tại menu cấp 1 -&gt; Văn bản đến -&gt; Menu cấp 2-&gt; Các tab: Tiếp nhận văn bản, Chờ xử lý, Đang</w:t>
      </w:r>
      <w:r w:rsidR="00AE6A78">
        <w:rPr>
          <w:szCs w:val="26"/>
        </w:rPr>
        <w:t xml:space="preserve"> xử lý, Đã xử lý, Nhận để biết</w:t>
      </w:r>
      <w:r w:rsidRPr="002C5023">
        <w:rPr>
          <w:szCs w:val="26"/>
        </w:rPr>
        <w:t xml:space="preserve">, Tra cứu văn bản -&gt; Chi tiết văn bản </w:t>
      </w:r>
    </w:p>
    <w:p w14:paraId="726318F0" w14:textId="77777777" w:rsidR="000D2A47" w:rsidRPr="002C5023" w:rsidRDefault="000D2A47" w:rsidP="006D2979">
      <w:pPr>
        <w:spacing w:line="240" w:lineRule="auto"/>
        <w:ind w:firstLine="519"/>
        <w:rPr>
          <w:szCs w:val="26"/>
        </w:rPr>
      </w:pPr>
      <w:r w:rsidRPr="002C5023">
        <w:rPr>
          <w:szCs w:val="26"/>
        </w:rPr>
        <w:t>+ Chức năng “Xem luồng”</w:t>
      </w:r>
      <w:r w:rsidR="00A418DC" w:rsidRPr="002C5023">
        <w:rPr>
          <w:szCs w:val="26"/>
        </w:rPr>
        <w:t xml:space="preserve"> sửa </w:t>
      </w:r>
      <w:r w:rsidRPr="002C5023">
        <w:rPr>
          <w:szCs w:val="26"/>
        </w:rPr>
        <w:t>tên là “Xem luồng và theo dõi”</w:t>
      </w:r>
    </w:p>
    <w:p w14:paraId="50779BE1" w14:textId="02FFEB85" w:rsidR="00A418DC" w:rsidRPr="002C5023" w:rsidRDefault="000D2A47" w:rsidP="006D2979">
      <w:pPr>
        <w:spacing w:line="240" w:lineRule="auto"/>
        <w:ind w:firstLine="519"/>
        <w:rPr>
          <w:szCs w:val="26"/>
        </w:rPr>
      </w:pPr>
      <w:r w:rsidRPr="002C5023">
        <w:rPr>
          <w:szCs w:val="26"/>
        </w:rPr>
        <w:t xml:space="preserve">+ </w:t>
      </w:r>
      <w:r w:rsidR="00A418DC" w:rsidRPr="002C5023">
        <w:rPr>
          <w:szCs w:val="26"/>
        </w:rPr>
        <w:t>Ẩn button “Theo dõi”</w:t>
      </w:r>
    </w:p>
    <w:p w14:paraId="7E265F16" w14:textId="17908F95" w:rsidR="00A418DC" w:rsidRPr="002C5023" w:rsidRDefault="005F4BF6" w:rsidP="006D2979">
      <w:pPr>
        <w:spacing w:line="240" w:lineRule="auto"/>
        <w:ind w:firstLine="519"/>
        <w:rPr>
          <w:szCs w:val="26"/>
        </w:rPr>
      </w:pPr>
      <w:r>
        <w:rPr>
          <w:szCs w:val="26"/>
        </w:rPr>
        <w:t>+</w:t>
      </w:r>
      <w:r w:rsidR="00A418DC" w:rsidRPr="002C5023">
        <w:rPr>
          <w:szCs w:val="26"/>
        </w:rPr>
        <w:t xml:space="preserve"> Khi ấn vào button “Xem luồng và theo dõi” -&gt; H</w:t>
      </w:r>
      <w:r w:rsidR="004F378F" w:rsidRPr="002C5023">
        <w:rPr>
          <w:szCs w:val="26"/>
        </w:rPr>
        <w:t>iển thị giao diện được chia thành 2 tab là tab “Xem luồng” và tab “Theo dõi”</w:t>
      </w:r>
    </w:p>
    <w:p w14:paraId="5DF0D14E" w14:textId="39CA8753" w:rsidR="00AE6A78" w:rsidRDefault="00AE6A78" w:rsidP="00AE6A78">
      <w:pPr>
        <w:spacing w:line="240" w:lineRule="auto"/>
        <w:rPr>
          <w:szCs w:val="26"/>
        </w:rPr>
      </w:pPr>
      <w:r w:rsidRPr="002C5023">
        <w:rPr>
          <w:szCs w:val="26"/>
        </w:rPr>
        <w:t>- Tại menu cấp 1 -&gt; Văn bản đến -&gt; Menu cấp 2-&gt; Các tab: Tiếp nhận văn bản, Chờ xử lý, Đang</w:t>
      </w:r>
      <w:r>
        <w:rPr>
          <w:szCs w:val="26"/>
        </w:rPr>
        <w:t xml:space="preserve"> xử lý, Đã xử lý, Nhận để biết</w:t>
      </w:r>
      <w:r w:rsidRPr="002C5023">
        <w:rPr>
          <w:szCs w:val="26"/>
        </w:rPr>
        <w:t>, Tra cứu văn bản</w:t>
      </w:r>
      <w:r>
        <w:rPr>
          <w:szCs w:val="26"/>
        </w:rPr>
        <w:t>-&gt;</w:t>
      </w:r>
      <w:r w:rsidRPr="002C5023">
        <w:rPr>
          <w:szCs w:val="26"/>
        </w:rPr>
        <w:t xml:space="preserve"> </w:t>
      </w:r>
      <w:r>
        <w:rPr>
          <w:szCs w:val="26"/>
        </w:rPr>
        <w:t>Icon hành động</w:t>
      </w:r>
    </w:p>
    <w:p w14:paraId="6840EE32"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1DFED234" w14:textId="77777777" w:rsidR="00AE6A78" w:rsidRPr="002C5023" w:rsidRDefault="00AE6A78" w:rsidP="00AE6A78">
      <w:pPr>
        <w:spacing w:line="240" w:lineRule="auto"/>
        <w:ind w:firstLine="519"/>
        <w:rPr>
          <w:szCs w:val="26"/>
        </w:rPr>
      </w:pPr>
      <w:r w:rsidRPr="002C5023">
        <w:rPr>
          <w:szCs w:val="26"/>
        </w:rPr>
        <w:t>+ Ẩn button “Theo dõi”</w:t>
      </w:r>
    </w:p>
    <w:p w14:paraId="53D2C6CB" w14:textId="3CEA9DE2" w:rsidR="00AE6A78" w:rsidRDefault="005F4BF6" w:rsidP="00AE6A78">
      <w:pPr>
        <w:spacing w:line="240" w:lineRule="auto"/>
        <w:ind w:firstLine="519"/>
        <w:rPr>
          <w:szCs w:val="26"/>
        </w:rPr>
      </w:pPr>
      <w:r>
        <w:rPr>
          <w:szCs w:val="26"/>
        </w:rPr>
        <w:t xml:space="preserve">+ </w:t>
      </w:r>
      <w:r w:rsidR="00AE6A78" w:rsidRPr="002C5023">
        <w:rPr>
          <w:szCs w:val="26"/>
        </w:rPr>
        <w:t>Khi ấn vào button “Xem luồng và theo dõi” -&gt; Hiển thị giao diện được chia thành 2 tab là tab “Xem luồng” và tab “Theo dõi”</w:t>
      </w:r>
    </w:p>
    <w:p w14:paraId="3B7EA15E" w14:textId="1B4CAA04" w:rsidR="00BD4339" w:rsidRPr="002C5023" w:rsidRDefault="00BD4339" w:rsidP="00AE6A78">
      <w:pPr>
        <w:widowControl/>
        <w:spacing w:before="0" w:line="240" w:lineRule="auto"/>
        <w:ind w:left="0"/>
        <w:rPr>
          <w:b/>
          <w:szCs w:val="26"/>
        </w:rPr>
      </w:pPr>
      <w:r w:rsidRPr="002C5023">
        <w:rPr>
          <w:szCs w:val="26"/>
        </w:rPr>
        <w:br w:type="page"/>
      </w:r>
    </w:p>
    <w:p w14:paraId="47101322" w14:textId="17127E29" w:rsidR="00DD409C" w:rsidRPr="002C5023" w:rsidRDefault="00C421CD" w:rsidP="006D2979">
      <w:pPr>
        <w:pStyle w:val="Heading2"/>
        <w:spacing w:line="240" w:lineRule="auto"/>
      </w:pPr>
      <w:r w:rsidRPr="002C5023">
        <w:lastRenderedPageBreak/>
        <w:t xml:space="preserve"> </w:t>
      </w:r>
      <w:bookmarkStart w:id="67" w:name="_Toc202190051"/>
      <w:bookmarkStart w:id="68" w:name="_Toc202368570"/>
      <w:r w:rsidR="00DD409C" w:rsidRPr="002C5023">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bookmarkEnd w:id="67"/>
      <w:bookmarkEnd w:id="68"/>
    </w:p>
    <w:p w14:paraId="5FCA212B" w14:textId="4B35D017" w:rsidR="00DF2E63" w:rsidRPr="002C5023" w:rsidRDefault="00DF2E63" w:rsidP="006D2979">
      <w:pPr>
        <w:pStyle w:val="Heading3"/>
        <w:spacing w:line="240" w:lineRule="auto"/>
      </w:pPr>
      <w:bookmarkStart w:id="69" w:name="_Toc202190052"/>
      <w:r w:rsidRPr="002C5023">
        <w:t>Mô tả chung về yêu cầu thay đổi</w:t>
      </w:r>
      <w:bookmarkEnd w:id="69"/>
    </w:p>
    <w:p w14:paraId="6A1E2ED0" w14:textId="59A11DD0" w:rsidR="00DF2E63" w:rsidRPr="002C5023" w:rsidRDefault="00DF2E63" w:rsidP="006D2979">
      <w:pPr>
        <w:spacing w:line="240" w:lineRule="auto"/>
        <w:rPr>
          <w:b/>
          <w:szCs w:val="26"/>
          <w:u w:val="single"/>
        </w:rPr>
      </w:pPr>
      <w:r w:rsidRPr="002C5023">
        <w:rPr>
          <w:b/>
          <w:szCs w:val="26"/>
        </w:rPr>
        <w:t xml:space="preserve">- </w:t>
      </w:r>
      <w:r w:rsidRPr="002C5023">
        <w:rPr>
          <w:b/>
          <w:szCs w:val="26"/>
          <w:u w:val="single"/>
        </w:rPr>
        <w:t xml:space="preserve">Hiện tại: </w:t>
      </w:r>
    </w:p>
    <w:p w14:paraId="54AADDBF" w14:textId="31FB0021" w:rsidR="00DF2E63" w:rsidRPr="002C5023" w:rsidRDefault="00DF2E63" w:rsidP="006D2979">
      <w:pPr>
        <w:spacing w:line="240" w:lineRule="auto"/>
        <w:rPr>
          <w:szCs w:val="26"/>
        </w:rPr>
      </w:pPr>
      <w:r w:rsidRPr="002C5023">
        <w:rPr>
          <w:szCs w:val="26"/>
        </w:rPr>
        <w:t xml:space="preserve">+ </w:t>
      </w:r>
      <w:r w:rsidRPr="002C5023">
        <w:rPr>
          <w:rStyle w:val="Strong"/>
          <w:b w:val="0"/>
          <w:szCs w:val="26"/>
        </w:rPr>
        <w:t xml:space="preserve">Thông tin </w:t>
      </w:r>
      <w:r w:rsidR="00DB7D04" w:rsidRPr="002C5023">
        <w:rPr>
          <w:rStyle w:val="Strong"/>
          <w:b w:val="0"/>
          <w:szCs w:val="26"/>
        </w:rPr>
        <w:t>“N</w:t>
      </w:r>
      <w:r w:rsidRPr="002C5023">
        <w:rPr>
          <w:rStyle w:val="Strong"/>
          <w:b w:val="0"/>
          <w:szCs w:val="26"/>
        </w:rPr>
        <w:t>gày đến</w:t>
      </w:r>
      <w:r w:rsidR="00DB7D04" w:rsidRPr="002C5023">
        <w:rPr>
          <w:rStyle w:val="Strong"/>
          <w:b w:val="0"/>
          <w:szCs w:val="26"/>
        </w:rPr>
        <w:t>”</w:t>
      </w:r>
      <w:r w:rsidRPr="002C5023">
        <w:rPr>
          <w:rStyle w:val="Strong"/>
          <w:b w:val="0"/>
          <w:szCs w:val="26"/>
        </w:rPr>
        <w:t xml:space="preserve"> và </w:t>
      </w:r>
      <w:r w:rsidR="00DB7D04" w:rsidRPr="002C5023">
        <w:rPr>
          <w:rStyle w:val="Strong"/>
          <w:b w:val="0"/>
          <w:szCs w:val="26"/>
        </w:rPr>
        <w:t>“N</w:t>
      </w:r>
      <w:r w:rsidRPr="002C5023">
        <w:rPr>
          <w:rStyle w:val="Strong"/>
          <w:b w:val="0"/>
          <w:szCs w:val="26"/>
        </w:rPr>
        <w:t>gày nhận</w:t>
      </w:r>
      <w:r w:rsidR="00DB7D04" w:rsidRPr="002C5023">
        <w:rPr>
          <w:rStyle w:val="Strong"/>
          <w:b w:val="0"/>
          <w:szCs w:val="26"/>
        </w:rPr>
        <w:t>”</w:t>
      </w:r>
      <w:r w:rsidRPr="002C5023">
        <w:rPr>
          <w:szCs w:val="26"/>
        </w:rPr>
        <w:t xml:space="preserve"> hiển thị trùng nhau </w:t>
      </w:r>
      <w:r w:rsidRPr="002C5023">
        <w:rPr>
          <w:rFonts w:ascii="Segoe UI Symbol" w:hAnsi="Segoe UI Symbol" w:cs="Segoe UI Symbol"/>
          <w:szCs w:val="26"/>
        </w:rPr>
        <w:t>➝</w:t>
      </w:r>
      <w:r w:rsidRPr="002C5023">
        <w:rPr>
          <w:szCs w:val="26"/>
        </w:rPr>
        <w:t xml:space="preserve"> gây hiểu nhầm, không rõ ý nghĩa từng cột.</w:t>
      </w:r>
    </w:p>
    <w:p w14:paraId="3DCE286E" w14:textId="77777777" w:rsidR="00DF2E63" w:rsidRPr="002C5023" w:rsidRDefault="00DF2E63" w:rsidP="006D2979">
      <w:pPr>
        <w:spacing w:line="240" w:lineRule="auto"/>
        <w:rPr>
          <w:rStyle w:val="Strong"/>
          <w:b w:val="0"/>
          <w:szCs w:val="26"/>
        </w:rPr>
      </w:pPr>
      <w:r w:rsidRPr="002C5023">
        <w:rPr>
          <w:szCs w:val="26"/>
        </w:rPr>
        <w:t xml:space="preserve">+ </w:t>
      </w:r>
      <w:r w:rsidRPr="002C5023">
        <w:rPr>
          <w:rStyle w:val="Strong"/>
          <w:b w:val="0"/>
          <w:szCs w:val="26"/>
        </w:rPr>
        <w:t>Thông tin nơi gửi:</w:t>
      </w:r>
      <w:r w:rsidRPr="002C5023">
        <w:rPr>
          <w:rStyle w:val="Strong"/>
          <w:szCs w:val="26"/>
        </w:rPr>
        <w:t xml:space="preserve"> </w:t>
      </w:r>
      <w:r w:rsidRPr="002C5023">
        <w:rPr>
          <w:rStyle w:val="Strong"/>
          <w:b w:val="0"/>
          <w:szCs w:val="26"/>
        </w:rPr>
        <w:t>với vai LĐB thì sẽ đương nhiên biết là ở đâu khi nhìn ký hiệu --&gt; với LĐB thì thông tin nơi gửi là không cần thiết.</w:t>
      </w:r>
    </w:p>
    <w:p w14:paraId="1B9ACAD5" w14:textId="7C658D8D" w:rsidR="00A97B07" w:rsidRPr="002C5023" w:rsidRDefault="00DF2E63" w:rsidP="006D2979">
      <w:pPr>
        <w:spacing w:line="240" w:lineRule="auto"/>
        <w:rPr>
          <w:rStyle w:val="Strong"/>
          <w:b w:val="0"/>
          <w:szCs w:val="26"/>
        </w:rPr>
      </w:pPr>
      <w:r w:rsidRPr="002C5023">
        <w:rPr>
          <w:rStyle w:val="Strong"/>
          <w:b w:val="0"/>
          <w:szCs w:val="26"/>
        </w:rPr>
        <w:t>+ Đơn vị xử lý: Văn bản đến LĐB thì chưa thể biết đơn vị xử lý là đơn vị nào --&gt; sau khi LĐB chỉ đạo thì mới biết đơn vị xử lý --&gt; LĐB không cần hiển thị ra trường đơn vị xử lý --&gt; thông tin này hiển thị ở vai người dùng khác thì phù hợp.</w:t>
      </w:r>
    </w:p>
    <w:p w14:paraId="5EF44345" w14:textId="709F18AE" w:rsidR="00A97B07" w:rsidRPr="002C5023" w:rsidRDefault="00A97B07" w:rsidP="006D2979">
      <w:pPr>
        <w:spacing w:line="240" w:lineRule="auto"/>
        <w:rPr>
          <w:rStyle w:val="Strong"/>
          <w:szCs w:val="26"/>
          <w:u w:val="single"/>
        </w:rPr>
      </w:pPr>
      <w:r w:rsidRPr="002C5023">
        <w:rPr>
          <w:rStyle w:val="Strong"/>
          <w:szCs w:val="26"/>
        </w:rPr>
        <w:t xml:space="preserve">- </w:t>
      </w:r>
      <w:r w:rsidRPr="002C5023">
        <w:rPr>
          <w:rStyle w:val="Strong"/>
          <w:szCs w:val="26"/>
          <w:u w:val="single"/>
        </w:rPr>
        <w:t>Mong muốn:</w:t>
      </w:r>
    </w:p>
    <w:p w14:paraId="2282B6E3" w14:textId="0A8D128B" w:rsidR="00A97B07" w:rsidRPr="002C5023" w:rsidRDefault="00A97B07" w:rsidP="006D2979">
      <w:pPr>
        <w:spacing w:line="240" w:lineRule="auto"/>
        <w:rPr>
          <w:rStyle w:val="Strong"/>
          <w:b w:val="0"/>
          <w:szCs w:val="26"/>
        </w:rPr>
      </w:pPr>
      <w:r w:rsidRPr="002C5023">
        <w:rPr>
          <w:rStyle w:val="Strong"/>
          <w:b w:val="0"/>
          <w:szCs w:val="26"/>
        </w:rPr>
        <w:t>+ Tối ưu hiển thị và làm rõ nghĩa trường dữ liệu “Ngày đến” và “Ngày nhận” cho các vai trò</w:t>
      </w:r>
    </w:p>
    <w:p w14:paraId="610D2441" w14:textId="27A3CD06" w:rsidR="00A97B07" w:rsidRPr="002C5023" w:rsidRDefault="00A97B07" w:rsidP="006D2979">
      <w:pPr>
        <w:spacing w:line="240" w:lineRule="auto"/>
        <w:rPr>
          <w:rStyle w:val="Strong"/>
          <w:b w:val="0"/>
          <w:szCs w:val="26"/>
        </w:rPr>
      </w:pPr>
      <w:r w:rsidRPr="002C5023">
        <w:rPr>
          <w:rStyle w:val="Strong"/>
          <w:b w:val="0"/>
          <w:szCs w:val="26"/>
        </w:rPr>
        <w:t>+ Thông tin nơi gửi: ẩn trường dữ liệu này với vai trò LĐB</w:t>
      </w:r>
    </w:p>
    <w:p w14:paraId="51FD2FA7" w14:textId="3907DDC9" w:rsidR="004147EA" w:rsidRPr="002C5023" w:rsidRDefault="004147EA" w:rsidP="006D2979">
      <w:pPr>
        <w:spacing w:line="240" w:lineRule="auto"/>
        <w:rPr>
          <w:rStyle w:val="Strong"/>
          <w:b w:val="0"/>
          <w:szCs w:val="26"/>
        </w:rPr>
      </w:pPr>
      <w:r w:rsidRPr="002C5023">
        <w:rPr>
          <w:rStyle w:val="Strong"/>
          <w:b w:val="0"/>
          <w:szCs w:val="26"/>
        </w:rPr>
        <w:t>+ Đơn vị xử lý: ẩn trường dữ liệu này với vai trò LĐB</w:t>
      </w:r>
    </w:p>
    <w:p w14:paraId="4FB0CDA1" w14:textId="718880AE" w:rsidR="004147EA" w:rsidRPr="002C5023" w:rsidRDefault="004147EA" w:rsidP="006D2979">
      <w:pPr>
        <w:spacing w:line="240" w:lineRule="auto"/>
        <w:rPr>
          <w:rStyle w:val="Strong"/>
          <w:b w:val="0"/>
          <w:szCs w:val="26"/>
        </w:rPr>
      </w:pPr>
      <w:r w:rsidRPr="002C5023">
        <w:rPr>
          <w:rStyle w:val="Strong"/>
          <w:b w:val="0"/>
          <w:szCs w:val="26"/>
        </w:rPr>
        <w:t>+ Tại các danh sách hiện tại có cột FILE (ở cuối cùng)</w:t>
      </w:r>
    </w:p>
    <w:p w14:paraId="4CCD85D6" w14:textId="771ED2BF" w:rsidR="004147EA" w:rsidRPr="002C5023" w:rsidRDefault="004147EA" w:rsidP="006D2979">
      <w:pPr>
        <w:spacing w:line="240" w:lineRule="auto"/>
        <w:ind w:left="0" w:firstLine="720"/>
        <w:rPr>
          <w:rStyle w:val="Strong"/>
          <w:b w:val="0"/>
          <w:szCs w:val="26"/>
        </w:rPr>
      </w:pPr>
      <w:r w:rsidRPr="002C5023">
        <w:rPr>
          <w:rStyle w:val="Strong"/>
          <w:b w:val="0"/>
          <w:szCs w:val="26"/>
        </w:rPr>
        <w:t>+ Nếu có 1 file: nhấn vào sẽ show ra màn đọc file</w:t>
      </w:r>
    </w:p>
    <w:p w14:paraId="7DD43C9C" w14:textId="26E30166" w:rsidR="004147EA" w:rsidRPr="002C5023" w:rsidRDefault="004147EA" w:rsidP="006D2979">
      <w:pPr>
        <w:spacing w:line="240" w:lineRule="auto"/>
        <w:ind w:firstLine="663"/>
        <w:rPr>
          <w:rStyle w:val="Strong"/>
          <w:b w:val="0"/>
          <w:szCs w:val="26"/>
        </w:rPr>
      </w:pPr>
      <w:r w:rsidRPr="002C5023">
        <w:rPr>
          <w:rStyle w:val="Strong"/>
          <w:b w:val="0"/>
          <w:szCs w:val="26"/>
        </w:rPr>
        <w:t>+ Nếu có nhiều file: nhấn vào sẽ show ra danh sách các file trong văn bản</w:t>
      </w:r>
    </w:p>
    <w:p w14:paraId="1113543C" w14:textId="6D82C9DD" w:rsidR="00A97B07" w:rsidRPr="002C5023" w:rsidRDefault="004147EA" w:rsidP="006D2979">
      <w:pPr>
        <w:pStyle w:val="Heading3"/>
        <w:spacing w:line="240" w:lineRule="auto"/>
      </w:pPr>
      <w:bookmarkStart w:id="70" w:name="_Toc202190053"/>
      <w:r w:rsidRPr="002C5023">
        <w:t>Mô tả thay đổi về luồng nghiệp vụ</w:t>
      </w:r>
      <w:bookmarkEnd w:id="70"/>
    </w:p>
    <w:p w14:paraId="400B3929" w14:textId="7B105CAA" w:rsidR="00C421CD" w:rsidRPr="002C5023" w:rsidRDefault="00C421CD" w:rsidP="006D2979">
      <w:pPr>
        <w:spacing w:line="240" w:lineRule="auto"/>
        <w:rPr>
          <w:szCs w:val="26"/>
        </w:rPr>
      </w:pPr>
      <w:r w:rsidRPr="002C5023">
        <w:rPr>
          <w:szCs w:val="26"/>
        </w:rPr>
        <w:t>- Áp dụng các phiên bản: web</w:t>
      </w:r>
      <w:r w:rsidR="00A113F1" w:rsidRPr="002C5023">
        <w:rPr>
          <w:szCs w:val="26"/>
        </w:rPr>
        <w:t>, ipad, app ios, app android</w:t>
      </w:r>
    </w:p>
    <w:p w14:paraId="6805927D" w14:textId="17EE4EAB" w:rsidR="00D57C10" w:rsidRPr="002C5023" w:rsidRDefault="00D57C10" w:rsidP="006D2979">
      <w:pPr>
        <w:spacing w:line="240" w:lineRule="auto"/>
        <w:rPr>
          <w:szCs w:val="26"/>
        </w:rPr>
      </w:pPr>
      <w:r w:rsidRPr="002C5023">
        <w:rPr>
          <w:szCs w:val="26"/>
        </w:rPr>
        <w:t xml:space="preserve">- Định nghĩa </w:t>
      </w:r>
      <w:r w:rsidR="00C272A6" w:rsidRPr="002C5023">
        <w:rPr>
          <w:szCs w:val="26"/>
        </w:rPr>
        <w:t>trường thông tin:</w:t>
      </w:r>
    </w:p>
    <w:p w14:paraId="04B55E93" w14:textId="7DAAB6CC" w:rsidR="00D57C10" w:rsidRPr="002C5023" w:rsidRDefault="00D57C10" w:rsidP="006D2979">
      <w:pPr>
        <w:spacing w:line="240" w:lineRule="auto"/>
        <w:rPr>
          <w:szCs w:val="26"/>
        </w:rPr>
      </w:pPr>
      <w:r w:rsidRPr="002C5023">
        <w:rPr>
          <w:szCs w:val="26"/>
        </w:rPr>
        <w:t>+ Ngày đến: là ngày đơn vị nhận văn bản</w:t>
      </w:r>
    </w:p>
    <w:p w14:paraId="023A53F8" w14:textId="12D99CA6" w:rsidR="000D2A47" w:rsidRPr="002C5023" w:rsidRDefault="00D57C10" w:rsidP="006D2979">
      <w:pPr>
        <w:spacing w:line="240" w:lineRule="auto"/>
        <w:rPr>
          <w:szCs w:val="26"/>
        </w:rPr>
      </w:pPr>
      <w:r w:rsidRPr="002C5023">
        <w:rPr>
          <w:szCs w:val="26"/>
        </w:rPr>
        <w:t>+ Ngày nhận: là ngày từng cá nhân nhận văn bản trên hệ thống</w:t>
      </w:r>
    </w:p>
    <w:p w14:paraId="3E96C596" w14:textId="0540C430" w:rsidR="004147EA" w:rsidRPr="002C5023" w:rsidRDefault="00C421CD" w:rsidP="006D2979">
      <w:pPr>
        <w:spacing w:line="240" w:lineRule="auto"/>
        <w:rPr>
          <w:szCs w:val="26"/>
        </w:rPr>
      </w:pPr>
      <w:r w:rsidRPr="002C5023">
        <w:rPr>
          <w:szCs w:val="26"/>
        </w:rPr>
        <w:t xml:space="preserve">- Tại menu cấp 1 -&gt; </w:t>
      </w:r>
      <w:r w:rsidR="000D2A47" w:rsidRPr="002C5023">
        <w:rPr>
          <w:szCs w:val="26"/>
        </w:rPr>
        <w:t>Văn bản đến -&gt; Menu cấp 2-&gt; Các tab: Tiếp nhận văn bản, Chờ xử lý, Đang xử lý, Đã xử lý, Nhận để biết, Thu hồi, Tra cứu văn bản</w:t>
      </w:r>
    </w:p>
    <w:p w14:paraId="74DA7123" w14:textId="134DE97B" w:rsidR="004147EA"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Với vai trò Văn thư: </w:t>
      </w:r>
      <w:r w:rsidR="004147EA" w:rsidRPr="002C5023">
        <w:rPr>
          <w:szCs w:val="26"/>
        </w:rPr>
        <w:t xml:space="preserve">Ẩn cột Ngày </w:t>
      </w:r>
      <w:r w:rsidR="00F80EB6" w:rsidRPr="002C5023">
        <w:rPr>
          <w:szCs w:val="26"/>
        </w:rPr>
        <w:t>nhận</w:t>
      </w:r>
    </w:p>
    <w:p w14:paraId="078B0A7F" w14:textId="4F0D66C5" w:rsidR="001F0E40"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 </w:t>
      </w:r>
      <w:r w:rsidRPr="002C5023">
        <w:rPr>
          <w:szCs w:val="26"/>
        </w:rPr>
        <w:t>K</w:t>
      </w:r>
      <w:r w:rsidR="00F80EB6" w:rsidRPr="002C5023">
        <w:rPr>
          <w:szCs w:val="26"/>
        </w:rPr>
        <w:t>hông phải Văn thư: hiển thị cột Ngày nhận</w:t>
      </w:r>
      <w:r w:rsidRPr="002C5023">
        <w:rPr>
          <w:szCs w:val="26"/>
        </w:rPr>
        <w:t xml:space="preserve"> </w:t>
      </w:r>
    </w:p>
    <w:p w14:paraId="7C1E62C7" w14:textId="77777777" w:rsidR="001F0E40" w:rsidRPr="002C5023" w:rsidRDefault="001F0E40" w:rsidP="006D2979">
      <w:pPr>
        <w:spacing w:line="240" w:lineRule="auto"/>
        <w:ind w:firstLine="663"/>
        <w:rPr>
          <w:szCs w:val="26"/>
        </w:rPr>
      </w:pPr>
      <w:r w:rsidRPr="002C5023">
        <w:rPr>
          <w:szCs w:val="26"/>
        </w:rPr>
        <w:t>+ Trường hợp nếu văn bản đến có 1 file: nhấn vào sẽ show ra màn đọc file</w:t>
      </w:r>
    </w:p>
    <w:p w14:paraId="6D172F79" w14:textId="672292AD" w:rsidR="001F0E40" w:rsidRPr="002C5023" w:rsidRDefault="001F0E40" w:rsidP="006D2979">
      <w:pPr>
        <w:spacing w:line="240" w:lineRule="auto"/>
        <w:ind w:firstLine="663"/>
        <w:rPr>
          <w:szCs w:val="26"/>
        </w:rPr>
      </w:pPr>
      <w:r w:rsidRPr="002C5023">
        <w:rPr>
          <w:szCs w:val="26"/>
        </w:rPr>
        <w:t>+ Trường hợp nếu văn bản đến có nhiều file: nhấn vào sẽ show ra danh sách các file trong văn bản. Khi user click vào từng cột trong list thì hệ thống sẽ mở ra popup view file (đè lên màn danh sách file) đối với file pdf, các định dạng file còn lại phải down về thiết bị =&gt; Chỉ làm với web</w:t>
      </w:r>
    </w:p>
    <w:p w14:paraId="0E71FD18" w14:textId="2F02E20F" w:rsidR="000D2A47" w:rsidRPr="002C5023" w:rsidRDefault="000D2A47" w:rsidP="006D2979">
      <w:pPr>
        <w:spacing w:line="240" w:lineRule="auto"/>
        <w:rPr>
          <w:szCs w:val="26"/>
        </w:rPr>
      </w:pPr>
      <w:r w:rsidRPr="002C5023">
        <w:rPr>
          <w:szCs w:val="26"/>
        </w:rPr>
        <w:t xml:space="preserve">- Tại menu cấp 1 -&gt; Văn bản đến -&gt; Menu cấp 2-&gt; Các tab: Tiếp nhận văn bản, Chờ xử </w:t>
      </w:r>
      <w:r w:rsidRPr="002C5023">
        <w:rPr>
          <w:szCs w:val="26"/>
        </w:rPr>
        <w:lastRenderedPageBreak/>
        <w:t>lý, Đang xử lý, Đã xử lý, Nhận để biết, Thu hồi -&gt; Chi tiết văn bản</w:t>
      </w:r>
    </w:p>
    <w:p w14:paraId="554E932B" w14:textId="14011BA0" w:rsidR="004147EA" w:rsidRPr="002C5023" w:rsidRDefault="00C421CD" w:rsidP="006D2979">
      <w:pPr>
        <w:spacing w:line="240" w:lineRule="auto"/>
        <w:ind w:firstLine="663"/>
        <w:rPr>
          <w:szCs w:val="26"/>
        </w:rPr>
      </w:pPr>
      <w:r w:rsidRPr="002C5023">
        <w:rPr>
          <w:szCs w:val="26"/>
        </w:rPr>
        <w:t>+ Với vai trò L</w:t>
      </w:r>
      <w:r w:rsidR="00F32807" w:rsidRPr="002C5023">
        <w:rPr>
          <w:szCs w:val="26"/>
        </w:rPr>
        <w:t>DB</w:t>
      </w:r>
      <w:r w:rsidR="000D2A47" w:rsidRPr="002C5023">
        <w:rPr>
          <w:szCs w:val="26"/>
        </w:rPr>
        <w:t>:</w:t>
      </w:r>
      <w:r w:rsidR="00F32807" w:rsidRPr="002C5023">
        <w:rPr>
          <w:szCs w:val="26"/>
        </w:rPr>
        <w:t xml:space="preserve"> Ẩn </w:t>
      </w:r>
      <w:r w:rsidR="00D57C10" w:rsidRPr="002C5023">
        <w:rPr>
          <w:szCs w:val="26"/>
        </w:rPr>
        <w:t>dữ liệu Thông tin nơi gửi và Đơn vị xử lý</w:t>
      </w:r>
    </w:p>
    <w:p w14:paraId="5765BB26" w14:textId="7E6DB62F" w:rsidR="00D57C10" w:rsidRPr="002C5023" w:rsidRDefault="00D57C10" w:rsidP="006D2979">
      <w:pPr>
        <w:spacing w:line="240" w:lineRule="auto"/>
        <w:ind w:firstLine="663"/>
        <w:rPr>
          <w:szCs w:val="26"/>
        </w:rPr>
      </w:pPr>
      <w:r w:rsidRPr="002C5023">
        <w:rPr>
          <w:szCs w:val="26"/>
        </w:rPr>
        <w:t>+ Với các vai trò còn lại: không thay đổi</w:t>
      </w:r>
    </w:p>
    <w:p w14:paraId="17D87474" w14:textId="732B49ED" w:rsidR="00A113F1" w:rsidRPr="002C5023" w:rsidRDefault="00A113F1" w:rsidP="006D2979">
      <w:pPr>
        <w:spacing w:line="240" w:lineRule="auto"/>
        <w:rPr>
          <w:szCs w:val="26"/>
        </w:rPr>
      </w:pPr>
      <w:r w:rsidRPr="002C5023">
        <w:rPr>
          <w:szCs w:val="26"/>
        </w:rPr>
        <w:t>- Người dùng được gán Vai trò Lãnh đạo bộ khi thoả mãn 2 điều kiện sau:</w:t>
      </w:r>
    </w:p>
    <w:p w14:paraId="37518235" w14:textId="5FB5042C" w:rsidR="00A113F1" w:rsidRPr="002C5023" w:rsidRDefault="00A113F1" w:rsidP="006D2979">
      <w:pPr>
        <w:spacing w:line="240" w:lineRule="auto"/>
        <w:rPr>
          <w:szCs w:val="26"/>
        </w:rPr>
      </w:pPr>
      <w:r w:rsidRPr="002C5023">
        <w:rPr>
          <w:szCs w:val="26"/>
        </w:rPr>
        <w:tab/>
        <w:t>+ Kiểm tra đơn vị của usẻ có tên chứa “Bộ trưởng” hoặc “Thứ trưởng”</w:t>
      </w:r>
    </w:p>
    <w:p w14:paraId="3E6DFE7A" w14:textId="623CA11E" w:rsidR="00A113F1" w:rsidRPr="002C5023" w:rsidRDefault="00A113F1" w:rsidP="006D2979">
      <w:pPr>
        <w:spacing w:line="240" w:lineRule="auto"/>
        <w:rPr>
          <w:szCs w:val="26"/>
        </w:rPr>
      </w:pPr>
      <w:r w:rsidRPr="002C5023">
        <w:rPr>
          <w:szCs w:val="26"/>
        </w:rPr>
        <w:tab/>
        <w:t xml:space="preserve">+ Và trong danh sách vai trò được tick chọn là “Là Lãnh đạo” </w:t>
      </w:r>
    </w:p>
    <w:p w14:paraId="18DCE580" w14:textId="6FCEAD69" w:rsidR="00BD4339" w:rsidRPr="002C5023" w:rsidRDefault="00BD4339" w:rsidP="006D2979">
      <w:pPr>
        <w:widowControl/>
        <w:spacing w:before="0" w:line="240" w:lineRule="auto"/>
        <w:ind w:left="0"/>
        <w:rPr>
          <w:b/>
          <w:sz w:val="28"/>
        </w:rPr>
      </w:pPr>
      <w:r w:rsidRPr="002C5023">
        <w:br w:type="page"/>
      </w:r>
    </w:p>
    <w:p w14:paraId="3ABDB206" w14:textId="7678F1B0" w:rsidR="00DD409C" w:rsidRPr="002C5023" w:rsidRDefault="00DD409C" w:rsidP="006D2979">
      <w:pPr>
        <w:pStyle w:val="Heading2"/>
        <w:spacing w:line="240" w:lineRule="auto"/>
      </w:pPr>
      <w:bookmarkStart w:id="71" w:name="_Toc202190054"/>
      <w:bookmarkStart w:id="72" w:name="_Toc202368571"/>
      <w:r w:rsidRPr="002C5023">
        <w:lastRenderedPageBreak/>
        <w:t>[YC8] Ẩn độ mật</w:t>
      </w:r>
      <w:bookmarkEnd w:id="71"/>
      <w:bookmarkEnd w:id="72"/>
    </w:p>
    <w:p w14:paraId="0B9B35AC" w14:textId="373F2176" w:rsidR="00A42ACE" w:rsidRPr="002C5023" w:rsidRDefault="00A42ACE" w:rsidP="006D2979">
      <w:pPr>
        <w:pStyle w:val="Heading3"/>
        <w:spacing w:line="240" w:lineRule="auto"/>
      </w:pPr>
      <w:bookmarkStart w:id="73" w:name="_Toc202190055"/>
      <w:r w:rsidRPr="002C5023">
        <w:t>Mô tả chung vè yêu cầu thay đổi</w:t>
      </w:r>
      <w:bookmarkEnd w:id="73"/>
    </w:p>
    <w:p w14:paraId="1FABDA04" w14:textId="40F61495" w:rsidR="00E36BB2" w:rsidRPr="002C5023" w:rsidRDefault="00E36BB2" w:rsidP="00561F89">
      <w:pPr>
        <w:pStyle w:val="NormalIndent"/>
        <w:numPr>
          <w:ilvl w:val="0"/>
          <w:numId w:val="0"/>
        </w:numPr>
        <w:ind w:left="414"/>
      </w:pPr>
      <w:r w:rsidRPr="002C5023">
        <w:rPr>
          <w:b/>
        </w:rPr>
        <w:t xml:space="preserve">- </w:t>
      </w:r>
      <w:r w:rsidRPr="002C5023">
        <w:rPr>
          <w:b/>
          <w:u w:val="single"/>
        </w:rPr>
        <w:t>Hiện trạng:</w:t>
      </w:r>
      <w:r w:rsidRPr="002C5023">
        <w:t xml:space="preserve"> </w:t>
      </w:r>
      <w:r w:rsidR="00A42ACE" w:rsidRPr="002C5023">
        <w:t>Trong</w:t>
      </w:r>
      <w:r w:rsidR="009F5541" w:rsidRPr="002C5023">
        <w:t xml:space="preserve"> chi tiết </w:t>
      </w:r>
      <w:r w:rsidR="00A42ACE" w:rsidRPr="002C5023">
        <w:t>văn bản đến và chi tiết văn bản đi, hệ thống hiển thị độ mật của văn bản</w:t>
      </w:r>
    </w:p>
    <w:p w14:paraId="7ED1AF0D" w14:textId="7B9BAAD1" w:rsidR="00A42ACE" w:rsidRPr="002C5023" w:rsidRDefault="00A42ACE" w:rsidP="00561F89">
      <w:pPr>
        <w:pStyle w:val="NormalIndent"/>
        <w:numPr>
          <w:ilvl w:val="0"/>
          <w:numId w:val="0"/>
        </w:numPr>
        <w:ind w:left="414"/>
      </w:pPr>
      <w:r w:rsidRPr="002C5023">
        <w:rPr>
          <w:b/>
        </w:rPr>
        <w:t xml:space="preserve">- </w:t>
      </w:r>
      <w:r w:rsidRPr="002C5023">
        <w:rPr>
          <w:b/>
          <w:u w:val="single"/>
        </w:rPr>
        <w:t>Mong muốn:</w:t>
      </w:r>
      <w:r w:rsidRPr="002C5023">
        <w:t xml:space="preserve"> Ẩn độ mật của văn bản trong giao diện cả chi tiết văn bản đến và chi tiết văn bản đi</w:t>
      </w:r>
    </w:p>
    <w:p w14:paraId="068F8940" w14:textId="65A23449" w:rsidR="00A42ACE" w:rsidRPr="002C5023" w:rsidRDefault="00A42ACE" w:rsidP="006D2979">
      <w:pPr>
        <w:pStyle w:val="Heading3"/>
        <w:spacing w:line="240" w:lineRule="auto"/>
      </w:pPr>
      <w:bookmarkStart w:id="74" w:name="_Toc202190056"/>
      <w:r w:rsidRPr="002C5023">
        <w:t>Mô tả thay đổi về luồng nghiệp vụ</w:t>
      </w:r>
      <w:bookmarkEnd w:id="74"/>
    </w:p>
    <w:p w14:paraId="1ABCB82D" w14:textId="680945EB" w:rsidR="00917734" w:rsidRPr="002C5023" w:rsidRDefault="00917734" w:rsidP="006D2979">
      <w:pPr>
        <w:spacing w:line="240" w:lineRule="auto"/>
        <w:rPr>
          <w:szCs w:val="26"/>
        </w:rPr>
      </w:pPr>
      <w:r w:rsidRPr="002C5023">
        <w:rPr>
          <w:szCs w:val="26"/>
        </w:rPr>
        <w:t>- Áp dụng các phiên bản: web, ipad, app ios, app android</w:t>
      </w:r>
    </w:p>
    <w:p w14:paraId="4D27FC16" w14:textId="1CA73324" w:rsidR="00EF6251" w:rsidRPr="002C5023" w:rsidRDefault="000D2A47" w:rsidP="006D2979">
      <w:pPr>
        <w:spacing w:line="240" w:lineRule="auto"/>
        <w:rPr>
          <w:szCs w:val="26"/>
        </w:rPr>
      </w:pPr>
      <w:r w:rsidRPr="002C5023">
        <w:rPr>
          <w:szCs w:val="26"/>
        </w:rPr>
        <w:t xml:space="preserve">- Tại menu cấp 1 -&gt; Văn bản đến -&gt; Menu cấp 2-&gt; Các tab: Tiếp nhận văn bản, Chờ xử lý, Đang xử lý, Đã xử lý, Nhận để biết, Thu hồi, Tra cứu văn bản -&gt; Chi tiết văn bản </w:t>
      </w:r>
      <w:r w:rsidR="00C272A6" w:rsidRPr="002C5023">
        <w:rPr>
          <w:szCs w:val="26"/>
        </w:rPr>
        <w:t>-&gt; Ẩn trường “Độ mật”</w:t>
      </w:r>
    </w:p>
    <w:p w14:paraId="71170F64" w14:textId="5AB6B967" w:rsidR="00EF6251" w:rsidRDefault="000D2A47" w:rsidP="006D2979">
      <w:pPr>
        <w:spacing w:line="240" w:lineRule="auto"/>
        <w:rPr>
          <w:szCs w:val="26"/>
        </w:rPr>
      </w:pPr>
      <w:r w:rsidRPr="002C5023">
        <w:rPr>
          <w:szCs w:val="26"/>
        </w:rPr>
        <w:t>- Tại menu cấp 1 -&gt; Văn bản đến -&gt; Menu cấp 2-&gt; Các tab: Tiếp nhận văn bản, Chờ xử lý, Đang xử lý, Đã xử lý, Nhận để biết, Thu hồi</w:t>
      </w:r>
      <w:r w:rsidR="00866E06">
        <w:rPr>
          <w:szCs w:val="26"/>
        </w:rPr>
        <w:t>, Tra cứu văn bản</w:t>
      </w:r>
      <w:r w:rsidRPr="002C5023">
        <w:rPr>
          <w:szCs w:val="26"/>
        </w:rPr>
        <w:t xml:space="preserve"> -&gt; Lọc nâng cao -&gt; Ẩn bộ lọc “Độ mật”</w:t>
      </w:r>
    </w:p>
    <w:p w14:paraId="037300CC" w14:textId="494DF44F" w:rsidR="00B87263" w:rsidRDefault="00B87263" w:rsidP="00B87263">
      <w:pPr>
        <w:spacing w:line="240" w:lineRule="auto"/>
        <w:rPr>
          <w:szCs w:val="26"/>
        </w:rPr>
      </w:pPr>
      <w:r w:rsidRPr="002C5023">
        <w:rPr>
          <w:szCs w:val="26"/>
        </w:rPr>
        <w:t xml:space="preserve">- Tại menu cấp 1 -&gt; Văn bản đến -&gt; </w:t>
      </w:r>
      <w:r>
        <w:rPr>
          <w:szCs w:val="26"/>
        </w:rPr>
        <w:t xml:space="preserve">Vào sổ văn bản -&gt; </w:t>
      </w:r>
      <w:r w:rsidRPr="002C5023">
        <w:rPr>
          <w:szCs w:val="26"/>
        </w:rPr>
        <w:t>Ẩn trường “Độ mật”</w:t>
      </w:r>
    </w:p>
    <w:p w14:paraId="4EA24DA5" w14:textId="3697557B" w:rsidR="00D62139" w:rsidRPr="002C5023" w:rsidRDefault="00D62139" w:rsidP="00B87263">
      <w:pPr>
        <w:spacing w:line="240" w:lineRule="auto"/>
        <w:rPr>
          <w:szCs w:val="26"/>
        </w:rPr>
      </w:pPr>
      <w:r w:rsidRPr="00D62139">
        <w:rPr>
          <w:szCs w:val="26"/>
        </w:rPr>
        <w:t>Tại menu cấp 1 -&gt; Văn bản đến -&gt; Menu cấp 2 -&gt; Chờ xử lý -&gt; Chỉnh sửa -&gt; Ẩn trường “Độ mật” trong biểu mẫu nhập liệu</w:t>
      </w:r>
    </w:p>
    <w:p w14:paraId="55489C57" w14:textId="53A4A598" w:rsidR="000D2A47" w:rsidRPr="002C5023" w:rsidRDefault="000D2A47" w:rsidP="006D2979">
      <w:pPr>
        <w:spacing w:line="240" w:lineRule="auto"/>
        <w:rPr>
          <w:szCs w:val="26"/>
        </w:rPr>
      </w:pPr>
      <w:r w:rsidRPr="002C5023">
        <w:rPr>
          <w:szCs w:val="26"/>
        </w:rPr>
        <w:t xml:space="preserve">- Tại menu cấp 1 -&gt; Văn bản đi -&gt; Menu cấp 2-&gt; Các tab: Dự thảo, Ban hành, </w:t>
      </w:r>
      <w:r w:rsidR="00DD7055" w:rsidRPr="002C5023">
        <w:rPr>
          <w:szCs w:val="26"/>
        </w:rPr>
        <w:t>Chờ xử lý, VB đã cấp số, Đã xử lý, Thu hồi, VB trình ban hành, Nhận để biết, Tra cứu văn bản</w:t>
      </w:r>
      <w:r w:rsidR="002B65F4">
        <w:rPr>
          <w:szCs w:val="26"/>
        </w:rPr>
        <w:t>,</w:t>
      </w:r>
      <w:r w:rsidR="002B65F4" w:rsidRPr="002B65F4">
        <w:rPr>
          <w:szCs w:val="26"/>
        </w:rPr>
        <w:t xml:space="preserve"> </w:t>
      </w:r>
      <w:r w:rsidR="002B65F4">
        <w:rPr>
          <w:szCs w:val="26"/>
        </w:rPr>
        <w:t xml:space="preserve">Tìm kiếm văn bản, Đã ban </w:t>
      </w:r>
      <w:r w:rsidRPr="002C5023">
        <w:rPr>
          <w:szCs w:val="26"/>
        </w:rPr>
        <w:t>-&gt; Chi tiết văn bản -&gt; Ẩn trường “Độ mật”</w:t>
      </w:r>
    </w:p>
    <w:p w14:paraId="762DCF07" w14:textId="621EEB77" w:rsidR="00DD7055" w:rsidRPr="002C5023" w:rsidRDefault="00DD7055" w:rsidP="006D2979">
      <w:pPr>
        <w:spacing w:line="240" w:lineRule="auto"/>
        <w:rPr>
          <w:szCs w:val="26"/>
        </w:rPr>
      </w:pPr>
      <w:r w:rsidRPr="002C5023">
        <w:rPr>
          <w:szCs w:val="26"/>
        </w:rPr>
        <w:t>- Tại menu cấp 1 -&gt; Văn bản đi -&gt; Menu cấp 2-&gt; Các tab: Dự thảo, Ban hành, Chờ xử lý, VB đã cấp số, Đã xử lý, Thu hồi, VB trình ban hành, Nhận để biết, Tra cứu văn bản</w:t>
      </w:r>
      <w:r w:rsidR="002B65F4">
        <w:rPr>
          <w:szCs w:val="26"/>
        </w:rPr>
        <w:t xml:space="preserve">, Tìm kiếm văn bản, Đã ban hành </w:t>
      </w:r>
      <w:r w:rsidRPr="002C5023">
        <w:rPr>
          <w:szCs w:val="26"/>
        </w:rPr>
        <w:t>-&gt;Lọc nâng cao -&gt; Ẩn trường “Độ mật”</w:t>
      </w:r>
    </w:p>
    <w:p w14:paraId="27B2801F" w14:textId="6A7BF410" w:rsidR="00B87263" w:rsidRPr="002C5023" w:rsidRDefault="00B87263" w:rsidP="00B87263">
      <w:pPr>
        <w:spacing w:line="240" w:lineRule="auto"/>
        <w:rPr>
          <w:szCs w:val="26"/>
        </w:rPr>
      </w:pPr>
      <w:r>
        <w:rPr>
          <w:szCs w:val="26"/>
        </w:rPr>
        <w:t>- Tại menu cấp 1 -&gt; Văn bản đi</w:t>
      </w:r>
      <w:r w:rsidRPr="002C5023">
        <w:rPr>
          <w:szCs w:val="26"/>
        </w:rPr>
        <w:t xml:space="preserve"> -&gt;</w:t>
      </w:r>
      <w:r>
        <w:rPr>
          <w:szCs w:val="26"/>
        </w:rPr>
        <w:t xml:space="preserve">Menu cấp 2-&gt; Dự thảo -&gt; Thêm mới dự thảo -&gt; </w:t>
      </w:r>
      <w:r w:rsidRPr="002C5023">
        <w:rPr>
          <w:szCs w:val="26"/>
        </w:rPr>
        <w:t>Ẩn trường “Độ mật”</w:t>
      </w:r>
    </w:p>
    <w:p w14:paraId="14F4FF1B" w14:textId="77777777" w:rsidR="00D62139" w:rsidRDefault="00B87263" w:rsidP="00D62139">
      <w:pPr>
        <w:spacing w:line="240" w:lineRule="auto"/>
        <w:rPr>
          <w:szCs w:val="26"/>
        </w:rPr>
      </w:pPr>
      <w:r>
        <w:rPr>
          <w:szCs w:val="26"/>
        </w:rPr>
        <w:t>- Tại menu cấp 1 -&gt; Văn bản đi</w:t>
      </w:r>
      <w:r w:rsidRPr="002C5023">
        <w:rPr>
          <w:szCs w:val="26"/>
        </w:rPr>
        <w:t xml:space="preserve"> -&gt;</w:t>
      </w:r>
      <w:r>
        <w:rPr>
          <w:szCs w:val="26"/>
        </w:rPr>
        <w:t xml:space="preserve">Menu cấp 2-&gt; Ban hành -&gt; Cấp số và ban hành -&gt; </w:t>
      </w:r>
      <w:r w:rsidRPr="002C5023">
        <w:rPr>
          <w:szCs w:val="26"/>
        </w:rPr>
        <w:t>Ẩn trường “Độ mật”</w:t>
      </w:r>
    </w:p>
    <w:p w14:paraId="435E4BFF" w14:textId="09820813" w:rsidR="00D62139" w:rsidRPr="00D62139" w:rsidRDefault="00D62139" w:rsidP="00D62139">
      <w:pPr>
        <w:spacing w:line="240" w:lineRule="auto"/>
        <w:rPr>
          <w:szCs w:val="26"/>
        </w:rPr>
      </w:pPr>
      <w:r>
        <w:rPr>
          <w:szCs w:val="26"/>
        </w:rPr>
        <w:t xml:space="preserve">- </w:t>
      </w:r>
      <w:r w:rsidRPr="00D62139">
        <w:rPr>
          <w:snapToGrid/>
          <w:color w:val="292A2E"/>
          <w:szCs w:val="26"/>
        </w:rPr>
        <w:t>Tại menu cấp 1 -&gt; Văn bản đi -&gt;Menu cấp 2-&gt; Dự thảo -&gt; Chỉnh sửa -&gt; Ẩn trường “Độ mật” trong biểu mẫu nhập liệu.</w:t>
      </w:r>
    </w:p>
    <w:p w14:paraId="13964AD5" w14:textId="781EDE56" w:rsidR="00D62139" w:rsidRPr="00D62139" w:rsidRDefault="00D62139" w:rsidP="00D62139">
      <w:pPr>
        <w:widowControl/>
        <w:shd w:val="clear" w:color="auto" w:fill="FFFFFF"/>
        <w:spacing w:before="0" w:line="240" w:lineRule="auto"/>
        <w:ind w:left="0"/>
        <w:rPr>
          <w:snapToGrid/>
          <w:color w:val="292A2E"/>
          <w:szCs w:val="26"/>
        </w:rPr>
      </w:pPr>
      <w:r>
        <w:rPr>
          <w:snapToGrid/>
          <w:color w:val="292A2E"/>
          <w:szCs w:val="26"/>
        </w:rPr>
        <w:t xml:space="preserve">- </w:t>
      </w:r>
      <w:r w:rsidRPr="00D62139">
        <w:rPr>
          <w:snapToGrid/>
          <w:color w:val="292A2E"/>
          <w:szCs w:val="26"/>
        </w:rPr>
        <w:t>Tại menu cấp 1 -&gt; Văn bản đi -&gt;Menu cấp 2-&gt; Ban hành -&gt; Chỉnh sửa -&gt; Ẩn trường “Độ mật” trong biểu mẫu nhập liệu.</w:t>
      </w:r>
    </w:p>
    <w:p w14:paraId="07C19504" w14:textId="51029530" w:rsidR="00D62139" w:rsidRPr="00D62139" w:rsidRDefault="00D62139" w:rsidP="00D62139">
      <w:pPr>
        <w:widowControl/>
        <w:shd w:val="clear" w:color="auto" w:fill="FFFFFF"/>
        <w:spacing w:before="0" w:line="240" w:lineRule="auto"/>
        <w:ind w:left="0"/>
        <w:rPr>
          <w:snapToGrid/>
          <w:color w:val="292A2E"/>
          <w:szCs w:val="26"/>
        </w:rPr>
      </w:pPr>
      <w:r>
        <w:rPr>
          <w:snapToGrid/>
          <w:color w:val="292A2E"/>
          <w:szCs w:val="26"/>
        </w:rPr>
        <w:t xml:space="preserve">- </w:t>
      </w:r>
      <w:r w:rsidRPr="00D62139">
        <w:rPr>
          <w:snapToGrid/>
          <w:color w:val="292A2E"/>
          <w:szCs w:val="26"/>
        </w:rPr>
        <w:t>Tại menu cấp 1 -&gt; Văn bản đi -&gt;Menu cấp 2-&gt; Chờ xử lý -&gt; Chi tiết văn bản -&gt; Cấp số -&gt; Ẩn trường “Độ mật” trong biểu mẫu nhập liệu.</w:t>
      </w:r>
    </w:p>
    <w:p w14:paraId="63317114" w14:textId="77777777" w:rsidR="00D62139" w:rsidRPr="002C5023" w:rsidRDefault="00D62139" w:rsidP="00B87263">
      <w:pPr>
        <w:spacing w:line="240" w:lineRule="auto"/>
        <w:rPr>
          <w:szCs w:val="26"/>
        </w:rPr>
      </w:pPr>
    </w:p>
    <w:p w14:paraId="41BBBFA0" w14:textId="77777777" w:rsidR="00BD4339" w:rsidRPr="002C5023" w:rsidRDefault="00BD4339" w:rsidP="006D2979">
      <w:pPr>
        <w:widowControl/>
        <w:spacing w:before="0" w:line="240" w:lineRule="auto"/>
        <w:ind w:left="0"/>
        <w:rPr>
          <w:b/>
          <w:sz w:val="28"/>
        </w:rPr>
      </w:pPr>
      <w:r w:rsidRPr="002C5023">
        <w:br w:type="page"/>
      </w:r>
    </w:p>
    <w:p w14:paraId="5C6B2059" w14:textId="7DE47DD1" w:rsidR="00DD409C" w:rsidRPr="002C5023" w:rsidRDefault="00DD7055" w:rsidP="006D2979">
      <w:pPr>
        <w:pStyle w:val="Heading2"/>
        <w:spacing w:line="240" w:lineRule="auto"/>
      </w:pPr>
      <w:r w:rsidRPr="002C5023">
        <w:lastRenderedPageBreak/>
        <w:t xml:space="preserve"> </w:t>
      </w:r>
      <w:bookmarkStart w:id="75" w:name="_Toc202190057"/>
      <w:bookmarkStart w:id="76" w:name="_Toc202368572"/>
      <w:r w:rsidR="00DD409C" w:rsidRPr="002C5023">
        <w:t>[YC9] Độ khẩn đánh dấu bằng icon giống bên Đảng</w:t>
      </w:r>
      <w:bookmarkEnd w:id="75"/>
      <w:bookmarkEnd w:id="76"/>
    </w:p>
    <w:p w14:paraId="5E6F8E88" w14:textId="1317330D" w:rsidR="00A42ACE" w:rsidRPr="002C5023" w:rsidRDefault="00A42ACE" w:rsidP="006D2979">
      <w:pPr>
        <w:pStyle w:val="Heading3"/>
        <w:spacing w:line="240" w:lineRule="auto"/>
      </w:pPr>
      <w:bookmarkStart w:id="77" w:name="_Toc202190058"/>
      <w:r w:rsidRPr="002C5023">
        <w:t>Mô tả chung về yêu cầu thay đổi</w:t>
      </w:r>
      <w:bookmarkEnd w:id="77"/>
    </w:p>
    <w:p w14:paraId="7C0E3C68" w14:textId="659137BA" w:rsidR="00A42ACE" w:rsidRPr="002C5023" w:rsidRDefault="00A42ACE"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người dùng cần biết độ khẩn</w:t>
      </w:r>
      <w:r w:rsidR="009C15A4" w:rsidRPr="002C5023">
        <w:rPr>
          <w:szCs w:val="26"/>
        </w:rPr>
        <w:t xml:space="preserve"> hoả tốc hay bình thường</w:t>
      </w:r>
      <w:r w:rsidRPr="002C5023">
        <w:rPr>
          <w:szCs w:val="26"/>
        </w:rPr>
        <w:t xml:space="preserve"> của văn bản cần phải vào chi tiết của văn bản đó để xem -&gt; gây mất thời gian và khó khăn trong việc xử lý văn bản khẩn</w:t>
      </w:r>
    </w:p>
    <w:p w14:paraId="240933C6" w14:textId="65D82A2E" w:rsidR="00A42ACE" w:rsidRPr="002C5023" w:rsidRDefault="00A42ACE" w:rsidP="006D2979">
      <w:pPr>
        <w:spacing w:line="240" w:lineRule="auto"/>
        <w:rPr>
          <w:szCs w:val="26"/>
        </w:rPr>
      </w:pPr>
      <w:r w:rsidRPr="002C5023">
        <w:rPr>
          <w:b/>
          <w:szCs w:val="26"/>
        </w:rPr>
        <w:t xml:space="preserve">- </w:t>
      </w:r>
      <w:r w:rsidRPr="002C5023">
        <w:rPr>
          <w:b/>
          <w:szCs w:val="26"/>
          <w:u w:val="single"/>
        </w:rPr>
        <w:t>Mong muốn</w:t>
      </w:r>
      <w:r w:rsidRPr="002C5023">
        <w:rPr>
          <w:szCs w:val="26"/>
        </w:rPr>
        <w:t xml:space="preserve">: </w:t>
      </w:r>
      <w:r w:rsidR="009C15A4" w:rsidRPr="002C5023">
        <w:rPr>
          <w:szCs w:val="26"/>
        </w:rPr>
        <w:t>Các văn bản Hỏa tốc sẽ bổ sung thêm 1 icon ở đầu trước trích yếu</w:t>
      </w:r>
    </w:p>
    <w:p w14:paraId="576BDCFC" w14:textId="337E244C" w:rsidR="009C15A4" w:rsidRPr="002C5023" w:rsidRDefault="009C15A4" w:rsidP="006D2979">
      <w:pPr>
        <w:pStyle w:val="Heading3"/>
        <w:spacing w:line="240" w:lineRule="auto"/>
      </w:pPr>
      <w:bookmarkStart w:id="78" w:name="_Toc202190059"/>
      <w:r w:rsidRPr="002C5023">
        <w:t>Mô tả thay đổi về luồng nghiệp vụ</w:t>
      </w:r>
      <w:bookmarkEnd w:id="78"/>
    </w:p>
    <w:p w14:paraId="0943398D" w14:textId="7BBB3057" w:rsidR="00917734" w:rsidRPr="002C5023" w:rsidRDefault="00917734" w:rsidP="006D2979">
      <w:pPr>
        <w:spacing w:line="240" w:lineRule="auto"/>
        <w:rPr>
          <w:szCs w:val="26"/>
        </w:rPr>
      </w:pPr>
      <w:r w:rsidRPr="002C5023">
        <w:rPr>
          <w:szCs w:val="26"/>
        </w:rPr>
        <w:t>- Áp dụng các phiên bản: web, ipad, app ios, app android</w:t>
      </w:r>
    </w:p>
    <w:p w14:paraId="66418700" w14:textId="403B2515" w:rsidR="00DD7055" w:rsidRPr="002C5023" w:rsidRDefault="00DD7055" w:rsidP="006D2979">
      <w:pPr>
        <w:spacing w:line="240" w:lineRule="auto"/>
        <w:rPr>
          <w:szCs w:val="26"/>
        </w:rPr>
      </w:pPr>
      <w:r w:rsidRPr="002C5023">
        <w:rPr>
          <w:szCs w:val="26"/>
        </w:rPr>
        <w:t xml:space="preserve">- Tại menu cấp 1 -&gt; Văn bản đến -&gt; Menu cấp 2-&gt; Tất cả các tab -&gt; </w:t>
      </w:r>
      <w:r w:rsidR="001D35B2">
        <w:rPr>
          <w:szCs w:val="26"/>
        </w:rPr>
        <w:t>Danh sách văn bản</w:t>
      </w:r>
      <w:r w:rsidRPr="002C5023">
        <w:rPr>
          <w:szCs w:val="26"/>
        </w:rPr>
        <w:t xml:space="preserve"> </w:t>
      </w:r>
    </w:p>
    <w:p w14:paraId="7D9E6E99" w14:textId="5210F27E" w:rsidR="009C15A4" w:rsidRPr="002C5023" w:rsidRDefault="00DD7055" w:rsidP="006D2979">
      <w:pPr>
        <w:spacing w:line="240" w:lineRule="auto"/>
        <w:ind w:firstLine="663"/>
        <w:rPr>
          <w:szCs w:val="26"/>
        </w:rPr>
      </w:pPr>
      <w:r w:rsidRPr="002C5023">
        <w:rPr>
          <w:szCs w:val="26"/>
        </w:rPr>
        <w:t xml:space="preserve">+ </w:t>
      </w:r>
      <w:r w:rsidR="00AA25F2" w:rsidRPr="002C5023">
        <w:rPr>
          <w:szCs w:val="26"/>
        </w:rPr>
        <w:t>Đ</w:t>
      </w:r>
      <w:r w:rsidR="009C15A4" w:rsidRPr="002C5023">
        <w:rPr>
          <w:szCs w:val="26"/>
        </w:rPr>
        <w:t xml:space="preserve">ối với các văn bản có độ khẩn = </w:t>
      </w:r>
      <w:r w:rsidR="00C61E0D" w:rsidRPr="002C5023">
        <w:rPr>
          <w:szCs w:val="26"/>
        </w:rPr>
        <w:t>“</w:t>
      </w:r>
      <w:r w:rsidR="009C15A4" w:rsidRPr="002C5023">
        <w:rPr>
          <w:szCs w:val="26"/>
        </w:rPr>
        <w:t>hỏa tốc</w:t>
      </w:r>
      <w:r w:rsidR="00C61E0D" w:rsidRPr="002C5023">
        <w:rPr>
          <w:szCs w:val="26"/>
        </w:rPr>
        <w:t>”</w:t>
      </w:r>
      <w:r w:rsidR="009C15A4" w:rsidRPr="002C5023">
        <w:rPr>
          <w:szCs w:val="26"/>
        </w:rPr>
        <w:t xml:space="preserve"> thì sẽ đánh dấu văn bản hỏa tốc = icon  </w:t>
      </w:r>
      <w:r w:rsidR="00C61E0D" w:rsidRPr="002C5023">
        <w:rPr>
          <w:noProof/>
          <w:szCs w:val="26"/>
        </w:rPr>
        <w:drawing>
          <wp:inline distT="0" distB="0" distL="0" distR="0" wp14:anchorId="0CD1C321" wp14:editId="66379364">
            <wp:extent cx="285750" cy="285750"/>
            <wp:effectExtent l="0" t="0" r="0" b="0"/>
            <wp:docPr id="11" name="Picture 1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C61E0D" w:rsidRPr="002C5023">
        <w:rPr>
          <w:szCs w:val="26"/>
        </w:rPr>
        <w:t xml:space="preserve"> </w:t>
      </w:r>
      <w:r w:rsidR="009C15A4" w:rsidRPr="002C5023">
        <w:rPr>
          <w:szCs w:val="26"/>
        </w:rPr>
        <w:t>và hiển thị theo thứ tự Đảng (nếu có) &gt; Hỏa tốc &gt; trích yếu</w:t>
      </w:r>
    </w:p>
    <w:p w14:paraId="1A4E6A72" w14:textId="7F493B92" w:rsidR="006F55DA" w:rsidRPr="002C5023" w:rsidRDefault="00DD7055" w:rsidP="006D2979">
      <w:pPr>
        <w:spacing w:line="240" w:lineRule="auto"/>
        <w:ind w:firstLine="663"/>
        <w:rPr>
          <w:szCs w:val="26"/>
        </w:rPr>
      </w:pPr>
      <w:r w:rsidRPr="002C5023">
        <w:rPr>
          <w:szCs w:val="26"/>
        </w:rPr>
        <w:t xml:space="preserve">+ </w:t>
      </w:r>
      <w:r w:rsidR="006F55DA" w:rsidRPr="002C5023">
        <w:rPr>
          <w:szCs w:val="26"/>
        </w:rPr>
        <w:t>Bổ sung tooltip</w:t>
      </w:r>
      <w:r w:rsidR="001D35B2">
        <w:rPr>
          <w:szCs w:val="26"/>
        </w:rPr>
        <w:t>s</w:t>
      </w:r>
      <w:r w:rsidR="006F55DA" w:rsidRPr="002C5023">
        <w:rPr>
          <w:szCs w:val="26"/>
        </w:rPr>
        <w:t xml:space="preserve"> cho cả hai biểu tượng (icon) với nội dung như sau:</w:t>
      </w:r>
    </w:p>
    <w:p w14:paraId="03EB2E57" w14:textId="72605D82" w:rsidR="006F55DA"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Hỏa tốc: Hiển thị tooltip với nội dung “Hỏa tốc”</w:t>
      </w:r>
      <w:r w:rsidR="00C61E0D" w:rsidRPr="002C5023">
        <w:rPr>
          <w:rFonts w:cs="Times New Roman"/>
          <w:szCs w:val="26"/>
        </w:rPr>
        <w:t xml:space="preserve"> </w:t>
      </w:r>
    </w:p>
    <w:p w14:paraId="3C9C4C31" w14:textId="6E2CB4E5" w:rsidR="00610B41"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30A289E5" w14:textId="220F8A6B" w:rsidR="008B0FB9" w:rsidRPr="002C5023" w:rsidRDefault="008B0FB9" w:rsidP="008B0FB9">
      <w:pPr>
        <w:spacing w:line="240" w:lineRule="auto"/>
        <w:rPr>
          <w:szCs w:val="26"/>
        </w:rPr>
      </w:pPr>
      <w:r w:rsidRPr="002C5023">
        <w:rPr>
          <w:szCs w:val="26"/>
        </w:rPr>
        <w:t xml:space="preserve">- Tại menu cấp 1 -&gt; Văn bản đến -&gt; Menu cấp 2-&gt; </w:t>
      </w:r>
      <w:r w:rsidR="001D35B2">
        <w:rPr>
          <w:szCs w:val="26"/>
        </w:rPr>
        <w:t>Các tab: Tiếp nhận văn bản, Chờ xử lý, Đang xử lý, Đã xử lý, Nhận để biết, Thu hồi, Tra cứu văn bản</w:t>
      </w:r>
      <w:r w:rsidRPr="002C5023">
        <w:rPr>
          <w:szCs w:val="26"/>
        </w:rPr>
        <w:t xml:space="preserve"> -&gt; </w:t>
      </w:r>
      <w:r w:rsidR="001D35B2">
        <w:rPr>
          <w:szCs w:val="26"/>
        </w:rPr>
        <w:t>Chi tiết văn bản</w:t>
      </w:r>
    </w:p>
    <w:p w14:paraId="3C31FD70" w14:textId="77777777" w:rsidR="008B0FB9" w:rsidRDefault="008B0FB9" w:rsidP="008B0FB9">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25EFD5FA" wp14:editId="7CF0A9F0">
            <wp:extent cx="285750" cy="285750"/>
            <wp:effectExtent l="0" t="0" r="0" b="0"/>
            <wp:docPr id="1" name="Picture 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6690E397" w14:textId="06DACD24" w:rsidR="008B0FB9" w:rsidRPr="002C5023" w:rsidRDefault="008B0FB9" w:rsidP="008B0FB9">
      <w:pPr>
        <w:spacing w:line="240" w:lineRule="auto"/>
        <w:ind w:firstLine="663"/>
        <w:rPr>
          <w:szCs w:val="26"/>
        </w:rPr>
      </w:pPr>
      <w:r>
        <w:rPr>
          <w:szCs w:val="26"/>
        </w:rPr>
        <w:t xml:space="preserve">+ Hiển thị </w:t>
      </w:r>
      <w:r w:rsidR="001D35B2">
        <w:rPr>
          <w:szCs w:val="26"/>
        </w:rPr>
        <w:t xml:space="preserve">giao diện </w:t>
      </w:r>
      <w:r>
        <w:rPr>
          <w:szCs w:val="26"/>
        </w:rPr>
        <w:t>“Độ khẩn</w:t>
      </w:r>
      <w:r w:rsidRPr="002C5023">
        <w:rPr>
          <w:noProof/>
          <w:szCs w:val="26"/>
        </w:rPr>
        <w:drawing>
          <wp:inline distT="0" distB="0" distL="0" distR="0" wp14:anchorId="1FB3F557" wp14:editId="55D7BC95">
            <wp:extent cx="285750" cy="285750"/>
            <wp:effectExtent l="0" t="0" r="0" b="0"/>
            <wp:docPr id="9" name="Picture 9"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5F780A0B" w14:textId="261BA1D3" w:rsidR="008B0FB9" w:rsidRPr="002C5023" w:rsidRDefault="008B0FB9" w:rsidP="008B0FB9">
      <w:pPr>
        <w:spacing w:line="240" w:lineRule="auto"/>
        <w:ind w:firstLine="663"/>
        <w:rPr>
          <w:szCs w:val="26"/>
        </w:rPr>
      </w:pPr>
      <w:r w:rsidRPr="002C5023">
        <w:rPr>
          <w:szCs w:val="26"/>
        </w:rPr>
        <w:t>+ Bổ sung tooltip</w:t>
      </w:r>
      <w:r w:rsidR="001D35B2">
        <w:rPr>
          <w:szCs w:val="26"/>
        </w:rPr>
        <w:t>s</w:t>
      </w:r>
      <w:r w:rsidRPr="002C5023">
        <w:rPr>
          <w:szCs w:val="26"/>
        </w:rPr>
        <w:t xml:space="preserve"> cho cả hai biểu tượng (icon) với nội dung như sau:</w:t>
      </w:r>
    </w:p>
    <w:p w14:paraId="1B26414F"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 xml:space="preserve">Biểu tượng Hỏa tốc: Hiển thị tooltip với nội dung “Hỏa tốc” </w:t>
      </w:r>
    </w:p>
    <w:p w14:paraId="25A42A19"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144F2FA7" w14:textId="77777777" w:rsidR="00BD4339" w:rsidRPr="002C5023" w:rsidRDefault="00BD4339" w:rsidP="006D2979">
      <w:pPr>
        <w:widowControl/>
        <w:spacing w:before="0" w:line="240" w:lineRule="auto"/>
        <w:ind w:left="0"/>
        <w:rPr>
          <w:b/>
          <w:szCs w:val="26"/>
        </w:rPr>
      </w:pPr>
      <w:r w:rsidRPr="002C5023">
        <w:rPr>
          <w:szCs w:val="26"/>
        </w:rPr>
        <w:br w:type="page"/>
      </w:r>
    </w:p>
    <w:p w14:paraId="685581E4" w14:textId="1ED2B3FA" w:rsidR="006F55DA" w:rsidRPr="002C5023" w:rsidRDefault="00610B41" w:rsidP="006D2979">
      <w:pPr>
        <w:pStyle w:val="Heading2"/>
        <w:spacing w:line="240" w:lineRule="auto"/>
      </w:pPr>
      <w:bookmarkStart w:id="79" w:name="_Toc202190060"/>
      <w:bookmarkStart w:id="80" w:name="_Toc202368573"/>
      <w:r w:rsidRPr="002C5023">
        <w:lastRenderedPageBreak/>
        <w:t>[YC10] Ẩn chờ cho ý kiến/ đã cho ý kiến</w:t>
      </w:r>
      <w:bookmarkEnd w:id="79"/>
      <w:bookmarkEnd w:id="80"/>
    </w:p>
    <w:p w14:paraId="279127B1" w14:textId="082DFAE0" w:rsidR="006F55DA" w:rsidRPr="002C5023" w:rsidRDefault="006F55DA" w:rsidP="006D2979">
      <w:pPr>
        <w:pStyle w:val="Heading3"/>
        <w:spacing w:line="240" w:lineRule="auto"/>
      </w:pPr>
      <w:bookmarkStart w:id="81" w:name="_Toc202190061"/>
      <w:r w:rsidRPr="002C5023">
        <w:t>Mô tả chung về yêu cầu thay đổi</w:t>
      </w:r>
      <w:bookmarkEnd w:id="81"/>
    </w:p>
    <w:p w14:paraId="66FE0910" w14:textId="01944025" w:rsidR="006F55DA" w:rsidRPr="002C5023" w:rsidRDefault="006F55DA" w:rsidP="006D2979">
      <w:pPr>
        <w:spacing w:line="240" w:lineRule="auto"/>
      </w:pPr>
      <w:r w:rsidRPr="002C5023">
        <w:rPr>
          <w:b/>
        </w:rPr>
        <w:t xml:space="preserve">- </w:t>
      </w:r>
      <w:r w:rsidRPr="002C5023">
        <w:rPr>
          <w:b/>
          <w:u w:val="single"/>
        </w:rPr>
        <w:t>Mong muốn</w:t>
      </w:r>
      <w:r w:rsidRPr="002C5023">
        <w:t>: Ẩn chờ cho ý kiến/đã cho ý kiến</w:t>
      </w:r>
    </w:p>
    <w:p w14:paraId="3D508D5D" w14:textId="4C2B6F84" w:rsidR="006F55DA" w:rsidRPr="002C5023" w:rsidRDefault="006F55DA" w:rsidP="006D2979">
      <w:pPr>
        <w:pStyle w:val="Heading3"/>
        <w:spacing w:line="240" w:lineRule="auto"/>
      </w:pPr>
      <w:bookmarkStart w:id="82" w:name="_Toc202190062"/>
      <w:r w:rsidRPr="002C5023">
        <w:t>Mô tả thay đổi về luồng nghiệp vụ</w:t>
      </w:r>
      <w:bookmarkEnd w:id="82"/>
    </w:p>
    <w:p w14:paraId="3961EA01" w14:textId="1BC10F60" w:rsidR="004D5B92" w:rsidRPr="002C5023" w:rsidRDefault="004D5B92" w:rsidP="006D2979">
      <w:pPr>
        <w:spacing w:line="240" w:lineRule="auto"/>
        <w:rPr>
          <w:szCs w:val="26"/>
        </w:rPr>
      </w:pPr>
      <w:r w:rsidRPr="002C5023">
        <w:rPr>
          <w:szCs w:val="26"/>
        </w:rPr>
        <w:t>- Áp dụng phiên bản: web</w:t>
      </w:r>
      <w:r w:rsidR="00DD7055" w:rsidRPr="002C5023">
        <w:rPr>
          <w:szCs w:val="26"/>
        </w:rPr>
        <w:t>, ipad, app ios, app android</w:t>
      </w:r>
    </w:p>
    <w:p w14:paraId="7CBAFB43" w14:textId="77777777" w:rsidR="00FB1514" w:rsidRPr="002C5023" w:rsidRDefault="00AA25F2" w:rsidP="006D2979">
      <w:pPr>
        <w:spacing w:line="240" w:lineRule="auto"/>
        <w:rPr>
          <w:szCs w:val="26"/>
        </w:rPr>
      </w:pPr>
      <w:r w:rsidRPr="002C5023">
        <w:rPr>
          <w:szCs w:val="26"/>
        </w:rPr>
        <w:t xml:space="preserve">Tại menu cấp 1 -&gt; </w:t>
      </w:r>
      <w:r w:rsidR="004D5B92" w:rsidRPr="002C5023">
        <w:rPr>
          <w:szCs w:val="26"/>
        </w:rPr>
        <w:t>Văn bản đến</w:t>
      </w:r>
      <w:r w:rsidR="002B7E42" w:rsidRPr="002C5023">
        <w:rPr>
          <w:szCs w:val="26"/>
        </w:rPr>
        <w:t xml:space="preserve">, Văn bản đi </w:t>
      </w:r>
      <w:r w:rsidR="004D5B92" w:rsidRPr="002C5023">
        <w:rPr>
          <w:szCs w:val="26"/>
        </w:rPr>
        <w:t xml:space="preserve">-&gt; </w:t>
      </w:r>
      <w:r w:rsidR="00DD7055" w:rsidRPr="002C5023">
        <w:rPr>
          <w:szCs w:val="26"/>
        </w:rPr>
        <w:t>M</w:t>
      </w:r>
      <w:r w:rsidR="004D5B92" w:rsidRPr="002C5023">
        <w:rPr>
          <w:szCs w:val="26"/>
        </w:rPr>
        <w:t xml:space="preserve">enu cấp 2 </w:t>
      </w:r>
      <w:r w:rsidR="002B7E42" w:rsidRPr="002C5023">
        <w:rPr>
          <w:szCs w:val="26"/>
        </w:rPr>
        <w:t xml:space="preserve">-&gt; Ẩn </w:t>
      </w:r>
      <w:r w:rsidR="002F2E24" w:rsidRPr="002C5023">
        <w:rPr>
          <w:szCs w:val="26"/>
        </w:rPr>
        <w:t>các tab</w:t>
      </w:r>
      <w:r w:rsidR="002B7E42" w:rsidRPr="002C5023">
        <w:rPr>
          <w:szCs w:val="26"/>
        </w:rPr>
        <w:t xml:space="preserve"> “Chờ cho ý kiến”</w:t>
      </w:r>
      <w:r w:rsidR="00DD7055" w:rsidRPr="002C5023">
        <w:rPr>
          <w:szCs w:val="26"/>
        </w:rPr>
        <w:t>,</w:t>
      </w:r>
      <w:r w:rsidR="002B7E42" w:rsidRPr="002C5023">
        <w:rPr>
          <w:szCs w:val="26"/>
        </w:rPr>
        <w:t xml:space="preserve"> “Đã cho ý kiến” </w:t>
      </w:r>
    </w:p>
    <w:p w14:paraId="00D85B70" w14:textId="5B2BFB3E" w:rsidR="00FB1514" w:rsidRPr="002C5023" w:rsidRDefault="00FB1514" w:rsidP="006D2979">
      <w:pPr>
        <w:spacing w:line="240" w:lineRule="auto"/>
      </w:pPr>
      <w:r w:rsidRPr="002C5023">
        <w:rPr>
          <w:noProof/>
          <w:snapToGrid/>
        </w:rPr>
        <w:drawing>
          <wp:inline distT="0" distB="0" distL="0" distR="0" wp14:anchorId="63B970D3" wp14:editId="5C2A3B26">
            <wp:extent cx="5916295" cy="169989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6295" cy="1699895"/>
                    </a:xfrm>
                    <a:prstGeom prst="rect">
                      <a:avLst/>
                    </a:prstGeom>
                  </pic:spPr>
                </pic:pic>
              </a:graphicData>
            </a:graphic>
          </wp:inline>
        </w:drawing>
      </w:r>
      <w:r w:rsidRPr="002C5023">
        <w:t xml:space="preserve"> </w:t>
      </w:r>
      <w:r w:rsidR="00BD4339" w:rsidRPr="002C5023">
        <w:br w:type="page"/>
      </w:r>
    </w:p>
    <w:p w14:paraId="54BA665E" w14:textId="3476EA6A" w:rsidR="00DD409C" w:rsidRPr="002C5023" w:rsidRDefault="00DD409C" w:rsidP="006D2979">
      <w:pPr>
        <w:pStyle w:val="Heading2"/>
        <w:spacing w:line="240" w:lineRule="auto"/>
      </w:pPr>
      <w:bookmarkStart w:id="83" w:name="_Toc202190063"/>
      <w:bookmarkStart w:id="84" w:name="_Toc202368574"/>
      <w:r w:rsidRPr="002C5023">
        <w:lastRenderedPageBreak/>
        <w:t>[YC11] Ẩn menu Báo cáo thống kê với vai trò Thứ trưởng và Ẩn menu Ủy quyền với vai trò thứ trưởng</w:t>
      </w:r>
      <w:bookmarkEnd w:id="83"/>
      <w:bookmarkEnd w:id="84"/>
    </w:p>
    <w:p w14:paraId="5AE60A10" w14:textId="7B81750D" w:rsidR="00C61E0D" w:rsidRPr="002C5023" w:rsidRDefault="00C61E0D" w:rsidP="006D2979">
      <w:pPr>
        <w:pStyle w:val="Heading3"/>
        <w:spacing w:line="240" w:lineRule="auto"/>
      </w:pPr>
      <w:bookmarkStart w:id="85" w:name="_Toc202190064"/>
      <w:r w:rsidRPr="002C5023">
        <w:t>Mô tả chung về yêu cầu thay đổi</w:t>
      </w:r>
      <w:bookmarkEnd w:id="85"/>
    </w:p>
    <w:p w14:paraId="30746012" w14:textId="4B4AF445" w:rsidR="00C61E0D" w:rsidRPr="002C5023" w:rsidRDefault="00C61E0D" w:rsidP="006D2979">
      <w:pPr>
        <w:spacing w:line="240" w:lineRule="auto"/>
        <w:rPr>
          <w:szCs w:val="26"/>
        </w:rPr>
      </w:pPr>
      <w:r w:rsidRPr="00866E06">
        <w:rPr>
          <w:b/>
          <w:szCs w:val="26"/>
        </w:rPr>
        <w:t xml:space="preserve">- </w:t>
      </w:r>
      <w:r w:rsidRPr="002C5023">
        <w:rPr>
          <w:b/>
          <w:szCs w:val="26"/>
          <w:u w:val="single"/>
        </w:rPr>
        <w:t>Hiện tại:</w:t>
      </w:r>
      <w:r w:rsidRPr="002C5023">
        <w:rPr>
          <w:szCs w:val="26"/>
        </w:rPr>
        <w:t xml:space="preserve"> Vai trò Thứ trưởng không liên quan đến chức năng Báo cáo thông kê và Uỷ quyền, nhưng hệ thống vẫn hiển thị trên thanh menu -&gt; gây rối và phiền hà cho người dùng</w:t>
      </w:r>
    </w:p>
    <w:p w14:paraId="1589CFAA" w14:textId="4D7F1CA0" w:rsidR="00C61E0D" w:rsidRPr="002C5023" w:rsidRDefault="00C61E0D" w:rsidP="006D2979">
      <w:pPr>
        <w:spacing w:line="240" w:lineRule="auto"/>
        <w:rPr>
          <w:szCs w:val="26"/>
        </w:rPr>
      </w:pPr>
      <w:r w:rsidRPr="00866E06">
        <w:rPr>
          <w:szCs w:val="26"/>
        </w:rPr>
        <w:t xml:space="preserve">- </w:t>
      </w:r>
      <w:r w:rsidRPr="002C5023">
        <w:rPr>
          <w:b/>
          <w:szCs w:val="26"/>
          <w:u w:val="single"/>
        </w:rPr>
        <w:t>Mong muốn</w:t>
      </w:r>
      <w:r w:rsidRPr="002C5023">
        <w:rPr>
          <w:szCs w:val="26"/>
        </w:rPr>
        <w:t>: Ẩn chức năng Báo cáo thống kế và Uỷ quyền trên menu với vai trò Thứ trưởng</w:t>
      </w:r>
    </w:p>
    <w:p w14:paraId="207A1240" w14:textId="3DA15F37" w:rsidR="00C61E0D" w:rsidRPr="002C5023" w:rsidRDefault="00C61E0D" w:rsidP="006D2979">
      <w:pPr>
        <w:pStyle w:val="Heading3"/>
        <w:spacing w:line="240" w:lineRule="auto"/>
      </w:pPr>
      <w:bookmarkStart w:id="86" w:name="_Toc202190065"/>
      <w:r w:rsidRPr="002C5023">
        <w:t>Mô tả thay đổi về luồng nghiệp vụ</w:t>
      </w:r>
      <w:bookmarkEnd w:id="86"/>
    </w:p>
    <w:p w14:paraId="72CE895C" w14:textId="6C8CB92B" w:rsidR="00917734" w:rsidRPr="002C5023" w:rsidRDefault="00917734" w:rsidP="006D2979">
      <w:pPr>
        <w:spacing w:line="240" w:lineRule="auto"/>
        <w:rPr>
          <w:szCs w:val="26"/>
        </w:rPr>
      </w:pPr>
      <w:r w:rsidRPr="002C5023">
        <w:rPr>
          <w:szCs w:val="26"/>
        </w:rPr>
        <w:t>- Áp dụng các phiên bản: web</w:t>
      </w:r>
    </w:p>
    <w:p w14:paraId="27CC243A" w14:textId="6FC98831" w:rsidR="00C61E0D" w:rsidRPr="002C5023" w:rsidRDefault="00C61E0D" w:rsidP="006D2979">
      <w:pPr>
        <w:spacing w:line="240" w:lineRule="auto"/>
        <w:rPr>
          <w:szCs w:val="26"/>
        </w:rPr>
      </w:pPr>
      <w:r w:rsidRPr="002C5023">
        <w:rPr>
          <w:szCs w:val="26"/>
        </w:rPr>
        <w:t xml:space="preserve">- Quản trị viên hệ thống đăng nhập vào hệ thống -&gt; </w:t>
      </w:r>
      <w:r w:rsidR="002F2E24" w:rsidRPr="002C5023">
        <w:rPr>
          <w:szCs w:val="26"/>
        </w:rPr>
        <w:t xml:space="preserve">Tại menu cấp 1 -&gt; </w:t>
      </w:r>
      <w:r w:rsidRPr="002C5023">
        <w:rPr>
          <w:szCs w:val="26"/>
        </w:rPr>
        <w:t xml:space="preserve">Quản trị” -&gt; </w:t>
      </w:r>
      <w:r w:rsidR="002F2E24" w:rsidRPr="002C5023">
        <w:rPr>
          <w:szCs w:val="26"/>
        </w:rPr>
        <w:t xml:space="preserve">Tại menu cấp 2 -&gt; </w:t>
      </w:r>
      <w:r w:rsidRPr="002C5023">
        <w:rPr>
          <w:szCs w:val="26"/>
        </w:rPr>
        <w:t xml:space="preserve">Vai trò -&gt; Chọn icon </w:t>
      </w:r>
      <w:r w:rsidRPr="002C5023">
        <w:rPr>
          <w:noProof/>
          <w:snapToGrid/>
          <w:szCs w:val="26"/>
        </w:rPr>
        <w:drawing>
          <wp:inline distT="0" distB="0" distL="0" distR="0" wp14:anchorId="25613D43" wp14:editId="1E77F342">
            <wp:extent cx="161925" cy="161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1925" cy="161925"/>
                    </a:xfrm>
                    <a:prstGeom prst="rect">
                      <a:avLst/>
                    </a:prstGeom>
                  </pic:spPr>
                </pic:pic>
              </a:graphicData>
            </a:graphic>
          </wp:inline>
        </w:drawing>
      </w:r>
      <w:r w:rsidR="00234D95" w:rsidRPr="002C5023">
        <w:rPr>
          <w:szCs w:val="26"/>
        </w:rPr>
        <w:t xml:space="preserve"> tại cột </w:t>
      </w:r>
      <w:r w:rsidR="002F2E24" w:rsidRPr="002C5023">
        <w:rPr>
          <w:szCs w:val="26"/>
        </w:rPr>
        <w:t>C</w:t>
      </w:r>
      <w:r w:rsidR="00234D95" w:rsidRPr="002C5023">
        <w:rPr>
          <w:szCs w:val="26"/>
        </w:rPr>
        <w:t>hức năng với vai trò Thứ trưởng</w:t>
      </w:r>
    </w:p>
    <w:p w14:paraId="041B075D" w14:textId="6253A28E" w:rsidR="00234D95" w:rsidRPr="002C5023" w:rsidRDefault="00234D95" w:rsidP="006D2979">
      <w:pPr>
        <w:spacing w:line="240" w:lineRule="auto"/>
        <w:rPr>
          <w:szCs w:val="26"/>
        </w:rPr>
      </w:pPr>
      <w:r w:rsidRPr="002C5023">
        <w:rPr>
          <w:noProof/>
          <w:snapToGrid/>
          <w:szCs w:val="26"/>
        </w:rPr>
        <w:drawing>
          <wp:inline distT="0" distB="0" distL="0" distR="0" wp14:anchorId="53BA0AE8" wp14:editId="5732343E">
            <wp:extent cx="5916295" cy="175768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6295" cy="1757680"/>
                    </a:xfrm>
                    <a:prstGeom prst="rect">
                      <a:avLst/>
                    </a:prstGeom>
                  </pic:spPr>
                </pic:pic>
              </a:graphicData>
            </a:graphic>
          </wp:inline>
        </w:drawing>
      </w:r>
    </w:p>
    <w:p w14:paraId="3D901A4C" w14:textId="5DA0B26C" w:rsidR="00234D95" w:rsidRPr="002C5023" w:rsidRDefault="00234D95" w:rsidP="006D2979">
      <w:pPr>
        <w:spacing w:line="240" w:lineRule="auto"/>
        <w:rPr>
          <w:szCs w:val="26"/>
        </w:rPr>
      </w:pPr>
      <w:r w:rsidRPr="002C5023">
        <w:rPr>
          <w:szCs w:val="26"/>
        </w:rPr>
        <w:t>Hệ thống hiển thị màn hình cấu hình cấp quyền truy cập c</w:t>
      </w:r>
      <w:r w:rsidR="00852B5E" w:rsidRPr="002C5023">
        <w:rPr>
          <w:szCs w:val="26"/>
        </w:rPr>
        <w:t>ác chức năng, quản trị viên tích</w:t>
      </w:r>
      <w:r w:rsidRPr="002C5023">
        <w:rPr>
          <w:szCs w:val="26"/>
        </w:rPr>
        <w:t xml:space="preserve"> bỏ chọn “Báo cáo thống kê” và “Uỷ quyền”</w:t>
      </w:r>
    </w:p>
    <w:p w14:paraId="4160CC11" w14:textId="1179ABDE" w:rsidR="00234D95" w:rsidRPr="002C5023" w:rsidRDefault="00234D95" w:rsidP="006D2979">
      <w:pPr>
        <w:spacing w:line="240" w:lineRule="auto"/>
      </w:pPr>
      <w:r w:rsidRPr="002C5023">
        <w:rPr>
          <w:noProof/>
          <w:snapToGrid/>
        </w:rPr>
        <w:lastRenderedPageBreak/>
        <w:drawing>
          <wp:inline distT="0" distB="0" distL="0" distR="0" wp14:anchorId="03C31A5A" wp14:editId="6ED692BC">
            <wp:extent cx="5381625" cy="4619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1625" cy="4619625"/>
                    </a:xfrm>
                    <a:prstGeom prst="rect">
                      <a:avLst/>
                    </a:prstGeom>
                  </pic:spPr>
                </pic:pic>
              </a:graphicData>
            </a:graphic>
          </wp:inline>
        </w:drawing>
      </w:r>
    </w:p>
    <w:p w14:paraId="182CAF39" w14:textId="77777777" w:rsidR="00BD4339" w:rsidRPr="002C5023" w:rsidRDefault="00BD4339" w:rsidP="006D2979">
      <w:pPr>
        <w:widowControl/>
        <w:spacing w:before="0" w:line="240" w:lineRule="auto"/>
        <w:ind w:left="0"/>
        <w:rPr>
          <w:b/>
          <w:sz w:val="28"/>
        </w:rPr>
      </w:pPr>
      <w:r w:rsidRPr="002C5023">
        <w:br w:type="page"/>
      </w:r>
    </w:p>
    <w:p w14:paraId="6BE2B407" w14:textId="1BA15AFF" w:rsidR="00DD409C" w:rsidRPr="002C5023" w:rsidRDefault="00DD409C" w:rsidP="006D2979">
      <w:pPr>
        <w:pStyle w:val="Heading2"/>
        <w:spacing w:line="240" w:lineRule="auto"/>
      </w:pPr>
      <w:bookmarkStart w:id="87" w:name="_Toc202190066"/>
      <w:bookmarkStart w:id="88" w:name="_Toc202368575"/>
      <w:r w:rsidRPr="002C5023">
        <w:lastRenderedPageBreak/>
        <w:t>[YC12] Nút bấm: "Năm nay", "Tháng này", Tuần này", "Hôm nay</w:t>
      </w:r>
      <w:r w:rsidR="00F226D2" w:rsidRPr="002C5023">
        <w:t>”</w:t>
      </w:r>
      <w:r w:rsidRPr="002C5023">
        <w:t xml:space="preserve"> gộp vào trong 1 combobox</w:t>
      </w:r>
      <w:bookmarkEnd w:id="87"/>
      <w:bookmarkEnd w:id="88"/>
    </w:p>
    <w:p w14:paraId="23520BD6" w14:textId="6F6E24E5" w:rsidR="006F55DA" w:rsidRPr="002C5023" w:rsidRDefault="006F55DA" w:rsidP="006D2979">
      <w:pPr>
        <w:pStyle w:val="Heading3"/>
        <w:spacing w:line="240" w:lineRule="auto"/>
      </w:pPr>
      <w:bookmarkStart w:id="89" w:name="_Toc202190067"/>
      <w:r w:rsidRPr="002C5023">
        <w:t>Mô tả chung về yêu cầu thay đổi</w:t>
      </w:r>
      <w:bookmarkEnd w:id="89"/>
    </w:p>
    <w:p w14:paraId="6F8A5F3F" w14:textId="3639968E" w:rsidR="006F55DA" w:rsidRPr="002C5023" w:rsidRDefault="006F55DA" w:rsidP="006D2979">
      <w:pPr>
        <w:spacing w:line="240" w:lineRule="auto"/>
        <w:rPr>
          <w:szCs w:val="26"/>
        </w:rPr>
      </w:pPr>
      <w:r w:rsidRPr="002B294D">
        <w:rPr>
          <w:b/>
          <w:szCs w:val="26"/>
        </w:rPr>
        <w:t xml:space="preserve">- </w:t>
      </w:r>
      <w:r w:rsidRPr="002C5023">
        <w:rPr>
          <w:b/>
          <w:szCs w:val="26"/>
          <w:u w:val="single"/>
        </w:rPr>
        <w:t>Hiện tại:</w:t>
      </w:r>
      <w:r w:rsidR="00C162E8" w:rsidRPr="002C5023">
        <w:rPr>
          <w:szCs w:val="26"/>
        </w:rPr>
        <w:t xml:space="preserve"> tại danh sách văn bản đến, danh sách văn bản đi</w:t>
      </w:r>
      <w:r w:rsidR="00A06A3C" w:rsidRPr="002C5023">
        <w:rPr>
          <w:szCs w:val="26"/>
        </w:rPr>
        <w:t xml:space="preserve"> </w:t>
      </w:r>
      <w:r w:rsidR="00F226D2" w:rsidRPr="002C5023">
        <w:rPr>
          <w:szCs w:val="26"/>
        </w:rPr>
        <w:t>có 4</w:t>
      </w:r>
      <w:r w:rsidRPr="002C5023">
        <w:rPr>
          <w:szCs w:val="26"/>
        </w:rPr>
        <w:t xml:space="preserve"> </w:t>
      </w:r>
      <w:r w:rsidR="00C162E8" w:rsidRPr="002C5023">
        <w:rPr>
          <w:szCs w:val="26"/>
        </w:rPr>
        <w:t>nút bấm chọn thời gian là</w:t>
      </w:r>
      <w:r w:rsidRPr="002C5023">
        <w:rPr>
          <w:szCs w:val="26"/>
        </w:rPr>
        <w:t xml:space="preserve"> "N</w:t>
      </w:r>
      <w:r w:rsidR="00C162E8" w:rsidRPr="002C5023">
        <w:rPr>
          <w:szCs w:val="26"/>
        </w:rPr>
        <w:t>ă</w:t>
      </w:r>
      <w:r w:rsidR="00F226D2" w:rsidRPr="002C5023">
        <w:rPr>
          <w:szCs w:val="26"/>
        </w:rPr>
        <w:t>m nay", "Tháng này", Tuần này", “Hôm nay”</w:t>
      </w:r>
    </w:p>
    <w:p w14:paraId="6FC6120E" w14:textId="15A140FF" w:rsidR="00C162E8" w:rsidRPr="002C5023" w:rsidRDefault="00C162E8" w:rsidP="006D2979">
      <w:pPr>
        <w:spacing w:line="240" w:lineRule="auto"/>
        <w:rPr>
          <w:szCs w:val="26"/>
        </w:rPr>
      </w:pPr>
      <w:r w:rsidRPr="002B294D">
        <w:rPr>
          <w:b/>
          <w:szCs w:val="26"/>
        </w:rPr>
        <w:t xml:space="preserve">- </w:t>
      </w:r>
      <w:r w:rsidRPr="002C5023">
        <w:rPr>
          <w:b/>
          <w:szCs w:val="26"/>
          <w:u w:val="single"/>
        </w:rPr>
        <w:t>Mong muốn</w:t>
      </w:r>
      <w:r w:rsidRPr="002C5023">
        <w:rPr>
          <w:szCs w:val="26"/>
          <w:u w:val="single"/>
        </w:rPr>
        <w:t>:</w:t>
      </w:r>
      <w:r w:rsidRPr="002C5023">
        <w:rPr>
          <w:szCs w:val="26"/>
        </w:rPr>
        <w:t xml:space="preserve"> chuyển các nút bấm "Năm nay", "Tháng này", Tuần này"</w:t>
      </w:r>
      <w:r w:rsidR="00F226D2" w:rsidRPr="002C5023">
        <w:rPr>
          <w:szCs w:val="26"/>
        </w:rPr>
        <w:t>, “Hôm nay”</w:t>
      </w:r>
      <w:r w:rsidRPr="002C5023">
        <w:rPr>
          <w:szCs w:val="26"/>
        </w:rPr>
        <w:t xml:space="preserve"> thành dạng combobox</w:t>
      </w:r>
    </w:p>
    <w:p w14:paraId="3E0FD102" w14:textId="1DC26D26" w:rsidR="00C162E8" w:rsidRPr="002C5023" w:rsidRDefault="00FB1514" w:rsidP="006D2979">
      <w:pPr>
        <w:spacing w:line="240" w:lineRule="auto"/>
      </w:pPr>
      <w:r w:rsidRPr="002C5023">
        <w:rPr>
          <w:noProof/>
          <w:snapToGrid/>
        </w:rPr>
        <w:drawing>
          <wp:inline distT="0" distB="0" distL="0" distR="0" wp14:anchorId="46E210A3" wp14:editId="7111FCF5">
            <wp:extent cx="5916295" cy="246316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6295" cy="2463165"/>
                    </a:xfrm>
                    <a:prstGeom prst="rect">
                      <a:avLst/>
                    </a:prstGeom>
                  </pic:spPr>
                </pic:pic>
              </a:graphicData>
            </a:graphic>
          </wp:inline>
        </w:drawing>
      </w:r>
    </w:p>
    <w:p w14:paraId="58D99004" w14:textId="39EE1DD9" w:rsidR="00C162E8" w:rsidRPr="002C5023" w:rsidRDefault="00C162E8" w:rsidP="006D2979">
      <w:pPr>
        <w:pStyle w:val="Heading3"/>
        <w:spacing w:line="240" w:lineRule="auto"/>
      </w:pPr>
      <w:bookmarkStart w:id="90" w:name="_Toc202190068"/>
      <w:r w:rsidRPr="002C5023">
        <w:t>Mô tả thay đổi về luồng nghiệp vụ</w:t>
      </w:r>
      <w:bookmarkEnd w:id="90"/>
    </w:p>
    <w:p w14:paraId="7EFBE5A5" w14:textId="07307A0B" w:rsidR="002F2E24" w:rsidRPr="002C5023" w:rsidRDefault="002F2E24" w:rsidP="006D2979">
      <w:pPr>
        <w:spacing w:line="240" w:lineRule="auto"/>
      </w:pPr>
      <w:r w:rsidRPr="002C5023">
        <w:t>- Áp dụng với phiên bản: web</w:t>
      </w:r>
    </w:p>
    <w:p w14:paraId="781307CC" w14:textId="11068AEA" w:rsidR="002F2E24" w:rsidRPr="002C5023" w:rsidRDefault="00C162E8" w:rsidP="006D2979">
      <w:pPr>
        <w:spacing w:line="240" w:lineRule="auto"/>
      </w:pPr>
      <w:r w:rsidRPr="002C5023">
        <w:t xml:space="preserve">- Tại </w:t>
      </w:r>
      <w:r w:rsidR="002B7E42" w:rsidRPr="002C5023">
        <w:t>menu cấp 1</w:t>
      </w:r>
      <w:r w:rsidR="002F2E24" w:rsidRPr="002C5023">
        <w:t xml:space="preserve"> -&gt; Văn </w:t>
      </w:r>
      <w:r w:rsidRPr="002C5023">
        <w:t>bản</w:t>
      </w:r>
      <w:r w:rsidR="00A06A3C" w:rsidRPr="002C5023">
        <w:t xml:space="preserve"> đến</w:t>
      </w:r>
      <w:r w:rsidR="002B7E42" w:rsidRPr="002C5023">
        <w:t xml:space="preserve"> -&gt;</w:t>
      </w:r>
      <w:r w:rsidR="002F2E24" w:rsidRPr="002C5023">
        <w:t xml:space="preserve"> m</w:t>
      </w:r>
      <w:r w:rsidR="002B7E42" w:rsidRPr="002C5023">
        <w:t>enu cấp 2 các tab: Tiếp nhận văn bản, Chờ xử lý, Đang xử lý, Đã xử lý, Nhận để biết,</w:t>
      </w:r>
      <w:r w:rsidR="00A40CDF">
        <w:t xml:space="preserve"> Thu hồi,</w:t>
      </w:r>
      <w:r w:rsidR="002B7E42" w:rsidRPr="002C5023">
        <w:t xml:space="preserve"> Báo cáo in sổ, Tra cứu văn bản </w:t>
      </w:r>
    </w:p>
    <w:p w14:paraId="532E99DE" w14:textId="062BABA7" w:rsidR="00F226D2" w:rsidRPr="002C5023" w:rsidRDefault="002F2E24" w:rsidP="006D2979">
      <w:pPr>
        <w:spacing w:line="240" w:lineRule="auto"/>
      </w:pPr>
      <w:r w:rsidRPr="002C5023">
        <w:t>+ C</w:t>
      </w:r>
      <w:r w:rsidR="00FD6F17" w:rsidRPr="002C5023">
        <w:t>ác n</w:t>
      </w:r>
      <w:r w:rsidR="00C162E8" w:rsidRPr="002C5023">
        <w:t>út bấm: "Năm nay", "Tháng này", Tuần này", "Hôm nay</w:t>
      </w:r>
      <w:r w:rsidR="00F226D2" w:rsidRPr="002C5023">
        <w:t>” gộp vào trong 1 combobox có giá trị:</w:t>
      </w:r>
    </w:p>
    <w:p w14:paraId="761E83AB" w14:textId="61F88718" w:rsidR="00F226D2" w:rsidRPr="002C5023" w:rsidRDefault="00F226D2" w:rsidP="006D2979">
      <w:pPr>
        <w:spacing w:line="240" w:lineRule="auto"/>
        <w:ind w:firstLine="663"/>
      </w:pPr>
      <w:r w:rsidRPr="002C5023">
        <w:t>+ 0 - Năm nay</w:t>
      </w:r>
      <w:r w:rsidR="00771C2D" w:rsidRPr="002C5023">
        <w:t>. Sử dụng rule theo nút</w:t>
      </w:r>
      <w:r w:rsidR="00FB1514" w:rsidRPr="002C5023">
        <w:t xml:space="preserve"> bấm</w:t>
      </w:r>
      <w:r w:rsidR="00771C2D" w:rsidRPr="002C5023">
        <w:t xml:space="preserve"> “Năm nay” của hệ thống hiện tại</w:t>
      </w:r>
    </w:p>
    <w:p w14:paraId="0A6E6B7F" w14:textId="294EC303" w:rsidR="00F226D2" w:rsidRPr="002C5023" w:rsidRDefault="00F226D2" w:rsidP="006D2979">
      <w:pPr>
        <w:spacing w:line="240" w:lineRule="auto"/>
        <w:ind w:firstLine="663"/>
      </w:pPr>
      <w:r w:rsidRPr="002C5023">
        <w:t>+ 1 - Tháng này</w:t>
      </w:r>
      <w:r w:rsidR="00771C2D" w:rsidRPr="002C5023">
        <w:t xml:space="preserve">. Sử dụng rule theo </w:t>
      </w:r>
      <w:r w:rsidR="00FB1514" w:rsidRPr="002C5023">
        <w:t xml:space="preserve">nút bấm </w:t>
      </w:r>
      <w:r w:rsidR="00771C2D" w:rsidRPr="002C5023">
        <w:t>“Tháng này” của hệ thống hiện tại</w:t>
      </w:r>
    </w:p>
    <w:p w14:paraId="09E3E591" w14:textId="487053D7" w:rsidR="00C162E8" w:rsidRPr="002C5023" w:rsidRDefault="00F226D2" w:rsidP="006D2979">
      <w:pPr>
        <w:spacing w:line="240" w:lineRule="auto"/>
        <w:ind w:firstLine="663"/>
      </w:pPr>
      <w:r w:rsidRPr="002C5023">
        <w:t>+</w:t>
      </w:r>
      <w:r w:rsidR="00C162E8" w:rsidRPr="002C5023">
        <w:t xml:space="preserve"> 2 - Tuần này</w:t>
      </w:r>
      <w:r w:rsidR="00771C2D" w:rsidRPr="002C5023">
        <w:t xml:space="preserve">. Sử dụng rule theo </w:t>
      </w:r>
      <w:r w:rsidR="00FB1514" w:rsidRPr="002C5023">
        <w:t xml:space="preserve">nút bấm </w:t>
      </w:r>
      <w:r w:rsidR="00771C2D" w:rsidRPr="002C5023">
        <w:t>“Tuần này” của hệ thống hiện tại</w:t>
      </w:r>
    </w:p>
    <w:p w14:paraId="088A1882" w14:textId="0D03E039" w:rsidR="00F226D2" w:rsidRPr="002C5023" w:rsidRDefault="00F226D2" w:rsidP="006D2979">
      <w:pPr>
        <w:spacing w:line="240" w:lineRule="auto"/>
        <w:ind w:firstLine="663"/>
      </w:pPr>
      <w:r w:rsidRPr="002C5023">
        <w:t>+ 3 - Hôm nay</w:t>
      </w:r>
      <w:r w:rsidR="00771C2D" w:rsidRPr="002C5023">
        <w:t xml:space="preserve">. Sử dụng rule theo </w:t>
      </w:r>
      <w:r w:rsidR="00FB1514" w:rsidRPr="002C5023">
        <w:t xml:space="preserve">nút bấm </w:t>
      </w:r>
      <w:r w:rsidR="00771C2D" w:rsidRPr="002C5023">
        <w:t>“Hôm nay” của hệ thống hiện tại</w:t>
      </w:r>
    </w:p>
    <w:p w14:paraId="191E52E1" w14:textId="69FE3F65" w:rsidR="00C162E8" w:rsidRPr="002C5023" w:rsidRDefault="002F2E24" w:rsidP="006D2979">
      <w:pPr>
        <w:spacing w:line="240" w:lineRule="auto"/>
      </w:pPr>
      <w:r w:rsidRPr="002C5023">
        <w:t xml:space="preserve">+ </w:t>
      </w:r>
      <w:r w:rsidR="00C162E8" w:rsidRPr="002C5023">
        <w:t>Để tên combobox "Chọn thời gian"</w:t>
      </w:r>
      <w:r w:rsidR="00956A93">
        <w:t xml:space="preserve">. </w:t>
      </w:r>
      <w:r w:rsidR="00956A93" w:rsidRPr="00561F89">
        <w:t xml:space="preserve">Giá trị </w:t>
      </w:r>
      <w:r w:rsidR="00561F89" w:rsidRPr="00561F89">
        <w:t xml:space="preserve">lọc </w:t>
      </w:r>
      <w:r w:rsidR="00956A93" w:rsidRPr="00561F89">
        <w:t>mặc định là “T</w:t>
      </w:r>
      <w:r w:rsidR="00561F89" w:rsidRPr="00561F89">
        <w:t>háng</w:t>
      </w:r>
      <w:r w:rsidR="00956A93" w:rsidRPr="00561F89">
        <w:t xml:space="preserve"> này”</w:t>
      </w:r>
    </w:p>
    <w:p w14:paraId="157D725A" w14:textId="3F102ABC" w:rsidR="002F2E24" w:rsidRPr="002C5023" w:rsidRDefault="002F2E24" w:rsidP="006D2979">
      <w:pPr>
        <w:spacing w:line="240" w:lineRule="auto"/>
      </w:pPr>
      <w:r w:rsidRPr="002C5023">
        <w:t>- Tại menu cấp 1 -&gt; Văn bản đi -&gt; Menu cấp 2-&gt; Các tab: Dự thảo, Ban hành, Chờ xử lý, VB đã cấp số, Đã xử lý, Thu hồi, VB trình ban hành, Nhận để biết, Báo cáo in sổ, Tra cứu văn bản</w:t>
      </w:r>
      <w:r w:rsidR="00A40CDF">
        <w:t>, Tìm kiếm văn bản, Đã ban hành</w:t>
      </w:r>
    </w:p>
    <w:p w14:paraId="5293887A" w14:textId="77777777" w:rsidR="002F2E24" w:rsidRPr="002C5023" w:rsidRDefault="002F2E24" w:rsidP="006D2979">
      <w:pPr>
        <w:spacing w:line="240" w:lineRule="auto"/>
      </w:pPr>
      <w:r w:rsidRPr="002C5023">
        <w:t>+ Các nút bấm: "Năm nay", "Tháng này", Tuần này", "Hôm nay” gộp vào trong 1 combobox có giá trị:</w:t>
      </w:r>
    </w:p>
    <w:p w14:paraId="7255D18D" w14:textId="43D5AB81" w:rsidR="00771C2D" w:rsidRPr="002C5023" w:rsidRDefault="00771C2D" w:rsidP="006D2979">
      <w:pPr>
        <w:spacing w:line="240" w:lineRule="auto"/>
        <w:ind w:firstLine="663"/>
      </w:pPr>
      <w:r w:rsidRPr="002C5023">
        <w:t xml:space="preserve">+ 0 - Năm nay. Sử dụng rule theo </w:t>
      </w:r>
      <w:r w:rsidR="00FB1514" w:rsidRPr="002C5023">
        <w:t xml:space="preserve">nút bấm </w:t>
      </w:r>
      <w:r w:rsidRPr="002C5023">
        <w:t>“Năm nay” của hệ thống hiện tại</w:t>
      </w:r>
    </w:p>
    <w:p w14:paraId="6155158B" w14:textId="2227D46F" w:rsidR="00771C2D" w:rsidRPr="002C5023" w:rsidRDefault="00771C2D" w:rsidP="006D2979">
      <w:pPr>
        <w:spacing w:line="240" w:lineRule="auto"/>
        <w:ind w:firstLine="663"/>
      </w:pPr>
      <w:r w:rsidRPr="002C5023">
        <w:t xml:space="preserve">+ 1 - Tháng này. Sử dụng rule theo </w:t>
      </w:r>
      <w:r w:rsidR="00FB1514" w:rsidRPr="002C5023">
        <w:t xml:space="preserve">nút bấm </w:t>
      </w:r>
      <w:r w:rsidRPr="002C5023">
        <w:t>“Tháng này” của hệ thống hiện tại</w:t>
      </w:r>
    </w:p>
    <w:p w14:paraId="18285123" w14:textId="497A42A4" w:rsidR="00771C2D" w:rsidRPr="002C5023" w:rsidRDefault="00771C2D" w:rsidP="006D2979">
      <w:pPr>
        <w:spacing w:line="240" w:lineRule="auto"/>
        <w:ind w:firstLine="663"/>
      </w:pPr>
      <w:r w:rsidRPr="002C5023">
        <w:t xml:space="preserve">+ 2 - Tuần này. Sử dụng rule theo </w:t>
      </w:r>
      <w:r w:rsidR="00FB1514" w:rsidRPr="002C5023">
        <w:t xml:space="preserve">nút bấm </w:t>
      </w:r>
      <w:r w:rsidRPr="002C5023">
        <w:t>“Tuần này” của hệ thống hiện tại</w:t>
      </w:r>
    </w:p>
    <w:p w14:paraId="5DBD64CF" w14:textId="284AF577" w:rsidR="00771C2D" w:rsidRPr="002C5023" w:rsidRDefault="00771C2D" w:rsidP="006D2979">
      <w:pPr>
        <w:spacing w:line="240" w:lineRule="auto"/>
        <w:ind w:firstLine="663"/>
      </w:pPr>
      <w:r w:rsidRPr="002C5023">
        <w:lastRenderedPageBreak/>
        <w:t xml:space="preserve">+ 3 - Hôm nay. Sử dụng rule theo </w:t>
      </w:r>
      <w:r w:rsidR="00FB1514" w:rsidRPr="002C5023">
        <w:t xml:space="preserve">nút bấm </w:t>
      </w:r>
      <w:r w:rsidRPr="002C5023">
        <w:t>“Hôm nay” của hệ thống hiện tại</w:t>
      </w:r>
    </w:p>
    <w:p w14:paraId="0A74B6D3" w14:textId="1300350D" w:rsidR="002F2E24" w:rsidRPr="002C5023" w:rsidRDefault="002F2E24" w:rsidP="006D2979">
      <w:pPr>
        <w:spacing w:line="240" w:lineRule="auto"/>
        <w:ind w:firstLine="663"/>
      </w:pPr>
      <w:r w:rsidRPr="002C5023">
        <w:t>+ Để tên combobox "Chọn thời gian"</w:t>
      </w:r>
      <w:r w:rsidR="00956A93">
        <w:t xml:space="preserve">. </w:t>
      </w:r>
      <w:r w:rsidR="00561F89" w:rsidRPr="00561F89">
        <w:t>Giá trị lọc mặc định là “Tháng này”</w:t>
      </w:r>
    </w:p>
    <w:p w14:paraId="20D94626" w14:textId="77777777" w:rsidR="00BD4339" w:rsidRPr="002C5023" w:rsidRDefault="00BD4339" w:rsidP="006D2979">
      <w:pPr>
        <w:widowControl/>
        <w:spacing w:before="0" w:line="240" w:lineRule="auto"/>
        <w:ind w:left="0"/>
        <w:rPr>
          <w:b/>
          <w:sz w:val="28"/>
        </w:rPr>
      </w:pPr>
      <w:r w:rsidRPr="002C5023">
        <w:br w:type="page"/>
      </w:r>
    </w:p>
    <w:p w14:paraId="732155FE" w14:textId="64B57869" w:rsidR="00DD409C" w:rsidRPr="002C5023" w:rsidRDefault="00DD409C" w:rsidP="006D2979">
      <w:pPr>
        <w:pStyle w:val="Heading2"/>
        <w:spacing w:line="240" w:lineRule="auto"/>
      </w:pPr>
      <w:bookmarkStart w:id="91" w:name="_Toc202190069"/>
      <w:bookmarkStart w:id="92" w:name="_Toc202368576"/>
      <w:r w:rsidRPr="002C5023">
        <w:lastRenderedPageBreak/>
        <w:t>[YC13] Khi view file đính kèm, mong muốn view luôn trên hệ thống, không mở ra cửa sổ khác</w:t>
      </w:r>
      <w:bookmarkEnd w:id="91"/>
      <w:bookmarkEnd w:id="92"/>
    </w:p>
    <w:p w14:paraId="465BE9E1" w14:textId="13BA814A" w:rsidR="00F226D2" w:rsidRPr="002C5023" w:rsidRDefault="00F226D2" w:rsidP="006D2979">
      <w:pPr>
        <w:pStyle w:val="Heading3"/>
        <w:spacing w:line="240" w:lineRule="auto"/>
      </w:pPr>
      <w:bookmarkStart w:id="93" w:name="_Toc202190070"/>
      <w:r w:rsidRPr="002C5023">
        <w:t>Mô tả chung về yêu cầu thay đổi</w:t>
      </w:r>
      <w:bookmarkEnd w:id="93"/>
    </w:p>
    <w:p w14:paraId="74FEB4EB" w14:textId="79271F32" w:rsidR="00F226D2" w:rsidRPr="002C5023" w:rsidRDefault="00F226D2" w:rsidP="006D2979">
      <w:pPr>
        <w:spacing w:line="240" w:lineRule="auto"/>
        <w:ind w:left="0"/>
      </w:pPr>
      <w:r w:rsidRPr="002C5023">
        <w:rPr>
          <w:b/>
        </w:rPr>
        <w:t>-</w:t>
      </w:r>
      <w:r w:rsidRPr="002C5023">
        <w:t xml:space="preserve"> </w:t>
      </w:r>
      <w:r w:rsidRPr="002C5023">
        <w:rPr>
          <w:b/>
          <w:u w:val="single"/>
        </w:rPr>
        <w:t>Hiện tại:</w:t>
      </w:r>
      <w:r w:rsidRPr="002C5023">
        <w:t xml:space="preserve"> Khi nhấm xem fie PFD, hệ thống mở 1 tab trình duyệt mới</w:t>
      </w:r>
    </w:p>
    <w:p w14:paraId="0D17A5ED" w14:textId="157987F4" w:rsidR="00B40707" w:rsidRPr="002C5023" w:rsidRDefault="00F226D2" w:rsidP="006D2979">
      <w:pPr>
        <w:widowControl/>
        <w:spacing w:before="0" w:line="240" w:lineRule="auto"/>
        <w:ind w:left="0"/>
      </w:pPr>
      <w:r w:rsidRPr="002C5023">
        <w:rPr>
          <w:b/>
        </w:rPr>
        <w:t xml:space="preserve">- </w:t>
      </w:r>
      <w:r w:rsidRPr="002C5023">
        <w:rPr>
          <w:b/>
          <w:u w:val="single"/>
        </w:rPr>
        <w:t>Mong muốn:</w:t>
      </w:r>
      <w:r w:rsidRPr="002C5023">
        <w:t xml:space="preserve"> Nhấn xem file PDF sẽ mở popup nằm trên cùng 1 màn hình. Trong popup đọc file, bổ sung icon ký =&gt; Nhấn ký sẽ hiển thị màn hình ký phiếu trình, dự thảo tương ứng</w:t>
      </w:r>
    </w:p>
    <w:p w14:paraId="1F12A399" w14:textId="3E16AE09" w:rsidR="00F226D2" w:rsidRPr="002C5023" w:rsidRDefault="00742388" w:rsidP="006D2979">
      <w:pPr>
        <w:pStyle w:val="Heading3"/>
        <w:spacing w:line="240" w:lineRule="auto"/>
      </w:pPr>
      <w:bookmarkStart w:id="94" w:name="_Toc202190071"/>
      <w:r w:rsidRPr="002C5023">
        <w:t>Mô tả thay đổi về luồng nghiệp vụ</w:t>
      </w:r>
      <w:bookmarkEnd w:id="94"/>
    </w:p>
    <w:p w14:paraId="071F74CD" w14:textId="133810B2" w:rsidR="00FD6F17" w:rsidRPr="002C5023" w:rsidRDefault="00FD6F17" w:rsidP="006D2979">
      <w:pPr>
        <w:spacing w:line="240" w:lineRule="auto"/>
      </w:pPr>
      <w:r w:rsidRPr="002C5023">
        <w:t>- Áp dụng với phiên bản: web</w:t>
      </w:r>
    </w:p>
    <w:p w14:paraId="7208ACDF" w14:textId="37ECAE25" w:rsidR="00F226D2" w:rsidRPr="003A2C2F" w:rsidRDefault="00771C2D" w:rsidP="006D2979">
      <w:pPr>
        <w:spacing w:line="240" w:lineRule="auto"/>
      </w:pPr>
      <w:r w:rsidRPr="003A2C2F">
        <w:t xml:space="preserve">- Tại menu cấp 1 -&gt;Văn bản đi -&gt; Menu cấp 2 với các tab: Dự thảo, Ban hành, Chờ xử lý, </w:t>
      </w:r>
      <w:r w:rsidR="00D52F2C">
        <w:t>VB</w:t>
      </w:r>
      <w:r w:rsidRPr="003A2C2F">
        <w:t xml:space="preserve"> đã cấp số, Đã xử lý</w:t>
      </w:r>
      <w:r w:rsidR="00FD6F17" w:rsidRPr="003A2C2F">
        <w:t>,</w:t>
      </w:r>
      <w:r w:rsidR="00D52F2C" w:rsidRPr="00D52F2C">
        <w:t xml:space="preserve"> </w:t>
      </w:r>
      <w:r w:rsidR="00D52F2C">
        <w:t>VB ban hành,</w:t>
      </w:r>
      <w:r w:rsidR="00FD6F17" w:rsidRPr="003A2C2F">
        <w:t xml:space="preserve"> Nhận để biết, Tra cứu</w:t>
      </w:r>
      <w:r w:rsidR="003A2C2F">
        <w:t xml:space="preserve"> văn bản</w:t>
      </w:r>
      <w:r w:rsidR="004F6949">
        <w:t>, Tìm kiếm văn bản, Đã ban hành</w:t>
      </w:r>
      <w:r w:rsidR="003A2C2F">
        <w:t xml:space="preserve"> -&gt; Chi tiết văn bản đi</w:t>
      </w:r>
    </w:p>
    <w:p w14:paraId="3BAEBA4C" w14:textId="72CC32CE" w:rsidR="00FD6F17" w:rsidRPr="003A2C2F" w:rsidRDefault="00FD6F17" w:rsidP="006D2979">
      <w:pPr>
        <w:spacing w:line="240" w:lineRule="auto"/>
      </w:pPr>
      <w:r w:rsidRPr="003A2C2F">
        <w:t>+ Khi ấn vào icon xem file PDF -&gt; Hiển thị màn hình popup xem file PDF</w:t>
      </w:r>
    </w:p>
    <w:p w14:paraId="75972187" w14:textId="1CCFC7DA" w:rsidR="00D52F2C" w:rsidRPr="003A2C2F" w:rsidRDefault="00FD6F17" w:rsidP="00223917">
      <w:pPr>
        <w:spacing w:line="240" w:lineRule="auto"/>
      </w:pPr>
      <w:r w:rsidRPr="003A2C2F">
        <w:t>+ Trong popup đọc file, bổ sung icon ký =&gt; Nhấn ký sẽ hiển thị màn hình ký phiếu trình, dự thảo tương ứng</w:t>
      </w:r>
      <w:r w:rsidR="002A2B62" w:rsidRPr="003A2C2F">
        <w:t xml:space="preserve"> (Ký từng file)</w:t>
      </w:r>
    </w:p>
    <w:p w14:paraId="709D5FE0" w14:textId="78067AC0" w:rsidR="003A2C2F" w:rsidRPr="003A2C2F" w:rsidRDefault="003A2C2F" w:rsidP="003A2C2F">
      <w:pPr>
        <w:spacing w:line="240" w:lineRule="auto"/>
      </w:pPr>
      <w:r w:rsidRPr="003A2C2F">
        <w:t>- Tại menu cấp 1 -&gt;Văn bản đi -&gt; Menu cấp 2 với các tab:</w:t>
      </w:r>
      <w:r w:rsidRPr="00D52F2C">
        <w:rPr>
          <w:color w:val="FF0000"/>
        </w:rPr>
        <w:t xml:space="preserve"> </w:t>
      </w:r>
      <w:r w:rsidRPr="003A2C2F">
        <w:t xml:space="preserve">Ban hành, Chờ xử lý, </w:t>
      </w:r>
      <w:r w:rsidR="00D52F2C">
        <w:t>VB</w:t>
      </w:r>
      <w:r w:rsidRPr="003A2C2F">
        <w:t xml:space="preserve"> đã cấp số</w:t>
      </w:r>
      <w:r w:rsidRPr="00D52F2C">
        <w:rPr>
          <w:b/>
        </w:rPr>
        <w:t xml:space="preserve">, </w:t>
      </w:r>
      <w:r w:rsidR="00D52F2C">
        <w:t xml:space="preserve">VB trình ban hành, </w:t>
      </w:r>
      <w:r w:rsidRPr="003A2C2F">
        <w:t>Tra cứu văn bản</w:t>
      </w:r>
      <w:r w:rsidR="004F6949">
        <w:t>,</w:t>
      </w:r>
      <w:r w:rsidR="004F6949" w:rsidRPr="004F6949">
        <w:t xml:space="preserve"> </w:t>
      </w:r>
      <w:r w:rsidR="004F6949">
        <w:t>Tìm kiếm văn bản, Đã ban hành</w:t>
      </w:r>
      <w:r>
        <w:t xml:space="preserve"> -&gt;</w:t>
      </w:r>
      <w:r w:rsidR="00D52F2C">
        <w:t xml:space="preserve">Tại </w:t>
      </w:r>
      <w:r>
        <w:t>Danh sách văn bản đi</w:t>
      </w:r>
    </w:p>
    <w:p w14:paraId="4C012217" w14:textId="639DF4D6" w:rsidR="003A2C2F" w:rsidRPr="003A2C2F" w:rsidRDefault="003A2C2F" w:rsidP="003A2C2F">
      <w:pPr>
        <w:spacing w:line="240" w:lineRule="auto"/>
        <w:ind w:left="0"/>
      </w:pPr>
      <w:r w:rsidRPr="003A2C2F">
        <w:t>+ Khi ấn vào icon xem file PDF -&gt; Hiển thị màn hình popup xem file PDF</w:t>
      </w:r>
    </w:p>
    <w:p w14:paraId="5AD628F4" w14:textId="77777777" w:rsidR="00D52F2C" w:rsidRPr="003A2C2F" w:rsidRDefault="00D52F2C" w:rsidP="00D52F2C">
      <w:pPr>
        <w:spacing w:line="240" w:lineRule="auto"/>
        <w:ind w:left="0"/>
      </w:pPr>
      <w:r w:rsidRPr="003A2C2F">
        <w:t>+ Trong popup đọc file, bổ sung icon ký =&gt; Nhấn ký sẽ hiển thị màn hình ký phiếu trình, dự thảo tương ứng (Ký từng file)</w:t>
      </w:r>
    </w:p>
    <w:p w14:paraId="1858B952" w14:textId="759530BF" w:rsidR="003A2C2F" w:rsidRPr="002C5023" w:rsidRDefault="003A2C2F" w:rsidP="00D52F2C">
      <w:pPr>
        <w:spacing w:line="240" w:lineRule="auto"/>
        <w:ind w:left="0"/>
      </w:pPr>
    </w:p>
    <w:p w14:paraId="0F519A46" w14:textId="5CC8B761" w:rsidR="002A2B62" w:rsidRPr="002C5023" w:rsidRDefault="00D52F2C" w:rsidP="006D2979">
      <w:pPr>
        <w:spacing w:line="240" w:lineRule="auto"/>
      </w:pPr>
      <w:r>
        <w:t>- Tại menu cấp 1 -&gt;Văn bản đến</w:t>
      </w:r>
      <w:r w:rsidR="002A2B62" w:rsidRPr="002C5023">
        <w:t xml:space="preserve"> -&gt; Menu cấp 2 với các tab: </w:t>
      </w:r>
      <w:r>
        <w:t xml:space="preserve">Tiếp nhận văn bản, Chờ xử lý, Đang xử lý, Đã xử lý, </w:t>
      </w:r>
      <w:r w:rsidR="002A2B62" w:rsidRPr="002C5023">
        <w:t>Nhận để biết, Tra cứ</w:t>
      </w:r>
      <w:r w:rsidR="00223917">
        <w:t>u văn bản -&gt; Chi tiết văn bản đến</w:t>
      </w:r>
      <w:r w:rsidR="002A2B62" w:rsidRPr="002C5023">
        <w:t xml:space="preserve"> </w:t>
      </w:r>
    </w:p>
    <w:p w14:paraId="4898399C" w14:textId="77777777" w:rsidR="002A2B62" w:rsidRPr="002C5023" w:rsidRDefault="002A2B62" w:rsidP="006D2979">
      <w:pPr>
        <w:spacing w:line="240" w:lineRule="auto"/>
      </w:pPr>
      <w:r w:rsidRPr="002C5023">
        <w:t>+ Khi ấn vào icon xem file PDF -&gt; Hiển thị màn hình popup xem file PDF</w:t>
      </w:r>
    </w:p>
    <w:p w14:paraId="62220EDB" w14:textId="3F4A3575" w:rsidR="00694EB3" w:rsidRDefault="00694EB3" w:rsidP="00694EB3">
      <w:pPr>
        <w:spacing w:line="240" w:lineRule="auto"/>
      </w:pPr>
      <w:r>
        <w:t>- Tại menu cấp 1 -&gt;Văn bản đến</w:t>
      </w:r>
      <w:r w:rsidRPr="002C5023">
        <w:t xml:space="preserve"> -&gt; Menu cấp 2 với các tab: </w:t>
      </w:r>
      <w:r>
        <w:t xml:space="preserve">Tiếp nhận văn bản, Chờ xử lý, Đang xử lý, Đã xử lý, </w:t>
      </w:r>
      <w:r w:rsidRPr="002C5023">
        <w:t xml:space="preserve">Nhận để biết, Tra cứu văn bản -&gt; </w:t>
      </w:r>
      <w:r>
        <w:t>Tại D</w:t>
      </w:r>
      <w:r w:rsidR="00223917">
        <w:t>anh sách văn bản đến</w:t>
      </w:r>
    </w:p>
    <w:p w14:paraId="6420235F" w14:textId="34409B4B" w:rsidR="00694EB3" w:rsidRPr="002C5023" w:rsidRDefault="00694EB3" w:rsidP="00694EB3">
      <w:pPr>
        <w:spacing w:line="240" w:lineRule="auto"/>
      </w:pPr>
      <w:r w:rsidRPr="002C5023">
        <w:t>+ Khi ấn vào icon xem file PDF -&gt; Hiển thị màn hình popup xem file PDF</w:t>
      </w:r>
    </w:p>
    <w:p w14:paraId="53612CFE" w14:textId="77777777" w:rsidR="0036231E" w:rsidRPr="002C5023" w:rsidRDefault="0036231E" w:rsidP="006D2979">
      <w:pPr>
        <w:widowControl/>
        <w:spacing w:before="0" w:line="240" w:lineRule="auto"/>
        <w:ind w:left="0"/>
        <w:rPr>
          <w:b/>
          <w:sz w:val="28"/>
        </w:rPr>
      </w:pPr>
      <w:r w:rsidRPr="002C5023">
        <w:br w:type="page"/>
      </w:r>
    </w:p>
    <w:p w14:paraId="7CA82AAF" w14:textId="2EF53851" w:rsidR="00DD409C" w:rsidRPr="002C5023" w:rsidRDefault="00DD409C" w:rsidP="006D2979">
      <w:pPr>
        <w:pStyle w:val="Heading2"/>
        <w:spacing w:line="240" w:lineRule="auto"/>
      </w:pPr>
      <w:r w:rsidRPr="002C5023">
        <w:lastRenderedPageBreak/>
        <w:t xml:space="preserve"> </w:t>
      </w:r>
      <w:bookmarkStart w:id="95" w:name="_Toc202190072"/>
      <w:bookmarkStart w:id="96" w:name="_Toc202368577"/>
      <w:r w:rsidRPr="002C5023">
        <w:t>[YC15] Thanh tính năng phải tối ưu cho từng tác vụ chứ k</w:t>
      </w:r>
      <w:r w:rsidR="00F67426" w:rsidRPr="002C5023">
        <w:t>hông</w:t>
      </w:r>
      <w:r w:rsidRPr="002C5023">
        <w:t xml:space="preserve"> phải là 1 thanh các tính năng cố định</w:t>
      </w:r>
      <w:bookmarkEnd w:id="95"/>
      <w:bookmarkEnd w:id="96"/>
      <w:r w:rsidRPr="002C5023">
        <w:t xml:space="preserve"> </w:t>
      </w:r>
    </w:p>
    <w:p w14:paraId="572D8624" w14:textId="5D8B238E" w:rsidR="00876325" w:rsidRPr="002C5023" w:rsidRDefault="00876325" w:rsidP="006D2979">
      <w:pPr>
        <w:pStyle w:val="Heading3"/>
        <w:spacing w:line="240" w:lineRule="auto"/>
      </w:pPr>
      <w:bookmarkStart w:id="97" w:name="_Toc202190073"/>
      <w:r w:rsidRPr="002C5023">
        <w:t>Mô tả chung về yêu cầu thay đổi</w:t>
      </w:r>
      <w:bookmarkEnd w:id="97"/>
    </w:p>
    <w:p w14:paraId="3DDFE756" w14:textId="57793AC8" w:rsidR="00876325" w:rsidRPr="002C5023" w:rsidRDefault="00876325" w:rsidP="006D2979">
      <w:pPr>
        <w:spacing w:line="240" w:lineRule="auto"/>
      </w:pPr>
      <w:r w:rsidRPr="002C5023">
        <w:t xml:space="preserve">- </w:t>
      </w:r>
      <w:r w:rsidRPr="002C5023">
        <w:rPr>
          <w:b/>
          <w:u w:val="single"/>
        </w:rPr>
        <w:t>Hiện tại</w:t>
      </w:r>
      <w:r w:rsidRPr="002C5023">
        <w:t>: thanh menu đang được fix cố định, có nhiều chức năng không cần thiết với các vai trò được hiển thị ra ngoài</w:t>
      </w:r>
    </w:p>
    <w:p w14:paraId="60D0E5EB" w14:textId="1C4CEF75" w:rsidR="00876325" w:rsidRPr="002C5023" w:rsidRDefault="00876325" w:rsidP="006D2979">
      <w:pPr>
        <w:spacing w:line="240" w:lineRule="auto"/>
      </w:pPr>
      <w:r w:rsidRPr="002C5023">
        <w:t xml:space="preserve">- </w:t>
      </w:r>
      <w:r w:rsidRPr="002C5023">
        <w:rPr>
          <w:b/>
          <w:u w:val="single"/>
        </w:rPr>
        <w:t>Mong muốn</w:t>
      </w:r>
      <w:r w:rsidRPr="002C5023">
        <w:t>: Rà soát các chức năng theo từng vai trò và ẩn các chức năng không cần thiết</w:t>
      </w:r>
    </w:p>
    <w:p w14:paraId="4E8B272E" w14:textId="5FFEEE7B" w:rsidR="00876325" w:rsidRPr="002C5023" w:rsidRDefault="00876325" w:rsidP="006D2979">
      <w:pPr>
        <w:pStyle w:val="Heading3"/>
        <w:spacing w:line="240" w:lineRule="auto"/>
      </w:pPr>
      <w:bookmarkStart w:id="98" w:name="_Toc202190074"/>
      <w:r w:rsidRPr="002C5023">
        <w:t>Mô tả thay đổi về luồng nghiệp vụ</w:t>
      </w:r>
      <w:bookmarkEnd w:id="98"/>
    </w:p>
    <w:p w14:paraId="520FDA8C" w14:textId="0DA3FA5D" w:rsidR="00917734" w:rsidRPr="002C5023" w:rsidRDefault="00917734" w:rsidP="006D2979">
      <w:pPr>
        <w:spacing w:line="240" w:lineRule="auto"/>
      </w:pPr>
      <w:r w:rsidRPr="002C5023">
        <w:t>- Áp dụng các phiên bản: web</w:t>
      </w:r>
    </w:p>
    <w:p w14:paraId="20432DDC" w14:textId="2A7B6041" w:rsidR="00852B5E" w:rsidRPr="002C5023" w:rsidRDefault="00852B5E" w:rsidP="006D2979">
      <w:pPr>
        <w:spacing w:line="240" w:lineRule="auto"/>
      </w:pPr>
      <w:r w:rsidRPr="002C5023">
        <w:t xml:space="preserve">- Quản trị viên hệ thống đăng nhập vào hệ thống -&gt; </w:t>
      </w:r>
      <w:r w:rsidR="002F2E24" w:rsidRPr="002C5023">
        <w:t xml:space="preserve">Tại menu cấp 1 -&gt; </w:t>
      </w:r>
      <w:r w:rsidRPr="002C5023">
        <w:t>Quản trị</w:t>
      </w:r>
      <w:r w:rsidR="002F2E24" w:rsidRPr="002C5023">
        <w:t xml:space="preserve"> -&gt; Tại menu cấp 2  </w:t>
      </w:r>
      <w:r w:rsidRPr="002C5023">
        <w:t xml:space="preserve">-&gt; Vai trò -&gt; Chọn icon </w:t>
      </w:r>
      <w:r w:rsidRPr="002C5023">
        <w:rPr>
          <w:noProof/>
          <w:snapToGrid/>
        </w:rPr>
        <w:drawing>
          <wp:inline distT="0" distB="0" distL="0" distR="0" wp14:anchorId="58540DBD" wp14:editId="2B9FF3F6">
            <wp:extent cx="161925" cy="161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1925" cy="161925"/>
                    </a:xfrm>
                    <a:prstGeom prst="rect">
                      <a:avLst/>
                    </a:prstGeom>
                  </pic:spPr>
                </pic:pic>
              </a:graphicData>
            </a:graphic>
          </wp:inline>
        </w:drawing>
      </w:r>
      <w:r w:rsidRPr="002C5023">
        <w:t xml:space="preserve"> tại cột chức năng với muốn </w:t>
      </w:r>
      <w:r w:rsidR="002F2E24" w:rsidRPr="002C5023">
        <w:t>cấu</w:t>
      </w:r>
      <w:r w:rsidRPr="002C5023">
        <w:t xml:space="preserve"> hình</w:t>
      </w:r>
    </w:p>
    <w:p w14:paraId="4C4302F9" w14:textId="77777777" w:rsidR="00852B5E" w:rsidRPr="002C5023" w:rsidRDefault="00852B5E" w:rsidP="006D2979">
      <w:pPr>
        <w:spacing w:line="240" w:lineRule="auto"/>
      </w:pPr>
      <w:r w:rsidRPr="002C5023">
        <w:rPr>
          <w:noProof/>
          <w:snapToGrid/>
        </w:rPr>
        <w:drawing>
          <wp:inline distT="0" distB="0" distL="0" distR="0" wp14:anchorId="325EF837" wp14:editId="00651347">
            <wp:extent cx="5916295" cy="175768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6295" cy="1757680"/>
                    </a:xfrm>
                    <a:prstGeom prst="rect">
                      <a:avLst/>
                    </a:prstGeom>
                  </pic:spPr>
                </pic:pic>
              </a:graphicData>
            </a:graphic>
          </wp:inline>
        </w:drawing>
      </w:r>
    </w:p>
    <w:p w14:paraId="7981A1CC" w14:textId="09E5C28E" w:rsidR="00852B5E" w:rsidRPr="002C5023" w:rsidRDefault="00852B5E" w:rsidP="006D2979">
      <w:pPr>
        <w:spacing w:line="240" w:lineRule="auto"/>
      </w:pPr>
      <w:r w:rsidRPr="002C5023">
        <w:t>Hệ thống hiển thị màn hình cấu hình cấp quyền truy cập các chức năng, quản trị viên tích chọn/bỏ chọn các tính năng cho vai trò đó</w:t>
      </w:r>
    </w:p>
    <w:p w14:paraId="6AB9F9F2" w14:textId="77777777" w:rsidR="0036231E" w:rsidRPr="002C5023" w:rsidRDefault="0036231E" w:rsidP="006D2979">
      <w:pPr>
        <w:widowControl/>
        <w:spacing w:before="0" w:line="240" w:lineRule="auto"/>
        <w:ind w:left="0"/>
        <w:rPr>
          <w:b/>
          <w:sz w:val="28"/>
        </w:rPr>
      </w:pPr>
      <w:r w:rsidRPr="002C5023">
        <w:br w:type="page"/>
      </w:r>
    </w:p>
    <w:p w14:paraId="2D3F7B8E" w14:textId="5260E83B" w:rsidR="00DD409C" w:rsidRPr="002C5023" w:rsidRDefault="00DD409C" w:rsidP="006D2979">
      <w:pPr>
        <w:pStyle w:val="Heading2"/>
        <w:spacing w:line="240" w:lineRule="auto"/>
      </w:pPr>
      <w:bookmarkStart w:id="99" w:name="_Toc202190075"/>
      <w:bookmarkStart w:id="100" w:name="_Toc202368578"/>
      <w:r w:rsidRPr="002C5023">
        <w:lastRenderedPageBreak/>
        <w:t>[YC16] Chức năng tìm kiếm nói chung: chưa thông minh, việc tổ chức tìm kiếm theo trường thông tin là không thông minh, cần mở rộng về năng lực tìm kiếm nhưng đơn giản về thao tác tìm kiếm (như trên IOS hoặc MacOS).</w:t>
      </w:r>
      <w:bookmarkEnd w:id="99"/>
      <w:bookmarkEnd w:id="100"/>
    </w:p>
    <w:p w14:paraId="700AE66A" w14:textId="51162388" w:rsidR="00876325" w:rsidRPr="002C5023" w:rsidRDefault="0010152C" w:rsidP="006D2979">
      <w:pPr>
        <w:pStyle w:val="Heading3"/>
        <w:spacing w:line="240" w:lineRule="auto"/>
      </w:pPr>
      <w:bookmarkStart w:id="101" w:name="_Toc202190076"/>
      <w:r w:rsidRPr="002C5023">
        <w:t>Mô tả chung về yêu cầu thay đổi</w:t>
      </w:r>
      <w:bookmarkEnd w:id="101"/>
    </w:p>
    <w:p w14:paraId="595DFDDC" w14:textId="5AEF4F6F" w:rsidR="0010152C" w:rsidRPr="002C5023" w:rsidRDefault="0010152C" w:rsidP="006D2979">
      <w:pPr>
        <w:spacing w:line="240" w:lineRule="auto"/>
      </w:pPr>
      <w:r w:rsidRPr="002C5023">
        <w:t xml:space="preserve">- </w:t>
      </w:r>
      <w:r w:rsidRPr="002C5023">
        <w:rPr>
          <w:b/>
          <w:u w:val="single"/>
        </w:rPr>
        <w:t>Hiện tại:</w:t>
      </w:r>
      <w:r w:rsidRPr="002C5023">
        <w:t xml:space="preserve"> Chức năng tìm kiếm nói chung: chưa thông minh, việc tổ chức tìm kiếm theo trường thông tin không tiện dụng</w:t>
      </w:r>
    </w:p>
    <w:p w14:paraId="29C72C78" w14:textId="5711302C" w:rsidR="0010152C" w:rsidRPr="002C5023" w:rsidRDefault="0010152C" w:rsidP="006D2979">
      <w:pPr>
        <w:spacing w:line="240" w:lineRule="auto"/>
      </w:pPr>
      <w:r w:rsidRPr="002C5023">
        <w:t>-</w:t>
      </w:r>
      <w:r w:rsidR="002C5023">
        <w:t xml:space="preserve"> </w:t>
      </w:r>
      <w:r w:rsidRPr="002C5023">
        <w:rPr>
          <w:b/>
          <w:u w:val="single"/>
        </w:rPr>
        <w:t>Mong muốn</w:t>
      </w:r>
      <w:r w:rsidRPr="002C5023">
        <w:t>: Cải thiện chức năng tìm kiếm, cho phép search nhanh, search đồng thời nhiều t</w:t>
      </w:r>
      <w:r w:rsidR="00CD50DE" w:rsidRPr="002C5023">
        <w:t>r</w:t>
      </w:r>
      <w:r w:rsidRPr="002C5023">
        <w:t>ường thông tin</w:t>
      </w:r>
      <w:r w:rsidR="00017C5A" w:rsidRPr="002C5023">
        <w:t>. Search được các từ khoá không dấu, từ khoá viết tắt, từ khoá viết sai chỉnh tả.</w:t>
      </w:r>
    </w:p>
    <w:p w14:paraId="11E51E33" w14:textId="4E47E2E0" w:rsidR="002A2B62" w:rsidRPr="002C5023" w:rsidRDefault="0010152C" w:rsidP="006D2979">
      <w:pPr>
        <w:pStyle w:val="Heading3"/>
        <w:spacing w:line="240" w:lineRule="auto"/>
      </w:pPr>
      <w:bookmarkStart w:id="102" w:name="_Toc202190077"/>
      <w:r w:rsidRPr="002C5023">
        <w:t>Mô tả thay đổi về nghiệp vụ yêu cầu</w:t>
      </w:r>
      <w:bookmarkEnd w:id="102"/>
    </w:p>
    <w:p w14:paraId="3E920119" w14:textId="77777777" w:rsidR="00181BF6" w:rsidRPr="002C5023" w:rsidRDefault="00CD50DE" w:rsidP="006D2979">
      <w:pPr>
        <w:spacing w:line="240" w:lineRule="auto"/>
      </w:pPr>
      <w:r w:rsidRPr="002C5023">
        <w:t xml:space="preserve">- </w:t>
      </w:r>
      <w:r w:rsidR="00181BF6" w:rsidRPr="002C5023">
        <w:t>Áp dụng với phiên bản: web</w:t>
      </w:r>
    </w:p>
    <w:p w14:paraId="6AD2FFBC" w14:textId="5F176B83" w:rsidR="00915DD8" w:rsidRPr="002C5023" w:rsidRDefault="000C0791" w:rsidP="006D2979">
      <w:pPr>
        <w:spacing w:line="240" w:lineRule="auto"/>
        <w:rPr>
          <w:snapToGrid/>
        </w:rPr>
      </w:pPr>
      <w:r w:rsidRPr="002C5023">
        <w:t xml:space="preserve">- Tại menu cấp 1 -&gt; </w:t>
      </w:r>
      <w:r w:rsidRPr="0036016F">
        <w:t>Văn bản đi -&gt; Menu cấp 2-&gt; Các tab: Dự thảo, Ban hành, Chờ xử lý, VB đã cấp số, Đã xử lý, Thu</w:t>
      </w:r>
      <w:r w:rsidRPr="002C5023">
        <w:t xml:space="preserve"> hồi, VB trình ban hành, Nhận để biết, Tra cứu văn bản</w:t>
      </w:r>
      <w:r w:rsidR="004F6949">
        <w:t>, Tìm kiếm văn bản, Đã ban hành</w:t>
      </w:r>
    </w:p>
    <w:p w14:paraId="47ECFCB5" w14:textId="496B7FF2" w:rsidR="00CD50DE" w:rsidRPr="002C5023" w:rsidRDefault="000C0791" w:rsidP="006D2979">
      <w:pPr>
        <w:spacing w:line="240" w:lineRule="auto"/>
      </w:pPr>
      <w:r w:rsidRPr="002C5023">
        <w:t xml:space="preserve">+ </w:t>
      </w:r>
      <w:r w:rsidR="00CD50DE" w:rsidRPr="002C5023">
        <w:t xml:space="preserve"> </w:t>
      </w:r>
      <w:r w:rsidR="002F2E24" w:rsidRPr="002C5023">
        <w:t xml:space="preserve">Bổ sung droplist bên cạnh ô input Tìm kiếm. </w:t>
      </w:r>
      <w:r w:rsidR="00CD50DE" w:rsidRPr="002C5023">
        <w:t>Giá trị droplist giá trị tìm kiếm:</w:t>
      </w:r>
    </w:p>
    <w:p w14:paraId="68569B59" w14:textId="742FF1C4" w:rsidR="00CD50DE" w:rsidRPr="002C5023" w:rsidRDefault="00CD50DE" w:rsidP="002C5023">
      <w:pPr>
        <w:pStyle w:val="ListParagraph"/>
        <w:numPr>
          <w:ilvl w:val="0"/>
          <w:numId w:val="30"/>
        </w:numPr>
        <w:spacing w:line="240" w:lineRule="auto"/>
      </w:pPr>
      <w:r w:rsidRPr="002C5023">
        <w:t>Số ký hiệu/Số trình</w:t>
      </w:r>
      <w:r w:rsidR="00AF0D99" w:rsidRPr="002C5023">
        <w:t xml:space="preserve">. </w:t>
      </w:r>
    </w:p>
    <w:p w14:paraId="0166631E" w14:textId="1FC9ACE7" w:rsidR="00AF0D99" w:rsidRPr="002C5023" w:rsidRDefault="00AF0D99" w:rsidP="002C5023">
      <w:pPr>
        <w:pStyle w:val="ListParagraph"/>
        <w:numPr>
          <w:ilvl w:val="0"/>
          <w:numId w:val="30"/>
        </w:numPr>
        <w:spacing w:line="240" w:lineRule="auto"/>
      </w:pPr>
      <w:r w:rsidRPr="002C5023">
        <w:t xml:space="preserve">Ngày ban hành. </w:t>
      </w:r>
    </w:p>
    <w:p w14:paraId="3544CB30" w14:textId="7369457A" w:rsidR="00AF0D99" w:rsidRPr="002C5023" w:rsidRDefault="00AF0D99" w:rsidP="002C5023">
      <w:pPr>
        <w:pStyle w:val="ListParagraph"/>
        <w:numPr>
          <w:ilvl w:val="0"/>
          <w:numId w:val="30"/>
        </w:numPr>
        <w:spacing w:line="240" w:lineRule="auto"/>
      </w:pPr>
      <w:r w:rsidRPr="002C5023">
        <w:t xml:space="preserve">Đơn vị soạn thảo. </w:t>
      </w:r>
    </w:p>
    <w:p w14:paraId="57A0EB23" w14:textId="20F7D030" w:rsidR="00AF0D99" w:rsidRPr="002C5023" w:rsidRDefault="00AF0D99" w:rsidP="002C5023">
      <w:pPr>
        <w:pStyle w:val="ListParagraph"/>
        <w:numPr>
          <w:ilvl w:val="0"/>
          <w:numId w:val="30"/>
        </w:numPr>
        <w:spacing w:line="240" w:lineRule="auto"/>
      </w:pPr>
      <w:r w:rsidRPr="002C5023">
        <w:t xml:space="preserve">Trích yếu. </w:t>
      </w:r>
    </w:p>
    <w:p w14:paraId="3BB2FE2E" w14:textId="6CC5E8FA" w:rsidR="00AF0D99" w:rsidRPr="002C5023" w:rsidRDefault="00AF0D99" w:rsidP="002C5023">
      <w:pPr>
        <w:pStyle w:val="ListParagraph"/>
        <w:numPr>
          <w:ilvl w:val="0"/>
          <w:numId w:val="30"/>
        </w:numPr>
        <w:spacing w:line="240" w:lineRule="auto"/>
      </w:pPr>
      <w:r w:rsidRPr="002C5023">
        <w:t>Tất cả</w:t>
      </w:r>
      <w:r w:rsidR="002C5023">
        <w:t>.</w:t>
      </w:r>
    </w:p>
    <w:p w14:paraId="498FB7ED" w14:textId="6ECDDFA5" w:rsidR="00AF0D99" w:rsidRPr="002C5023" w:rsidRDefault="00017C5A" w:rsidP="006D2979">
      <w:pPr>
        <w:spacing w:line="240" w:lineRule="auto"/>
        <w:ind w:left="777" w:firstLine="663"/>
      </w:pPr>
      <w:r w:rsidRPr="002C5023">
        <w:t xml:space="preserve">=&gt; </w:t>
      </w:r>
      <w:r w:rsidR="00757D24" w:rsidRPr="002C5023">
        <w:t>Mặc định giá trị droplist là “Tất cả”</w:t>
      </w:r>
      <w:r w:rsidR="002A771C">
        <w:t>. Không lọc điều kiện, hiển thị danh sách văn bản theo từng tab</w:t>
      </w:r>
    </w:p>
    <w:p w14:paraId="2AE9DB63" w14:textId="615FEA3C" w:rsidR="000C0791" w:rsidRPr="002C5023" w:rsidRDefault="000C0791" w:rsidP="006D2979">
      <w:pPr>
        <w:spacing w:line="240" w:lineRule="auto"/>
        <w:rPr>
          <w:snapToGrid/>
        </w:rPr>
      </w:pPr>
      <w:r w:rsidRPr="002C5023">
        <w:t xml:space="preserve">- Tại menu cấp 1 -&gt; Văn bản đến -&gt; Menu cấp 2-&gt; Các tab: Tiếp nhận văn bản, Chờ xử lý, Đang xử lý, Đã xử lý, Nhận để biết, Thu hồi, Tra cứu văn bản </w:t>
      </w:r>
    </w:p>
    <w:p w14:paraId="1A56B023" w14:textId="77777777" w:rsidR="000C0791" w:rsidRPr="002C5023" w:rsidRDefault="000C0791" w:rsidP="006D2979">
      <w:pPr>
        <w:spacing w:line="240" w:lineRule="auto"/>
        <w:rPr>
          <w:snapToGrid/>
        </w:rPr>
      </w:pPr>
      <w:r w:rsidRPr="002C5023">
        <w:t>+  Bổ sung droplist bên cạnh ô input Tìm kiếm. Giá trị droplist giá trị tìm kiếm:</w:t>
      </w:r>
    </w:p>
    <w:p w14:paraId="0AAFF021" w14:textId="2D293191" w:rsidR="000C0791" w:rsidRPr="002C5023" w:rsidRDefault="000C0791" w:rsidP="002C5023">
      <w:pPr>
        <w:pStyle w:val="ListParagraph"/>
        <w:numPr>
          <w:ilvl w:val="0"/>
          <w:numId w:val="31"/>
        </w:numPr>
        <w:spacing w:line="240" w:lineRule="auto"/>
      </w:pPr>
      <w:r w:rsidRPr="002C5023">
        <w:t xml:space="preserve">Số ký hiệu/Số trình. </w:t>
      </w:r>
    </w:p>
    <w:p w14:paraId="1A9BEB6C" w14:textId="1DAE02C8" w:rsidR="000C0791" w:rsidRPr="002C5023" w:rsidRDefault="000C0791" w:rsidP="002C5023">
      <w:pPr>
        <w:pStyle w:val="ListParagraph"/>
        <w:numPr>
          <w:ilvl w:val="0"/>
          <w:numId w:val="31"/>
        </w:numPr>
        <w:spacing w:line="240" w:lineRule="auto"/>
      </w:pPr>
      <w:r w:rsidRPr="002C5023">
        <w:t xml:space="preserve">Ngày ban hành. </w:t>
      </w:r>
    </w:p>
    <w:p w14:paraId="6AA34202" w14:textId="0AA22979" w:rsidR="000C0791" w:rsidRPr="002C5023" w:rsidRDefault="000C0791" w:rsidP="002C5023">
      <w:pPr>
        <w:pStyle w:val="ListParagraph"/>
        <w:numPr>
          <w:ilvl w:val="0"/>
          <w:numId w:val="31"/>
        </w:numPr>
        <w:spacing w:line="240" w:lineRule="auto"/>
      </w:pPr>
      <w:r w:rsidRPr="002C5023">
        <w:t xml:space="preserve">Đơn vị soạn thảo. </w:t>
      </w:r>
    </w:p>
    <w:p w14:paraId="14283446" w14:textId="0F919B80" w:rsidR="000C0791" w:rsidRPr="002C5023" w:rsidRDefault="000C0791" w:rsidP="002C5023">
      <w:pPr>
        <w:pStyle w:val="ListParagraph"/>
        <w:numPr>
          <w:ilvl w:val="0"/>
          <w:numId w:val="31"/>
        </w:numPr>
        <w:spacing w:line="240" w:lineRule="auto"/>
      </w:pPr>
      <w:r w:rsidRPr="002C5023">
        <w:t xml:space="preserve">Trích yếu. </w:t>
      </w:r>
    </w:p>
    <w:p w14:paraId="656A2A55" w14:textId="693B9788" w:rsidR="000C0791" w:rsidRPr="002C5023" w:rsidRDefault="000C0791" w:rsidP="002C5023">
      <w:pPr>
        <w:pStyle w:val="ListParagraph"/>
        <w:numPr>
          <w:ilvl w:val="0"/>
          <w:numId w:val="31"/>
        </w:numPr>
        <w:spacing w:line="240" w:lineRule="auto"/>
      </w:pPr>
      <w:r w:rsidRPr="002C5023">
        <w:t>Tất cả</w:t>
      </w:r>
      <w:r w:rsidR="002C5023">
        <w:t>.</w:t>
      </w:r>
    </w:p>
    <w:p w14:paraId="51CD95AD" w14:textId="3282C137" w:rsidR="000C0791" w:rsidRPr="002C5023" w:rsidRDefault="000C0791" w:rsidP="006D2979">
      <w:pPr>
        <w:spacing w:line="240" w:lineRule="auto"/>
        <w:ind w:left="777" w:firstLine="663"/>
      </w:pPr>
      <w:r w:rsidRPr="002C5023">
        <w:t>=&gt; Mặc định giá trị droplist là “Tất cả”</w:t>
      </w:r>
      <w:r w:rsidR="002A771C">
        <w:t xml:space="preserve">. </w:t>
      </w:r>
      <w:r w:rsidR="002A771C">
        <w:t>Không lọc điều kiện, hiển thị danh sách văn bản theo từng tab</w:t>
      </w:r>
    </w:p>
    <w:p w14:paraId="2DA96267" w14:textId="7650B478" w:rsidR="00757D24" w:rsidRPr="002C5023" w:rsidRDefault="00757D24" w:rsidP="006D2979">
      <w:pPr>
        <w:spacing w:line="240" w:lineRule="auto"/>
      </w:pPr>
      <w:r w:rsidRPr="002C5023">
        <w:t>- Yêu cầu về tìm kiếm:</w:t>
      </w:r>
    </w:p>
    <w:p w14:paraId="424933F7" w14:textId="04F8C6F2" w:rsidR="00757D24" w:rsidRPr="002C5023" w:rsidRDefault="00757D24" w:rsidP="006D2979">
      <w:pPr>
        <w:spacing w:line="240" w:lineRule="auto"/>
      </w:pPr>
      <w:r w:rsidRPr="002C5023">
        <w:t>+ Tìm kiếm không dấu: Người dùng có thể nhập từ khóa không dấu để tìm ra kết quả có dấu.</w:t>
      </w:r>
    </w:p>
    <w:p w14:paraId="32BFC7E7" w14:textId="28184C6D" w:rsidR="00757D24" w:rsidRPr="002C5023" w:rsidRDefault="00757D24" w:rsidP="006D2979">
      <w:pPr>
        <w:spacing w:line="240" w:lineRule="auto"/>
        <w:ind w:left="0" w:firstLine="720"/>
      </w:pPr>
      <w:r w:rsidRPr="002C5023">
        <w:t>VD: Gõ "can tho" vẫn trả về "Cần Thơ".</w:t>
      </w:r>
    </w:p>
    <w:p w14:paraId="2329738F" w14:textId="2D9ACE9E" w:rsidR="003A1299" w:rsidRPr="002C5023" w:rsidRDefault="003A1299" w:rsidP="006D2979">
      <w:pPr>
        <w:spacing w:line="240" w:lineRule="auto"/>
        <w:ind w:left="0"/>
      </w:pPr>
      <w:r w:rsidRPr="002C5023">
        <w:t>+ Tìm kiếm từ viết tắt: Hệ thống cho phép tìm kiếm theo các ký tự đầu tiên của từng từ trong một chuỗi.</w:t>
      </w:r>
    </w:p>
    <w:p w14:paraId="4738B735" w14:textId="7DA1EFD5" w:rsidR="003A1299" w:rsidRPr="002C5023" w:rsidRDefault="003A1299" w:rsidP="006D2979">
      <w:pPr>
        <w:spacing w:line="240" w:lineRule="auto"/>
        <w:ind w:firstLine="519"/>
      </w:pPr>
      <w:r w:rsidRPr="002C5023">
        <w:t>VD: "hcm" → "TP. Hồ Chí Minh", "nva" → "Nguyễn Văn A"</w:t>
      </w:r>
    </w:p>
    <w:p w14:paraId="248303BF" w14:textId="085E8C35" w:rsidR="00757D24" w:rsidRPr="002C5023" w:rsidRDefault="00757D24" w:rsidP="006D2979">
      <w:pPr>
        <w:spacing w:line="240" w:lineRule="auto"/>
        <w:ind w:left="0"/>
      </w:pPr>
      <w:r w:rsidRPr="002C5023">
        <w:lastRenderedPageBreak/>
        <w:t>+ Tìm kiếm gần đúng</w:t>
      </w:r>
      <w:r w:rsidR="003A1299" w:rsidRPr="002C5023">
        <w:t xml:space="preserve"> chỉnh tả</w:t>
      </w:r>
      <w:r w:rsidRPr="002C5023">
        <w:t>: Cho phép tìm kiếm khi người dùng gõ sai chính tả nhẹ (sai 1–2 ký tự).</w:t>
      </w:r>
    </w:p>
    <w:p w14:paraId="0BA9CE75" w14:textId="3A321F5C" w:rsidR="00757D24" w:rsidRPr="002C5023" w:rsidRDefault="00757D24" w:rsidP="006D2979">
      <w:pPr>
        <w:spacing w:line="240" w:lineRule="auto"/>
        <w:ind w:left="0" w:firstLine="720"/>
      </w:pPr>
      <w:r w:rsidRPr="002C5023">
        <w:t>VD: Gõ "nguyne" sẽ gợi ý "Nguyễn".</w:t>
      </w:r>
    </w:p>
    <w:p w14:paraId="58A2EFC5" w14:textId="50AA820B" w:rsidR="00017C5A" w:rsidRPr="002C5023" w:rsidRDefault="00017C5A" w:rsidP="006D2979">
      <w:pPr>
        <w:spacing w:line="240" w:lineRule="auto"/>
      </w:pPr>
      <w:r w:rsidRPr="002C5023">
        <w:t>- Thứ tự sắp xếp và hiển thị kết quả tìm kiếm: 1</w:t>
      </w:r>
      <w:r w:rsidR="003A1299" w:rsidRPr="002C5023">
        <w:t>. C</w:t>
      </w:r>
      <w:r w:rsidRPr="002C5023">
        <w:t>hính xác toàn phần → 2</w:t>
      </w:r>
      <w:r w:rsidR="003A1299" w:rsidRPr="002C5023">
        <w:t>. Chính xác toàn phần</w:t>
      </w:r>
      <w:r w:rsidRPr="002C5023">
        <w:t xml:space="preserve"> không dấu →</w:t>
      </w:r>
      <w:r w:rsidR="003A1299" w:rsidRPr="002C5023">
        <w:t xml:space="preserve"> </w:t>
      </w:r>
      <w:r w:rsidRPr="002C5023">
        <w:t>3. Một phần</w:t>
      </w:r>
      <w:r w:rsidR="003A1299" w:rsidRPr="002C5023">
        <w:t xml:space="preserve"> có dấu → 4. Một phần không dấu</w:t>
      </w:r>
      <w:r w:rsidRPr="002C5023">
        <w:t>→ 4. Viết tắt → 5. Gần đúng</w:t>
      </w:r>
      <w:r w:rsidR="003A1299" w:rsidRPr="002C5023">
        <w:t xml:space="preserve"> chính tả</w:t>
      </w:r>
    </w:p>
    <w:p w14:paraId="1C4DD9EC" w14:textId="77777777" w:rsidR="0036231E" w:rsidRPr="002C5023" w:rsidRDefault="0036231E" w:rsidP="006D2979">
      <w:pPr>
        <w:widowControl/>
        <w:spacing w:before="0" w:line="240" w:lineRule="auto"/>
        <w:ind w:left="0"/>
        <w:rPr>
          <w:b/>
          <w:sz w:val="28"/>
        </w:rPr>
      </w:pPr>
      <w:r w:rsidRPr="002C5023">
        <w:br w:type="page"/>
      </w:r>
    </w:p>
    <w:p w14:paraId="59A8D584" w14:textId="00D591FA" w:rsidR="00DD409C" w:rsidRPr="002C5023" w:rsidRDefault="00DD409C" w:rsidP="006D2979">
      <w:pPr>
        <w:pStyle w:val="Heading2"/>
        <w:spacing w:line="240" w:lineRule="auto"/>
      </w:pPr>
      <w:bookmarkStart w:id="103" w:name="_Toc202190078"/>
      <w:bookmarkStart w:id="104" w:name="_Toc202368579"/>
      <w:r w:rsidRPr="002C5023">
        <w:lastRenderedPageBreak/>
        <w:t>[YC17] Tính năng notification là cần thiết</w:t>
      </w:r>
      <w:bookmarkEnd w:id="103"/>
      <w:bookmarkEnd w:id="104"/>
      <w:r w:rsidRPr="002C5023">
        <w:t xml:space="preserve"> </w:t>
      </w:r>
    </w:p>
    <w:p w14:paraId="467E13C2" w14:textId="69712DA5" w:rsidR="004E6A75" w:rsidRPr="002C5023" w:rsidRDefault="0090386E" w:rsidP="006D2979">
      <w:pPr>
        <w:pStyle w:val="Heading3"/>
        <w:spacing w:line="240" w:lineRule="auto"/>
      </w:pPr>
      <w:bookmarkStart w:id="105" w:name="_Toc202190079"/>
      <w:r w:rsidRPr="002C5023">
        <w:t>Mô tả chung về yêu cầu nghiệp vụ</w:t>
      </w:r>
      <w:bookmarkEnd w:id="105"/>
      <w:r w:rsidR="00554FD7" w:rsidRPr="002C5023">
        <w:t xml:space="preserve"> </w:t>
      </w:r>
    </w:p>
    <w:p w14:paraId="35F0EFB4" w14:textId="23D05A35" w:rsidR="00554FD7" w:rsidRPr="002C5023" w:rsidRDefault="002C5023" w:rsidP="006D2979">
      <w:pPr>
        <w:spacing w:line="240" w:lineRule="auto"/>
      </w:pPr>
      <w:r>
        <w:t xml:space="preserve">- </w:t>
      </w:r>
      <w:r w:rsidR="009F5541" w:rsidRPr="002C5023">
        <w:rPr>
          <w:b/>
          <w:u w:val="single"/>
        </w:rPr>
        <w:t>Mong muốn</w:t>
      </w:r>
      <w:r w:rsidR="009F5541" w:rsidRPr="002C5023">
        <w:t>: bổ sung các notification trên app và web khi có các thay đổi của văn bản đến, văn bản đi, lịch họp</w:t>
      </w:r>
    </w:p>
    <w:p w14:paraId="3DE7BB10" w14:textId="253A3F65" w:rsidR="001235CB" w:rsidRPr="002C5023" w:rsidRDefault="009F5541" w:rsidP="006D2979">
      <w:pPr>
        <w:pStyle w:val="Heading3"/>
        <w:spacing w:line="240" w:lineRule="auto"/>
      </w:pPr>
      <w:bookmarkStart w:id="106" w:name="_Toc202190080"/>
      <w:r w:rsidRPr="002C5023">
        <w:t>Mô tả thay đổi về yêu cầu nghiệp vụ</w:t>
      </w:r>
      <w:bookmarkEnd w:id="106"/>
    </w:p>
    <w:p w14:paraId="23B7257E" w14:textId="186034B2" w:rsidR="000C0791" w:rsidRPr="002C5023" w:rsidRDefault="000C0791" w:rsidP="006D2979">
      <w:pPr>
        <w:spacing w:line="240" w:lineRule="auto"/>
      </w:pPr>
      <w:r w:rsidRPr="002C5023">
        <w:t>- Áp dụng với phiên bản: web, ipad, app ios, app android</w:t>
      </w:r>
    </w:p>
    <w:p w14:paraId="0E9E93C2" w14:textId="2549F2DC" w:rsidR="000A6CAE" w:rsidRPr="002C5023" w:rsidRDefault="00F010DD" w:rsidP="006D2979">
      <w:pPr>
        <w:spacing w:line="240" w:lineRule="auto"/>
      </w:pPr>
      <w:r w:rsidRPr="002C5023">
        <w:t xml:space="preserve">- </w:t>
      </w:r>
      <w:r w:rsidR="001235CB" w:rsidRPr="002C5023">
        <w:t>Cấu trúc của 1 thông báo</w:t>
      </w:r>
      <w:r w:rsidRPr="002C5023">
        <w:t xml:space="preserve"> văn bản đến</w:t>
      </w:r>
      <w:r w:rsidR="001235CB" w:rsidRPr="002C5023">
        <w:t xml:space="preserve">: </w:t>
      </w:r>
      <w:r w:rsidRPr="002C5023">
        <w:rPr>
          <w:b/>
        </w:rPr>
        <w:t>Văn bản đến</w:t>
      </w:r>
      <w:r w:rsidR="000A6CAE" w:rsidRPr="002C5023">
        <w:t>:</w:t>
      </w:r>
      <w:r w:rsidR="001235CB" w:rsidRPr="002C5023">
        <w:t xml:space="preserve"> +</w:t>
      </w:r>
      <w:r w:rsidR="000A6CAE" w:rsidRPr="002C5023">
        <w:t xml:space="preserve"> [Chức vụ người thực hiện hành động] + [Họ và tên người thực hiện hành động] +</w:t>
      </w:r>
      <w:r w:rsidR="001235CB" w:rsidRPr="002C5023">
        <w:t xml:space="preserve"> [Nội dung </w:t>
      </w:r>
      <w:r w:rsidR="000A6CAE" w:rsidRPr="002C5023">
        <w:t>hành động</w:t>
      </w:r>
      <w:r w:rsidR="001235CB" w:rsidRPr="002C5023">
        <w:t>]</w:t>
      </w:r>
      <w:r w:rsidR="000A6CAE" w:rsidRPr="002C5023">
        <w:t xml:space="preserve"> +</w:t>
      </w:r>
      <w:r w:rsidR="00407470" w:rsidRPr="002C5023">
        <w:t xml:space="preserve"> văn bản</w:t>
      </w:r>
      <w:r w:rsidR="000A6CAE" w:rsidRPr="002C5023">
        <w:t xml:space="preserve"> có tiêu đề: [Nội dung tiêu đề]</w:t>
      </w:r>
    </w:p>
    <w:p w14:paraId="24960002" w14:textId="1CB318BC" w:rsidR="000A6CAE" w:rsidRDefault="000A6CAE" w:rsidP="006D2979">
      <w:pPr>
        <w:spacing w:line="240" w:lineRule="auto"/>
        <w:ind w:firstLine="663"/>
      </w:pPr>
      <w:r w:rsidRPr="002C5023">
        <w:t xml:space="preserve">VD: </w:t>
      </w:r>
      <w:r w:rsidRPr="002C5023">
        <w:rPr>
          <w:b/>
        </w:rPr>
        <w:t>Văn bản đến</w:t>
      </w:r>
      <w:r w:rsidRPr="002C5023">
        <w:t xml:space="preserve">: </w:t>
      </w:r>
      <w:r w:rsidR="00407470" w:rsidRPr="002C5023">
        <w:t>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1DC8B4B3" w14:textId="7C6E10DE" w:rsidR="00722125" w:rsidRPr="002C5023" w:rsidRDefault="00722125" w:rsidP="00722125">
      <w:pPr>
        <w:spacing w:line="240" w:lineRule="auto"/>
      </w:pPr>
      <w:r>
        <w:t>- Khi user click vào thông báo -&gt; Hệ thống mở màn hình chi tiết Văn bản đến đang được nhắc đến</w:t>
      </w:r>
    </w:p>
    <w:p w14:paraId="6AF57035" w14:textId="6C286476" w:rsidR="001235CB" w:rsidRPr="002C5023" w:rsidRDefault="001235CB" w:rsidP="006D2979">
      <w:pPr>
        <w:spacing w:line="240" w:lineRule="auto"/>
      </w:pPr>
      <w:r w:rsidRPr="002C5023">
        <w:t>Kịch bản thông báo cho module Văn bản đến:</w:t>
      </w:r>
    </w:p>
    <w:tbl>
      <w:tblPr>
        <w:tblStyle w:val="TableGrid"/>
        <w:tblW w:w="9208" w:type="dxa"/>
        <w:tblInd w:w="57" w:type="dxa"/>
        <w:tblLook w:val="04A0" w:firstRow="1" w:lastRow="0" w:firstColumn="1" w:lastColumn="0" w:noHBand="0" w:noVBand="1"/>
      </w:tblPr>
      <w:tblGrid>
        <w:gridCol w:w="664"/>
        <w:gridCol w:w="1884"/>
        <w:gridCol w:w="1800"/>
        <w:gridCol w:w="2340"/>
        <w:gridCol w:w="2520"/>
      </w:tblGrid>
      <w:tr w:rsidR="001235CB" w:rsidRPr="002C5023" w14:paraId="53B4DDEE" w14:textId="77777777" w:rsidTr="00694EB3">
        <w:tc>
          <w:tcPr>
            <w:tcW w:w="664" w:type="dxa"/>
          </w:tcPr>
          <w:p w14:paraId="7FDABD1A" w14:textId="0B2909BB" w:rsidR="009F5541" w:rsidRPr="002C5023" w:rsidRDefault="009F5541" w:rsidP="006D2979">
            <w:pPr>
              <w:spacing w:line="240" w:lineRule="auto"/>
              <w:ind w:left="0"/>
              <w:jc w:val="center"/>
              <w:rPr>
                <w:b/>
              </w:rPr>
            </w:pPr>
            <w:r w:rsidRPr="002C5023">
              <w:rPr>
                <w:b/>
              </w:rPr>
              <w:t>ID</w:t>
            </w:r>
          </w:p>
        </w:tc>
        <w:tc>
          <w:tcPr>
            <w:tcW w:w="1884" w:type="dxa"/>
          </w:tcPr>
          <w:p w14:paraId="05958536" w14:textId="341AC6A5" w:rsidR="009F5541" w:rsidRPr="002C5023" w:rsidRDefault="009F5541" w:rsidP="006D2979">
            <w:pPr>
              <w:spacing w:line="240" w:lineRule="auto"/>
              <w:ind w:left="0"/>
              <w:jc w:val="center"/>
              <w:rPr>
                <w:b/>
              </w:rPr>
            </w:pPr>
            <w:r w:rsidRPr="002C5023">
              <w:rPr>
                <w:b/>
              </w:rPr>
              <w:t>Trường hợp</w:t>
            </w:r>
          </w:p>
        </w:tc>
        <w:tc>
          <w:tcPr>
            <w:tcW w:w="1800" w:type="dxa"/>
          </w:tcPr>
          <w:p w14:paraId="54241858" w14:textId="49A01C81" w:rsidR="009F5541" w:rsidRPr="002C5023" w:rsidRDefault="009F5541" w:rsidP="006D2979">
            <w:pPr>
              <w:spacing w:line="240" w:lineRule="auto"/>
              <w:ind w:left="0"/>
              <w:jc w:val="center"/>
              <w:rPr>
                <w:b/>
              </w:rPr>
            </w:pPr>
            <w:r w:rsidRPr="002C5023">
              <w:rPr>
                <w:b/>
              </w:rPr>
              <w:t>Thời gian gửi</w:t>
            </w:r>
          </w:p>
        </w:tc>
        <w:tc>
          <w:tcPr>
            <w:tcW w:w="2340" w:type="dxa"/>
          </w:tcPr>
          <w:p w14:paraId="07C6DCDC" w14:textId="25A0C5AE" w:rsidR="009F5541" w:rsidRPr="002C5023" w:rsidRDefault="009F5541" w:rsidP="006D2979">
            <w:pPr>
              <w:spacing w:line="240" w:lineRule="auto"/>
              <w:ind w:left="0"/>
              <w:jc w:val="center"/>
              <w:rPr>
                <w:b/>
              </w:rPr>
            </w:pPr>
            <w:r w:rsidRPr="002C5023">
              <w:rPr>
                <w:b/>
              </w:rPr>
              <w:t>Đối tượng nhận</w:t>
            </w:r>
          </w:p>
        </w:tc>
        <w:tc>
          <w:tcPr>
            <w:tcW w:w="2520" w:type="dxa"/>
          </w:tcPr>
          <w:p w14:paraId="7313A52E" w14:textId="27501447" w:rsidR="009F5541" w:rsidRPr="002C5023" w:rsidRDefault="009F5541" w:rsidP="006D2979">
            <w:pPr>
              <w:spacing w:line="240" w:lineRule="auto"/>
              <w:ind w:left="0"/>
              <w:jc w:val="center"/>
              <w:rPr>
                <w:b/>
              </w:rPr>
            </w:pPr>
            <w:r w:rsidRPr="002C5023">
              <w:rPr>
                <w:b/>
              </w:rPr>
              <w:t>N</w:t>
            </w:r>
            <w:r w:rsidR="00407470" w:rsidRPr="002C5023">
              <w:rPr>
                <w:b/>
              </w:rPr>
              <w:t>ội dung hành động</w:t>
            </w:r>
          </w:p>
        </w:tc>
      </w:tr>
      <w:tr w:rsidR="001235CB" w:rsidRPr="002C5023" w14:paraId="6354E26F" w14:textId="77777777" w:rsidTr="00694EB3">
        <w:tc>
          <w:tcPr>
            <w:tcW w:w="664" w:type="dxa"/>
          </w:tcPr>
          <w:p w14:paraId="5CB2D5FD" w14:textId="393DF429" w:rsidR="009F5541" w:rsidRPr="002C5023" w:rsidRDefault="001235CB" w:rsidP="006D2979">
            <w:pPr>
              <w:spacing w:line="240" w:lineRule="auto"/>
              <w:ind w:left="0"/>
            </w:pPr>
            <w:r w:rsidRPr="002C5023">
              <w:t>D01</w:t>
            </w:r>
          </w:p>
        </w:tc>
        <w:tc>
          <w:tcPr>
            <w:tcW w:w="1884" w:type="dxa"/>
          </w:tcPr>
          <w:p w14:paraId="53C845A4" w14:textId="42ED8136" w:rsidR="001235CB" w:rsidRPr="002C5023" w:rsidRDefault="00222F20" w:rsidP="006D2979">
            <w:pPr>
              <w:spacing w:line="240" w:lineRule="auto"/>
              <w:ind w:left="0"/>
            </w:pPr>
            <w:r w:rsidRPr="002C5023">
              <w:t>Chuyển xử ý</w:t>
            </w:r>
          </w:p>
        </w:tc>
        <w:tc>
          <w:tcPr>
            <w:tcW w:w="1800" w:type="dxa"/>
          </w:tcPr>
          <w:p w14:paraId="452492A6" w14:textId="4CF579CB" w:rsidR="009F5541" w:rsidRPr="002C5023" w:rsidRDefault="001235CB" w:rsidP="006D2979">
            <w:pPr>
              <w:spacing w:line="240" w:lineRule="auto"/>
              <w:ind w:left="0"/>
            </w:pPr>
            <w:r w:rsidRPr="002C5023">
              <w:t>Ngay lập tức</w:t>
            </w:r>
          </w:p>
        </w:tc>
        <w:tc>
          <w:tcPr>
            <w:tcW w:w="2340" w:type="dxa"/>
          </w:tcPr>
          <w:p w14:paraId="271ABDA0" w14:textId="748D538D" w:rsidR="009F5541" w:rsidRPr="002C5023" w:rsidRDefault="001235CB" w:rsidP="006D2979">
            <w:pPr>
              <w:spacing w:line="240" w:lineRule="auto"/>
              <w:ind w:left="0"/>
            </w:pPr>
            <w:r w:rsidRPr="002C5023">
              <w:t xml:space="preserve">Cá nhân, đơn vị </w:t>
            </w:r>
            <w:r w:rsidR="00222F20" w:rsidRPr="002C5023">
              <w:t xml:space="preserve">được chọn </w:t>
            </w:r>
            <w:r w:rsidR="00B301F4" w:rsidRPr="002C5023">
              <w:t xml:space="preserve">xử lý </w:t>
            </w:r>
            <w:r w:rsidR="00222F20" w:rsidRPr="002C5023">
              <w:t>là người chủ trì xử lý, Phối hợp, Nhận để biết</w:t>
            </w:r>
          </w:p>
        </w:tc>
        <w:tc>
          <w:tcPr>
            <w:tcW w:w="2520" w:type="dxa"/>
          </w:tcPr>
          <w:p w14:paraId="47E97C5D" w14:textId="792588AE" w:rsidR="009F5541" w:rsidRPr="002C5023" w:rsidRDefault="00407470" w:rsidP="006D2979">
            <w:pPr>
              <w:spacing w:line="240" w:lineRule="auto"/>
              <w:ind w:left="0"/>
            </w:pPr>
            <w:r w:rsidRPr="002C5023">
              <w:t>đã</w:t>
            </w:r>
            <w:r w:rsidR="000A6CAE" w:rsidRPr="002C5023">
              <w:t xml:space="preserve"> chuyển xử lý </w:t>
            </w:r>
          </w:p>
        </w:tc>
      </w:tr>
      <w:tr w:rsidR="00222F20" w:rsidRPr="002C5023" w14:paraId="27C60526" w14:textId="77777777" w:rsidTr="00694EB3">
        <w:tc>
          <w:tcPr>
            <w:tcW w:w="664" w:type="dxa"/>
          </w:tcPr>
          <w:p w14:paraId="430F92BE" w14:textId="74D45DFE" w:rsidR="001235CB" w:rsidRPr="002C5023" w:rsidRDefault="001235CB" w:rsidP="006D2979">
            <w:pPr>
              <w:spacing w:line="240" w:lineRule="auto"/>
              <w:ind w:left="0"/>
            </w:pPr>
            <w:r w:rsidRPr="002C5023">
              <w:t>D02</w:t>
            </w:r>
          </w:p>
        </w:tc>
        <w:tc>
          <w:tcPr>
            <w:tcW w:w="1884" w:type="dxa"/>
          </w:tcPr>
          <w:p w14:paraId="477D4B67" w14:textId="794ABD15" w:rsidR="001235CB" w:rsidRPr="002C5023" w:rsidRDefault="001235CB" w:rsidP="006D2979">
            <w:pPr>
              <w:spacing w:line="240" w:lineRule="auto"/>
              <w:ind w:left="0"/>
            </w:pPr>
            <w:r w:rsidRPr="002C5023">
              <w:t>Trả lại văn bản</w:t>
            </w:r>
          </w:p>
        </w:tc>
        <w:tc>
          <w:tcPr>
            <w:tcW w:w="1800" w:type="dxa"/>
          </w:tcPr>
          <w:p w14:paraId="2CC29A17" w14:textId="4472A18A" w:rsidR="001235CB" w:rsidRPr="002C5023" w:rsidRDefault="001235CB" w:rsidP="006D2979">
            <w:pPr>
              <w:spacing w:line="240" w:lineRule="auto"/>
              <w:ind w:left="0"/>
            </w:pPr>
            <w:r w:rsidRPr="002C5023">
              <w:t>Ngay lập tức</w:t>
            </w:r>
          </w:p>
        </w:tc>
        <w:tc>
          <w:tcPr>
            <w:tcW w:w="2340" w:type="dxa"/>
          </w:tcPr>
          <w:p w14:paraId="409E3EDE" w14:textId="6CBBD015" w:rsidR="001235CB" w:rsidRPr="002C5023" w:rsidRDefault="001235CB" w:rsidP="006D2979">
            <w:pPr>
              <w:spacing w:line="240" w:lineRule="auto"/>
              <w:ind w:left="0"/>
            </w:pPr>
            <w:r w:rsidRPr="002C5023">
              <w:t xml:space="preserve">Cá nhân, Đơn vị xử lý </w:t>
            </w:r>
            <w:r w:rsidR="00671489" w:rsidRPr="002C5023">
              <w:t>trước đó</w:t>
            </w:r>
          </w:p>
        </w:tc>
        <w:tc>
          <w:tcPr>
            <w:tcW w:w="2520" w:type="dxa"/>
          </w:tcPr>
          <w:p w14:paraId="11DEB4AD" w14:textId="08D496E0" w:rsidR="001235CB" w:rsidRPr="002C5023" w:rsidRDefault="00407470" w:rsidP="006D2979">
            <w:pPr>
              <w:spacing w:line="240" w:lineRule="auto"/>
              <w:ind w:left="0"/>
            </w:pPr>
            <w:r w:rsidRPr="002C5023">
              <w:t>đã trả lại</w:t>
            </w:r>
          </w:p>
        </w:tc>
      </w:tr>
      <w:tr w:rsidR="00222F20" w:rsidRPr="002C5023" w14:paraId="4B0C4F5F" w14:textId="77777777" w:rsidTr="00694EB3">
        <w:tc>
          <w:tcPr>
            <w:tcW w:w="664" w:type="dxa"/>
          </w:tcPr>
          <w:p w14:paraId="4C59B769" w14:textId="3AA30056" w:rsidR="001235CB" w:rsidRPr="002C5023" w:rsidRDefault="00222F20" w:rsidP="006D2979">
            <w:pPr>
              <w:spacing w:line="240" w:lineRule="auto"/>
              <w:ind w:left="0"/>
            </w:pPr>
            <w:r w:rsidRPr="002C5023">
              <w:t>D03</w:t>
            </w:r>
          </w:p>
        </w:tc>
        <w:tc>
          <w:tcPr>
            <w:tcW w:w="1884" w:type="dxa"/>
          </w:tcPr>
          <w:p w14:paraId="28DE1029" w14:textId="740B4660" w:rsidR="001235CB" w:rsidRPr="002C5023" w:rsidRDefault="001235CB" w:rsidP="006D2979">
            <w:pPr>
              <w:spacing w:line="240" w:lineRule="auto"/>
              <w:ind w:left="0"/>
            </w:pPr>
            <w:r w:rsidRPr="002C5023">
              <w:t>Xin ý kiến</w:t>
            </w:r>
          </w:p>
        </w:tc>
        <w:tc>
          <w:tcPr>
            <w:tcW w:w="1800" w:type="dxa"/>
          </w:tcPr>
          <w:p w14:paraId="6A1EC6A4" w14:textId="7CABF695" w:rsidR="001235CB" w:rsidRPr="002C5023" w:rsidRDefault="001235CB" w:rsidP="006D2979">
            <w:pPr>
              <w:spacing w:line="240" w:lineRule="auto"/>
              <w:ind w:left="0"/>
            </w:pPr>
            <w:r w:rsidRPr="002C5023">
              <w:t>Ngay lập tức</w:t>
            </w:r>
          </w:p>
        </w:tc>
        <w:tc>
          <w:tcPr>
            <w:tcW w:w="2340" w:type="dxa"/>
          </w:tcPr>
          <w:p w14:paraId="39B761F0" w14:textId="119995FB" w:rsidR="001235CB" w:rsidRPr="002C5023" w:rsidRDefault="00771C2D" w:rsidP="006D2979">
            <w:pPr>
              <w:spacing w:line="240" w:lineRule="auto"/>
              <w:ind w:left="0"/>
            </w:pPr>
            <w:r w:rsidRPr="002C5023">
              <w:t>Cá nhân</w:t>
            </w:r>
          </w:p>
        </w:tc>
        <w:tc>
          <w:tcPr>
            <w:tcW w:w="2520" w:type="dxa"/>
          </w:tcPr>
          <w:p w14:paraId="4B34FE4B" w14:textId="3F26BE08" w:rsidR="001235CB" w:rsidRPr="002C5023" w:rsidRDefault="00407470" w:rsidP="006D2979">
            <w:pPr>
              <w:spacing w:line="240" w:lineRule="auto"/>
              <w:ind w:left="0"/>
            </w:pPr>
            <w:r w:rsidRPr="002C5023">
              <w:t xml:space="preserve">xin ý kiến cho </w:t>
            </w:r>
          </w:p>
        </w:tc>
      </w:tr>
      <w:tr w:rsidR="00222F20" w:rsidRPr="002C5023" w14:paraId="49F6BA26" w14:textId="77777777" w:rsidTr="00694EB3">
        <w:tc>
          <w:tcPr>
            <w:tcW w:w="664" w:type="dxa"/>
          </w:tcPr>
          <w:p w14:paraId="46E27970" w14:textId="3258CCA5" w:rsidR="001235CB" w:rsidRPr="002C5023" w:rsidRDefault="00222F20" w:rsidP="006D2979">
            <w:pPr>
              <w:spacing w:line="240" w:lineRule="auto"/>
              <w:ind w:left="0"/>
            </w:pPr>
            <w:r w:rsidRPr="002C5023">
              <w:t>D04</w:t>
            </w:r>
          </w:p>
        </w:tc>
        <w:tc>
          <w:tcPr>
            <w:tcW w:w="1884" w:type="dxa"/>
          </w:tcPr>
          <w:p w14:paraId="79598996" w14:textId="1BE3F3F4" w:rsidR="001235CB" w:rsidRPr="002C5023" w:rsidRDefault="001235CB" w:rsidP="006D2979">
            <w:pPr>
              <w:spacing w:line="240" w:lineRule="auto"/>
              <w:ind w:left="0"/>
            </w:pPr>
            <w:r w:rsidRPr="002C5023">
              <w:t>Thu hồi</w:t>
            </w:r>
          </w:p>
        </w:tc>
        <w:tc>
          <w:tcPr>
            <w:tcW w:w="1800" w:type="dxa"/>
          </w:tcPr>
          <w:p w14:paraId="7B003FC4" w14:textId="6C1FAEF5" w:rsidR="001235CB" w:rsidRPr="002C5023" w:rsidRDefault="001235CB" w:rsidP="006D2979">
            <w:pPr>
              <w:spacing w:line="240" w:lineRule="auto"/>
              <w:ind w:left="0"/>
            </w:pPr>
            <w:r w:rsidRPr="002C5023">
              <w:t>Ngay lập tức</w:t>
            </w:r>
          </w:p>
        </w:tc>
        <w:tc>
          <w:tcPr>
            <w:tcW w:w="2340" w:type="dxa"/>
          </w:tcPr>
          <w:p w14:paraId="539B4135" w14:textId="78839457" w:rsidR="001235CB" w:rsidRPr="002C5023" w:rsidRDefault="00771C2D" w:rsidP="006D2979">
            <w:pPr>
              <w:spacing w:line="240" w:lineRule="auto"/>
              <w:ind w:left="0"/>
            </w:pPr>
            <w:r w:rsidRPr="002C5023">
              <w:t>Văn thư đơn vị</w:t>
            </w:r>
          </w:p>
        </w:tc>
        <w:tc>
          <w:tcPr>
            <w:tcW w:w="2520" w:type="dxa"/>
          </w:tcPr>
          <w:p w14:paraId="0621639A" w14:textId="7C9945CA" w:rsidR="001235CB" w:rsidRPr="002C5023" w:rsidRDefault="00407470" w:rsidP="006D2979">
            <w:pPr>
              <w:spacing w:line="240" w:lineRule="auto"/>
              <w:ind w:left="0"/>
            </w:pPr>
            <w:r w:rsidRPr="002C5023">
              <w:t xml:space="preserve">đã thu hồi </w:t>
            </w:r>
          </w:p>
        </w:tc>
      </w:tr>
      <w:tr w:rsidR="00222F20" w:rsidRPr="002C5023" w14:paraId="3D5F8233" w14:textId="77777777" w:rsidTr="00694EB3">
        <w:tc>
          <w:tcPr>
            <w:tcW w:w="664" w:type="dxa"/>
          </w:tcPr>
          <w:p w14:paraId="1C18713F" w14:textId="2029821F" w:rsidR="001235CB" w:rsidRPr="002C5023" w:rsidRDefault="00222F20" w:rsidP="006D2979">
            <w:pPr>
              <w:spacing w:line="240" w:lineRule="auto"/>
              <w:ind w:left="0"/>
            </w:pPr>
            <w:r w:rsidRPr="002C5023">
              <w:t>D05</w:t>
            </w:r>
          </w:p>
        </w:tc>
        <w:tc>
          <w:tcPr>
            <w:tcW w:w="1884" w:type="dxa"/>
          </w:tcPr>
          <w:p w14:paraId="70BD4CB5" w14:textId="246799ED" w:rsidR="001235CB" w:rsidRPr="002C5023" w:rsidRDefault="001235CB" w:rsidP="006D2979">
            <w:pPr>
              <w:spacing w:line="240" w:lineRule="auto"/>
              <w:ind w:left="0"/>
            </w:pPr>
            <w:r w:rsidRPr="002C5023">
              <w:t>Công bố</w:t>
            </w:r>
          </w:p>
        </w:tc>
        <w:tc>
          <w:tcPr>
            <w:tcW w:w="1800" w:type="dxa"/>
          </w:tcPr>
          <w:p w14:paraId="2934BF41" w14:textId="1687DE86" w:rsidR="001235CB" w:rsidRPr="002C5023" w:rsidRDefault="001235CB" w:rsidP="006D2979">
            <w:pPr>
              <w:spacing w:line="240" w:lineRule="auto"/>
              <w:ind w:left="0"/>
            </w:pPr>
            <w:r w:rsidRPr="002C5023">
              <w:t>Ngay lập tức</w:t>
            </w:r>
          </w:p>
        </w:tc>
        <w:tc>
          <w:tcPr>
            <w:tcW w:w="2340" w:type="dxa"/>
          </w:tcPr>
          <w:p w14:paraId="6799F20F" w14:textId="0C151B19" w:rsidR="001235CB" w:rsidRPr="002C5023" w:rsidRDefault="000A6CAE" w:rsidP="006D2979">
            <w:pPr>
              <w:spacing w:line="240" w:lineRule="auto"/>
              <w:ind w:left="0"/>
            </w:pPr>
            <w:r w:rsidRPr="002C5023">
              <w:t>Cá nhân, Đơn vị được chọn công bố</w:t>
            </w:r>
          </w:p>
        </w:tc>
        <w:tc>
          <w:tcPr>
            <w:tcW w:w="2520" w:type="dxa"/>
          </w:tcPr>
          <w:p w14:paraId="17E8144D" w14:textId="40A462FB" w:rsidR="001235CB" w:rsidRPr="002C5023" w:rsidRDefault="00407470" w:rsidP="006D2979">
            <w:pPr>
              <w:spacing w:line="240" w:lineRule="auto"/>
              <w:ind w:left="0"/>
            </w:pPr>
            <w:r w:rsidRPr="002C5023">
              <w:t>đã công bố</w:t>
            </w:r>
          </w:p>
        </w:tc>
      </w:tr>
      <w:tr w:rsidR="001235CB" w:rsidRPr="002C5023" w14:paraId="7FAA3F47" w14:textId="77777777" w:rsidTr="00694EB3">
        <w:tc>
          <w:tcPr>
            <w:tcW w:w="664" w:type="dxa"/>
          </w:tcPr>
          <w:p w14:paraId="4A7FB6AF" w14:textId="210B78EB" w:rsidR="001235CB" w:rsidRPr="002C5023" w:rsidRDefault="00222F20" w:rsidP="006D2979">
            <w:pPr>
              <w:spacing w:line="240" w:lineRule="auto"/>
              <w:ind w:left="0"/>
            </w:pPr>
            <w:r w:rsidRPr="002C5023">
              <w:t>D06</w:t>
            </w:r>
          </w:p>
        </w:tc>
        <w:tc>
          <w:tcPr>
            <w:tcW w:w="1884" w:type="dxa"/>
          </w:tcPr>
          <w:p w14:paraId="209022CE" w14:textId="1867E628" w:rsidR="001235CB" w:rsidRPr="002C5023" w:rsidRDefault="001235CB" w:rsidP="006D2979">
            <w:pPr>
              <w:spacing w:line="240" w:lineRule="auto"/>
              <w:ind w:left="0"/>
            </w:pPr>
            <w:r w:rsidRPr="002C5023">
              <w:t>Hoàn thành</w:t>
            </w:r>
          </w:p>
        </w:tc>
        <w:tc>
          <w:tcPr>
            <w:tcW w:w="1800" w:type="dxa"/>
          </w:tcPr>
          <w:p w14:paraId="5493FA66" w14:textId="75707558" w:rsidR="001235CB" w:rsidRPr="002C5023" w:rsidRDefault="001235CB" w:rsidP="006D2979">
            <w:pPr>
              <w:spacing w:line="240" w:lineRule="auto"/>
              <w:ind w:left="0"/>
            </w:pPr>
            <w:r w:rsidRPr="002C5023">
              <w:t>Ngay lập tức</w:t>
            </w:r>
          </w:p>
        </w:tc>
        <w:tc>
          <w:tcPr>
            <w:tcW w:w="2340" w:type="dxa"/>
          </w:tcPr>
          <w:p w14:paraId="4BF9F26C" w14:textId="467D7655" w:rsidR="001235CB" w:rsidRPr="002C5023" w:rsidRDefault="000A6CAE" w:rsidP="006D2979">
            <w:pPr>
              <w:spacing w:line="240" w:lineRule="auto"/>
              <w:ind w:left="0"/>
            </w:pPr>
            <w:r w:rsidRPr="002C5023">
              <w:t>Cá nhân, Đơn vị xử lý</w:t>
            </w:r>
          </w:p>
        </w:tc>
        <w:tc>
          <w:tcPr>
            <w:tcW w:w="2520" w:type="dxa"/>
          </w:tcPr>
          <w:p w14:paraId="4ED5EB21" w14:textId="3C5487C3" w:rsidR="001235CB" w:rsidRPr="002C5023" w:rsidRDefault="00407470" w:rsidP="006D2979">
            <w:pPr>
              <w:spacing w:line="240" w:lineRule="auto"/>
              <w:ind w:left="0"/>
            </w:pPr>
            <w:r w:rsidRPr="002C5023">
              <w:t>đã hoàn thành</w:t>
            </w:r>
          </w:p>
        </w:tc>
      </w:tr>
    </w:tbl>
    <w:p w14:paraId="40D6A94A" w14:textId="77777777" w:rsidR="002E5D61" w:rsidRPr="002C5023" w:rsidRDefault="002E5D61" w:rsidP="006D2979">
      <w:pPr>
        <w:spacing w:line="240" w:lineRule="auto"/>
      </w:pPr>
    </w:p>
    <w:p w14:paraId="30AEB204" w14:textId="77777777" w:rsidR="002B294D" w:rsidRDefault="002B294D">
      <w:pPr>
        <w:widowControl/>
        <w:spacing w:before="0" w:line="240" w:lineRule="auto"/>
        <w:ind w:left="0"/>
      </w:pPr>
      <w:r>
        <w:br w:type="page"/>
      </w:r>
    </w:p>
    <w:p w14:paraId="07029227" w14:textId="1498457E" w:rsidR="00F010DD" w:rsidRPr="002C5023" w:rsidRDefault="00F010DD" w:rsidP="006D2979">
      <w:pPr>
        <w:spacing w:line="240" w:lineRule="auto"/>
      </w:pPr>
      <w:r w:rsidRPr="002C5023">
        <w:lastRenderedPageBreak/>
        <w:t xml:space="preserve">- Cấu trúc của 1 thông báo văn bản đi: </w:t>
      </w:r>
      <w:r w:rsidRPr="002C5023">
        <w:rPr>
          <w:b/>
        </w:rPr>
        <w:t>Văn bản đi</w:t>
      </w:r>
      <w:r w:rsidRPr="002C5023">
        <w:t>: + [Chức vụ người thực hiện hành động] + [Họ và tên người thực hiện hành động] + [Nội dung hành động] + văn bản có tiêu đề: [Nội dung tiêu đề]</w:t>
      </w:r>
    </w:p>
    <w:p w14:paraId="7D8E8D18" w14:textId="175591D2" w:rsidR="00FB1514" w:rsidRDefault="00F010DD" w:rsidP="006D2979">
      <w:pPr>
        <w:spacing w:line="240" w:lineRule="auto"/>
        <w:ind w:firstLine="663"/>
      </w:pPr>
      <w:r w:rsidRPr="002C5023">
        <w:t xml:space="preserve">VD: </w:t>
      </w:r>
      <w:r w:rsidRPr="002C5023">
        <w:rPr>
          <w:b/>
        </w:rPr>
        <w:t>Vă</w:t>
      </w:r>
      <w:r w:rsidR="008B20AF" w:rsidRPr="002C5023">
        <w:rPr>
          <w:b/>
        </w:rPr>
        <w:t>n bản đi</w:t>
      </w:r>
      <w:r w:rsidRPr="002C5023">
        <w:t>: 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48C7F1CA" w14:textId="3261F037" w:rsidR="00722125" w:rsidRDefault="00722125" w:rsidP="00722125">
      <w:pPr>
        <w:spacing w:line="240" w:lineRule="auto"/>
      </w:pPr>
      <w:r>
        <w:t>- Khi user click vào thông báo -&gt; Hệ thống mở màn hình chi tiết Văn bản đi đang được nhắc đến</w:t>
      </w:r>
    </w:p>
    <w:p w14:paraId="122F98B0" w14:textId="2B47D3A1" w:rsidR="002E5D61" w:rsidRPr="002C5023" w:rsidRDefault="002E5D61" w:rsidP="006D2979">
      <w:pPr>
        <w:spacing w:line="240" w:lineRule="auto"/>
      </w:pPr>
      <w:r w:rsidRPr="002C5023">
        <w:t>Kịch bản thông báo cho module Văn bản đi:</w:t>
      </w:r>
    </w:p>
    <w:tbl>
      <w:tblPr>
        <w:tblStyle w:val="TableGrid"/>
        <w:tblW w:w="0" w:type="auto"/>
        <w:tblInd w:w="57" w:type="dxa"/>
        <w:tblLook w:val="04A0" w:firstRow="1" w:lastRow="0" w:firstColumn="1" w:lastColumn="0" w:noHBand="0" w:noVBand="1"/>
      </w:tblPr>
      <w:tblGrid>
        <w:gridCol w:w="664"/>
        <w:gridCol w:w="1974"/>
        <w:gridCol w:w="1820"/>
        <w:gridCol w:w="2230"/>
        <w:gridCol w:w="2562"/>
      </w:tblGrid>
      <w:tr w:rsidR="002E5D61" w:rsidRPr="002C5023" w14:paraId="151F4673" w14:textId="77777777" w:rsidTr="00694EB3">
        <w:tc>
          <w:tcPr>
            <w:tcW w:w="664" w:type="dxa"/>
          </w:tcPr>
          <w:p w14:paraId="08A796D8" w14:textId="77777777" w:rsidR="002E5D61" w:rsidRPr="002C5023" w:rsidRDefault="002E5D61" w:rsidP="006D2979">
            <w:pPr>
              <w:spacing w:line="240" w:lineRule="auto"/>
              <w:ind w:left="0"/>
              <w:jc w:val="center"/>
              <w:rPr>
                <w:b/>
              </w:rPr>
            </w:pPr>
            <w:r w:rsidRPr="002C5023">
              <w:rPr>
                <w:b/>
              </w:rPr>
              <w:t>ID</w:t>
            </w:r>
          </w:p>
        </w:tc>
        <w:tc>
          <w:tcPr>
            <w:tcW w:w="1974" w:type="dxa"/>
          </w:tcPr>
          <w:p w14:paraId="2052A06E" w14:textId="77777777" w:rsidR="002E5D61" w:rsidRPr="002C5023" w:rsidRDefault="002E5D61" w:rsidP="006D2979">
            <w:pPr>
              <w:spacing w:line="240" w:lineRule="auto"/>
              <w:ind w:left="0"/>
              <w:jc w:val="center"/>
              <w:rPr>
                <w:b/>
              </w:rPr>
            </w:pPr>
            <w:r w:rsidRPr="002C5023">
              <w:rPr>
                <w:b/>
              </w:rPr>
              <w:t>Trường hợp</w:t>
            </w:r>
          </w:p>
        </w:tc>
        <w:tc>
          <w:tcPr>
            <w:tcW w:w="1820" w:type="dxa"/>
          </w:tcPr>
          <w:p w14:paraId="1CE16C23" w14:textId="77777777" w:rsidR="002E5D61" w:rsidRPr="002C5023" w:rsidRDefault="002E5D61" w:rsidP="006D2979">
            <w:pPr>
              <w:spacing w:line="240" w:lineRule="auto"/>
              <w:ind w:left="0"/>
              <w:jc w:val="center"/>
              <w:rPr>
                <w:b/>
              </w:rPr>
            </w:pPr>
            <w:r w:rsidRPr="002C5023">
              <w:rPr>
                <w:b/>
              </w:rPr>
              <w:t>Thời gian gửi</w:t>
            </w:r>
          </w:p>
        </w:tc>
        <w:tc>
          <w:tcPr>
            <w:tcW w:w="2230" w:type="dxa"/>
          </w:tcPr>
          <w:p w14:paraId="0EFE3BD5" w14:textId="77777777" w:rsidR="002E5D61" w:rsidRPr="002C5023" w:rsidRDefault="002E5D61" w:rsidP="006D2979">
            <w:pPr>
              <w:spacing w:line="240" w:lineRule="auto"/>
              <w:ind w:left="0"/>
              <w:jc w:val="center"/>
              <w:rPr>
                <w:b/>
              </w:rPr>
            </w:pPr>
            <w:r w:rsidRPr="002C5023">
              <w:rPr>
                <w:b/>
              </w:rPr>
              <w:t>Đối tượng nhận</w:t>
            </w:r>
          </w:p>
        </w:tc>
        <w:tc>
          <w:tcPr>
            <w:tcW w:w="2562" w:type="dxa"/>
          </w:tcPr>
          <w:p w14:paraId="4A4A07EF"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63FD8A6" w14:textId="77777777" w:rsidTr="00694EB3">
        <w:tc>
          <w:tcPr>
            <w:tcW w:w="664" w:type="dxa"/>
          </w:tcPr>
          <w:p w14:paraId="6BDE6F75" w14:textId="05929D40" w:rsidR="002E5D61" w:rsidRPr="002C5023" w:rsidRDefault="002E5D61" w:rsidP="006D2979">
            <w:pPr>
              <w:spacing w:line="240" w:lineRule="auto"/>
              <w:ind w:left="0"/>
            </w:pPr>
            <w:r w:rsidRPr="002C5023">
              <w:t>Đ01</w:t>
            </w:r>
          </w:p>
        </w:tc>
        <w:tc>
          <w:tcPr>
            <w:tcW w:w="1974" w:type="dxa"/>
          </w:tcPr>
          <w:p w14:paraId="4F66D8DC" w14:textId="51973BB7" w:rsidR="002E5D61" w:rsidRPr="002C5023" w:rsidRDefault="002E5D61" w:rsidP="006D2979">
            <w:pPr>
              <w:spacing w:line="240" w:lineRule="auto"/>
              <w:ind w:left="0"/>
            </w:pPr>
            <w:r w:rsidRPr="002C5023">
              <w:t>Trình xử lý</w:t>
            </w:r>
          </w:p>
        </w:tc>
        <w:tc>
          <w:tcPr>
            <w:tcW w:w="1820" w:type="dxa"/>
          </w:tcPr>
          <w:p w14:paraId="379A456A" w14:textId="77777777" w:rsidR="002E5D61" w:rsidRPr="002C5023" w:rsidRDefault="002E5D61" w:rsidP="006D2979">
            <w:pPr>
              <w:spacing w:line="240" w:lineRule="auto"/>
              <w:ind w:left="0"/>
            </w:pPr>
            <w:r w:rsidRPr="002C5023">
              <w:t>Ngay lập tức</w:t>
            </w:r>
          </w:p>
        </w:tc>
        <w:tc>
          <w:tcPr>
            <w:tcW w:w="2230" w:type="dxa"/>
          </w:tcPr>
          <w:p w14:paraId="3465D703" w14:textId="3D1C6D35" w:rsidR="002E5D61" w:rsidRPr="002C5023" w:rsidRDefault="002E5D61" w:rsidP="006D2979">
            <w:pPr>
              <w:spacing w:line="240" w:lineRule="auto"/>
              <w:ind w:left="0"/>
            </w:pPr>
            <w:r w:rsidRPr="002C5023">
              <w:t xml:space="preserve">Cá nhân, đơn vị </w:t>
            </w:r>
            <w:r w:rsidR="00B301F4" w:rsidRPr="002C5023">
              <w:t>được chọn xử lý</w:t>
            </w:r>
          </w:p>
        </w:tc>
        <w:tc>
          <w:tcPr>
            <w:tcW w:w="2562" w:type="dxa"/>
          </w:tcPr>
          <w:p w14:paraId="41F67052" w14:textId="44A245F4" w:rsidR="002E5D61" w:rsidRPr="002C5023" w:rsidRDefault="00FB1514" w:rsidP="006D2979">
            <w:pPr>
              <w:spacing w:line="240" w:lineRule="auto"/>
              <w:ind w:left="0"/>
            </w:pPr>
            <w:r w:rsidRPr="002C5023">
              <w:t>đã trình xử lý</w:t>
            </w:r>
          </w:p>
        </w:tc>
      </w:tr>
      <w:tr w:rsidR="002E5D61" w:rsidRPr="002C5023" w14:paraId="3914CD51" w14:textId="77777777" w:rsidTr="00694EB3">
        <w:tc>
          <w:tcPr>
            <w:tcW w:w="664" w:type="dxa"/>
          </w:tcPr>
          <w:p w14:paraId="7A67307E" w14:textId="6BB5A2C7" w:rsidR="002E5D61" w:rsidRPr="002C5023" w:rsidRDefault="002E5D61" w:rsidP="006D2979">
            <w:pPr>
              <w:spacing w:line="240" w:lineRule="auto"/>
              <w:ind w:left="0"/>
            </w:pPr>
            <w:r w:rsidRPr="002C5023">
              <w:t>Đ02</w:t>
            </w:r>
          </w:p>
        </w:tc>
        <w:tc>
          <w:tcPr>
            <w:tcW w:w="1974" w:type="dxa"/>
          </w:tcPr>
          <w:p w14:paraId="63BC49F5" w14:textId="7EC25781" w:rsidR="002E5D61" w:rsidRPr="002C5023" w:rsidRDefault="002E5D61" w:rsidP="006D2979">
            <w:pPr>
              <w:spacing w:line="240" w:lineRule="auto"/>
              <w:ind w:left="0"/>
            </w:pPr>
            <w:r w:rsidRPr="002C5023">
              <w:t>Trình ký</w:t>
            </w:r>
          </w:p>
        </w:tc>
        <w:tc>
          <w:tcPr>
            <w:tcW w:w="1820" w:type="dxa"/>
          </w:tcPr>
          <w:p w14:paraId="496E2354" w14:textId="77777777" w:rsidR="002E5D61" w:rsidRPr="002C5023" w:rsidRDefault="002E5D61" w:rsidP="006D2979">
            <w:pPr>
              <w:spacing w:line="240" w:lineRule="auto"/>
              <w:ind w:left="0"/>
            </w:pPr>
            <w:r w:rsidRPr="002C5023">
              <w:t>Ngay lập tức</w:t>
            </w:r>
          </w:p>
        </w:tc>
        <w:tc>
          <w:tcPr>
            <w:tcW w:w="2230" w:type="dxa"/>
          </w:tcPr>
          <w:p w14:paraId="214E39DD" w14:textId="4534E20B" w:rsidR="002E5D61" w:rsidRPr="002C5023" w:rsidRDefault="00B301F4" w:rsidP="006D2979">
            <w:pPr>
              <w:spacing w:line="240" w:lineRule="auto"/>
              <w:ind w:left="0"/>
            </w:pPr>
            <w:r w:rsidRPr="002C5023">
              <w:t>Cá nhân, đơn vị được chọn ký</w:t>
            </w:r>
          </w:p>
        </w:tc>
        <w:tc>
          <w:tcPr>
            <w:tcW w:w="2562" w:type="dxa"/>
          </w:tcPr>
          <w:p w14:paraId="510E9FC9" w14:textId="782BFBA9" w:rsidR="002E5D61" w:rsidRPr="002C5023" w:rsidRDefault="008B20AF" w:rsidP="006D2979">
            <w:pPr>
              <w:spacing w:line="240" w:lineRule="auto"/>
              <w:ind w:left="0"/>
            </w:pPr>
            <w:r w:rsidRPr="002C5023">
              <w:t>đã gửi trình ký</w:t>
            </w:r>
          </w:p>
        </w:tc>
      </w:tr>
      <w:tr w:rsidR="002E5D61" w:rsidRPr="002C5023" w14:paraId="0D43A521" w14:textId="77777777" w:rsidTr="00694EB3">
        <w:tc>
          <w:tcPr>
            <w:tcW w:w="664" w:type="dxa"/>
          </w:tcPr>
          <w:p w14:paraId="6E157A75" w14:textId="4B236882" w:rsidR="002E5D61" w:rsidRPr="002C5023" w:rsidRDefault="002E5D61" w:rsidP="006D2979">
            <w:pPr>
              <w:spacing w:line="240" w:lineRule="auto"/>
              <w:ind w:left="0"/>
            </w:pPr>
            <w:r w:rsidRPr="002C5023">
              <w:t>Đ03</w:t>
            </w:r>
          </w:p>
        </w:tc>
        <w:tc>
          <w:tcPr>
            <w:tcW w:w="1974" w:type="dxa"/>
          </w:tcPr>
          <w:p w14:paraId="4907D922" w14:textId="16EF6FF0" w:rsidR="002E5D61" w:rsidRPr="002C5023" w:rsidRDefault="002E5D61" w:rsidP="006D2979">
            <w:pPr>
              <w:spacing w:line="240" w:lineRule="auto"/>
              <w:ind w:left="0"/>
            </w:pPr>
            <w:r w:rsidRPr="002C5023">
              <w:t>Chuyển xử ký</w:t>
            </w:r>
          </w:p>
        </w:tc>
        <w:tc>
          <w:tcPr>
            <w:tcW w:w="1820" w:type="dxa"/>
          </w:tcPr>
          <w:p w14:paraId="4D21C64A" w14:textId="77777777" w:rsidR="002E5D61" w:rsidRPr="002C5023" w:rsidRDefault="002E5D61" w:rsidP="006D2979">
            <w:pPr>
              <w:spacing w:line="240" w:lineRule="auto"/>
              <w:ind w:left="0"/>
            </w:pPr>
            <w:r w:rsidRPr="002C5023">
              <w:t>Ngay lập tức</w:t>
            </w:r>
          </w:p>
        </w:tc>
        <w:tc>
          <w:tcPr>
            <w:tcW w:w="2230" w:type="dxa"/>
          </w:tcPr>
          <w:p w14:paraId="23C0F607" w14:textId="7AEB49E7" w:rsidR="002E5D61" w:rsidRPr="002C5023" w:rsidRDefault="00B301F4" w:rsidP="006D2979">
            <w:pPr>
              <w:spacing w:line="240" w:lineRule="auto"/>
              <w:ind w:left="0"/>
            </w:pPr>
            <w:r w:rsidRPr="002C5023">
              <w:t>Cá nhân, đơn vị được chọn xử lý là người chủ trì xử lý, Phối hợp, Nhận để biết</w:t>
            </w:r>
          </w:p>
        </w:tc>
        <w:tc>
          <w:tcPr>
            <w:tcW w:w="2562" w:type="dxa"/>
          </w:tcPr>
          <w:p w14:paraId="3CAB28A9" w14:textId="20440724" w:rsidR="002E5D61" w:rsidRPr="002C5023" w:rsidRDefault="00FB1514" w:rsidP="006D2979">
            <w:pPr>
              <w:spacing w:line="240" w:lineRule="auto"/>
              <w:ind w:left="0"/>
            </w:pPr>
            <w:r w:rsidRPr="002C5023">
              <w:t>đã chuyển xử lý</w:t>
            </w:r>
          </w:p>
        </w:tc>
      </w:tr>
      <w:tr w:rsidR="002E5D61" w:rsidRPr="002C5023" w14:paraId="1B07BA4E" w14:textId="77777777" w:rsidTr="00694EB3">
        <w:tc>
          <w:tcPr>
            <w:tcW w:w="664" w:type="dxa"/>
          </w:tcPr>
          <w:p w14:paraId="77228C45" w14:textId="67F94A7B" w:rsidR="002E5D61" w:rsidRPr="002C5023" w:rsidRDefault="002E5D61" w:rsidP="006D2979">
            <w:pPr>
              <w:spacing w:line="240" w:lineRule="auto"/>
              <w:ind w:left="0"/>
            </w:pPr>
            <w:r w:rsidRPr="002C5023">
              <w:t>Đ04</w:t>
            </w:r>
          </w:p>
        </w:tc>
        <w:tc>
          <w:tcPr>
            <w:tcW w:w="1974" w:type="dxa"/>
          </w:tcPr>
          <w:p w14:paraId="036C367F" w14:textId="36E27F0F" w:rsidR="002E5D61" w:rsidRPr="002C5023" w:rsidRDefault="002E5D61" w:rsidP="006D2979">
            <w:pPr>
              <w:spacing w:line="240" w:lineRule="auto"/>
              <w:ind w:left="0"/>
            </w:pPr>
            <w:r w:rsidRPr="002C5023">
              <w:t>Phê duyệt</w:t>
            </w:r>
          </w:p>
        </w:tc>
        <w:tc>
          <w:tcPr>
            <w:tcW w:w="1820" w:type="dxa"/>
          </w:tcPr>
          <w:p w14:paraId="69734A53" w14:textId="77777777" w:rsidR="002E5D61" w:rsidRPr="002C5023" w:rsidRDefault="002E5D61" w:rsidP="006D2979">
            <w:pPr>
              <w:spacing w:line="240" w:lineRule="auto"/>
              <w:ind w:left="0"/>
            </w:pPr>
            <w:r w:rsidRPr="002C5023">
              <w:t>Ngay lập tức</w:t>
            </w:r>
          </w:p>
        </w:tc>
        <w:tc>
          <w:tcPr>
            <w:tcW w:w="2230" w:type="dxa"/>
          </w:tcPr>
          <w:p w14:paraId="06F74818" w14:textId="2739A722" w:rsidR="002E5D61" w:rsidRPr="002C5023" w:rsidRDefault="002E5D61" w:rsidP="006D2979">
            <w:pPr>
              <w:spacing w:line="240" w:lineRule="auto"/>
              <w:ind w:left="0"/>
            </w:pPr>
            <w:r w:rsidRPr="002C5023">
              <w:t>Cá nhân, Đơn vị</w:t>
            </w:r>
            <w:r w:rsidR="00B301F4" w:rsidRPr="002C5023">
              <w:t xml:space="preserve"> được chọn phê duyệt </w:t>
            </w:r>
          </w:p>
        </w:tc>
        <w:tc>
          <w:tcPr>
            <w:tcW w:w="2562" w:type="dxa"/>
          </w:tcPr>
          <w:p w14:paraId="57957072" w14:textId="19D78FA6" w:rsidR="002E5D61" w:rsidRPr="002C5023" w:rsidRDefault="00C06727" w:rsidP="006D2979">
            <w:pPr>
              <w:spacing w:line="240" w:lineRule="auto"/>
              <w:ind w:left="0"/>
            </w:pPr>
            <w:r w:rsidRPr="002C5023">
              <w:t>đã phê duyệt</w:t>
            </w:r>
          </w:p>
        </w:tc>
      </w:tr>
      <w:tr w:rsidR="002E5D61" w:rsidRPr="002C5023" w14:paraId="19FE5D5B" w14:textId="77777777" w:rsidTr="00694EB3">
        <w:tc>
          <w:tcPr>
            <w:tcW w:w="664" w:type="dxa"/>
          </w:tcPr>
          <w:p w14:paraId="1283039A" w14:textId="214FDDF9" w:rsidR="002E5D61" w:rsidRPr="002C5023" w:rsidRDefault="002E5D61" w:rsidP="006D2979">
            <w:pPr>
              <w:spacing w:line="240" w:lineRule="auto"/>
              <w:ind w:left="0"/>
            </w:pPr>
            <w:r w:rsidRPr="002C5023">
              <w:t>Đ05</w:t>
            </w:r>
          </w:p>
        </w:tc>
        <w:tc>
          <w:tcPr>
            <w:tcW w:w="1974" w:type="dxa"/>
          </w:tcPr>
          <w:p w14:paraId="472DE670" w14:textId="6901F7E0" w:rsidR="002E5D61" w:rsidRPr="002C5023" w:rsidRDefault="002E5D61" w:rsidP="006D2979">
            <w:pPr>
              <w:spacing w:line="240" w:lineRule="auto"/>
              <w:ind w:left="0"/>
            </w:pPr>
            <w:r w:rsidRPr="002C5023">
              <w:t>Ký duyệt</w:t>
            </w:r>
          </w:p>
        </w:tc>
        <w:tc>
          <w:tcPr>
            <w:tcW w:w="1820" w:type="dxa"/>
          </w:tcPr>
          <w:p w14:paraId="46EE3911" w14:textId="77777777" w:rsidR="002E5D61" w:rsidRPr="002C5023" w:rsidRDefault="002E5D61" w:rsidP="006D2979">
            <w:pPr>
              <w:spacing w:line="240" w:lineRule="auto"/>
              <w:ind w:left="0"/>
            </w:pPr>
            <w:r w:rsidRPr="002C5023">
              <w:t>Ngay lập tức</w:t>
            </w:r>
          </w:p>
        </w:tc>
        <w:tc>
          <w:tcPr>
            <w:tcW w:w="2230" w:type="dxa"/>
          </w:tcPr>
          <w:p w14:paraId="3C102DF9" w14:textId="17175522" w:rsidR="002E5D61" w:rsidRPr="002C5023" w:rsidRDefault="002E5D61" w:rsidP="006D2979">
            <w:pPr>
              <w:spacing w:line="240" w:lineRule="auto"/>
              <w:ind w:left="0"/>
            </w:pPr>
            <w:r w:rsidRPr="002C5023">
              <w:t xml:space="preserve">Cá nhân, Đơn vị được chọn </w:t>
            </w:r>
            <w:r w:rsidR="00B301F4" w:rsidRPr="002C5023">
              <w:t>ký duyệt</w:t>
            </w:r>
          </w:p>
        </w:tc>
        <w:tc>
          <w:tcPr>
            <w:tcW w:w="2562" w:type="dxa"/>
          </w:tcPr>
          <w:p w14:paraId="53C07968" w14:textId="7820A11C" w:rsidR="002E5D61" w:rsidRPr="002C5023" w:rsidRDefault="00C06727" w:rsidP="006D2979">
            <w:pPr>
              <w:spacing w:line="240" w:lineRule="auto"/>
              <w:ind w:left="0"/>
            </w:pPr>
            <w:r w:rsidRPr="002C5023">
              <w:t>đã ký duyệt</w:t>
            </w:r>
          </w:p>
        </w:tc>
      </w:tr>
      <w:tr w:rsidR="002E5D61" w:rsidRPr="002C5023" w14:paraId="2D70A6D5" w14:textId="77777777" w:rsidTr="00694EB3">
        <w:tc>
          <w:tcPr>
            <w:tcW w:w="664" w:type="dxa"/>
          </w:tcPr>
          <w:p w14:paraId="4E5025FA" w14:textId="0EC31146" w:rsidR="002E5D61" w:rsidRPr="002C5023" w:rsidRDefault="002E5D61" w:rsidP="006D2979">
            <w:pPr>
              <w:spacing w:line="240" w:lineRule="auto"/>
              <w:ind w:left="0"/>
            </w:pPr>
            <w:r w:rsidRPr="002C5023">
              <w:t>Đ06</w:t>
            </w:r>
          </w:p>
        </w:tc>
        <w:tc>
          <w:tcPr>
            <w:tcW w:w="1974" w:type="dxa"/>
          </w:tcPr>
          <w:p w14:paraId="73CDD151" w14:textId="1903603A" w:rsidR="002E5D61" w:rsidRPr="002C5023" w:rsidRDefault="002E5D61" w:rsidP="006D2979">
            <w:pPr>
              <w:spacing w:line="240" w:lineRule="auto"/>
              <w:ind w:left="0"/>
            </w:pPr>
            <w:r w:rsidRPr="002C5023">
              <w:t>Xin ý kiến</w:t>
            </w:r>
          </w:p>
        </w:tc>
        <w:tc>
          <w:tcPr>
            <w:tcW w:w="1820" w:type="dxa"/>
          </w:tcPr>
          <w:p w14:paraId="39E4070A" w14:textId="77777777" w:rsidR="002E5D61" w:rsidRPr="002C5023" w:rsidRDefault="002E5D61" w:rsidP="006D2979">
            <w:pPr>
              <w:spacing w:line="240" w:lineRule="auto"/>
              <w:ind w:left="0"/>
            </w:pPr>
            <w:r w:rsidRPr="002C5023">
              <w:t>Ngay lập tức</w:t>
            </w:r>
          </w:p>
        </w:tc>
        <w:tc>
          <w:tcPr>
            <w:tcW w:w="2230" w:type="dxa"/>
          </w:tcPr>
          <w:p w14:paraId="7BEED2C9" w14:textId="47E6C9CD" w:rsidR="002E5D61" w:rsidRPr="002C5023" w:rsidRDefault="002E5D61" w:rsidP="006D2979">
            <w:pPr>
              <w:spacing w:line="240" w:lineRule="auto"/>
              <w:ind w:left="0"/>
            </w:pPr>
            <w:r w:rsidRPr="002C5023">
              <w:t xml:space="preserve">Cá nhân, Đơn vị </w:t>
            </w:r>
            <w:r w:rsidR="00B301F4" w:rsidRPr="002C5023">
              <w:t>được chọn để xin ý kiến</w:t>
            </w:r>
          </w:p>
        </w:tc>
        <w:tc>
          <w:tcPr>
            <w:tcW w:w="2562" w:type="dxa"/>
          </w:tcPr>
          <w:p w14:paraId="14196627" w14:textId="0BB4EB3F" w:rsidR="002E5D61" w:rsidRPr="002C5023" w:rsidRDefault="00C06727" w:rsidP="006D2979">
            <w:pPr>
              <w:spacing w:line="240" w:lineRule="auto"/>
              <w:ind w:left="0"/>
            </w:pPr>
            <w:r w:rsidRPr="002C5023">
              <w:t>xin ý kiến</w:t>
            </w:r>
          </w:p>
        </w:tc>
      </w:tr>
      <w:tr w:rsidR="002E5D61" w:rsidRPr="002C5023" w14:paraId="40A795AB" w14:textId="77777777" w:rsidTr="00694EB3">
        <w:tc>
          <w:tcPr>
            <w:tcW w:w="664" w:type="dxa"/>
          </w:tcPr>
          <w:p w14:paraId="41D6EA6F" w14:textId="609CC412" w:rsidR="002E5D61" w:rsidRPr="002C5023" w:rsidRDefault="002E5D61" w:rsidP="006D2979">
            <w:pPr>
              <w:spacing w:line="240" w:lineRule="auto"/>
              <w:ind w:left="0"/>
            </w:pPr>
            <w:r w:rsidRPr="002C5023">
              <w:t>Đ07</w:t>
            </w:r>
          </w:p>
        </w:tc>
        <w:tc>
          <w:tcPr>
            <w:tcW w:w="1974" w:type="dxa"/>
          </w:tcPr>
          <w:p w14:paraId="6CEC6968" w14:textId="1F9C8A18" w:rsidR="002E5D61" w:rsidRPr="002C5023" w:rsidRDefault="002E5D61" w:rsidP="006D2979">
            <w:pPr>
              <w:spacing w:line="240" w:lineRule="auto"/>
              <w:ind w:left="0"/>
            </w:pPr>
            <w:r w:rsidRPr="002C5023">
              <w:t>Trả lại</w:t>
            </w:r>
          </w:p>
        </w:tc>
        <w:tc>
          <w:tcPr>
            <w:tcW w:w="1820" w:type="dxa"/>
          </w:tcPr>
          <w:p w14:paraId="4494A6C1" w14:textId="6B087C19" w:rsidR="002E5D61" w:rsidRPr="002C5023" w:rsidRDefault="002E5D61" w:rsidP="006D2979">
            <w:pPr>
              <w:spacing w:line="240" w:lineRule="auto"/>
              <w:ind w:left="0"/>
            </w:pPr>
            <w:r w:rsidRPr="002C5023">
              <w:t>Ngay lập tức</w:t>
            </w:r>
          </w:p>
        </w:tc>
        <w:tc>
          <w:tcPr>
            <w:tcW w:w="2230" w:type="dxa"/>
          </w:tcPr>
          <w:p w14:paraId="15CE0A37" w14:textId="18F379DD" w:rsidR="002E5D61" w:rsidRPr="002C5023" w:rsidRDefault="00B301F4" w:rsidP="006D2979">
            <w:pPr>
              <w:spacing w:line="240" w:lineRule="auto"/>
              <w:ind w:left="0"/>
            </w:pPr>
            <w:r w:rsidRPr="002C5023">
              <w:t>Cá nhân, Đơn vị xử lý trước đó</w:t>
            </w:r>
          </w:p>
        </w:tc>
        <w:tc>
          <w:tcPr>
            <w:tcW w:w="2562" w:type="dxa"/>
          </w:tcPr>
          <w:p w14:paraId="1C6A9A21" w14:textId="1D745A23" w:rsidR="002E5D61" w:rsidRPr="002C5023" w:rsidRDefault="00C06727" w:rsidP="006D2979">
            <w:pPr>
              <w:spacing w:line="240" w:lineRule="auto"/>
              <w:ind w:left="0"/>
            </w:pPr>
            <w:r w:rsidRPr="002C5023">
              <w:t>đã trả lại</w:t>
            </w:r>
          </w:p>
        </w:tc>
      </w:tr>
      <w:tr w:rsidR="002E5D61" w:rsidRPr="002C5023" w14:paraId="26C11B2A" w14:textId="77777777" w:rsidTr="00694EB3">
        <w:tc>
          <w:tcPr>
            <w:tcW w:w="664" w:type="dxa"/>
          </w:tcPr>
          <w:p w14:paraId="48ADDB86" w14:textId="582E8C27" w:rsidR="002E5D61" w:rsidRPr="002C5023" w:rsidRDefault="002E5D61" w:rsidP="006D2979">
            <w:pPr>
              <w:spacing w:line="240" w:lineRule="auto"/>
              <w:ind w:left="0"/>
            </w:pPr>
            <w:r w:rsidRPr="002C5023">
              <w:t>Đ08</w:t>
            </w:r>
          </w:p>
        </w:tc>
        <w:tc>
          <w:tcPr>
            <w:tcW w:w="1974" w:type="dxa"/>
          </w:tcPr>
          <w:p w14:paraId="50CB89E2" w14:textId="4DD0066E" w:rsidR="002E5D61" w:rsidRPr="002C5023" w:rsidRDefault="002E5D61" w:rsidP="006D2979">
            <w:pPr>
              <w:spacing w:line="240" w:lineRule="auto"/>
              <w:ind w:left="0"/>
            </w:pPr>
            <w:r w:rsidRPr="002C5023">
              <w:t>Thu hồi</w:t>
            </w:r>
          </w:p>
        </w:tc>
        <w:tc>
          <w:tcPr>
            <w:tcW w:w="1820" w:type="dxa"/>
          </w:tcPr>
          <w:p w14:paraId="2B7573A7" w14:textId="3F8DCE22" w:rsidR="002E5D61" w:rsidRPr="002C5023" w:rsidRDefault="002E5D61" w:rsidP="006D2979">
            <w:pPr>
              <w:spacing w:line="240" w:lineRule="auto"/>
              <w:ind w:left="0"/>
            </w:pPr>
            <w:r w:rsidRPr="002C5023">
              <w:t>Ngay lập tức</w:t>
            </w:r>
          </w:p>
        </w:tc>
        <w:tc>
          <w:tcPr>
            <w:tcW w:w="2230" w:type="dxa"/>
          </w:tcPr>
          <w:p w14:paraId="41982E8B" w14:textId="77777777" w:rsidR="002E5D61" w:rsidRPr="002C5023" w:rsidRDefault="00B301F4" w:rsidP="006D2979">
            <w:pPr>
              <w:spacing w:line="240" w:lineRule="auto"/>
              <w:ind w:left="0"/>
            </w:pPr>
            <w:r w:rsidRPr="002C5023">
              <w:t>Cá nhân, đơn vị đang tiếp nhận văn bản</w:t>
            </w:r>
          </w:p>
          <w:p w14:paraId="53E28B42" w14:textId="0FFEEB5E" w:rsidR="00C06727" w:rsidRPr="002C5023" w:rsidRDefault="00C06727" w:rsidP="006D2979">
            <w:pPr>
              <w:spacing w:line="240" w:lineRule="auto"/>
              <w:ind w:left="0"/>
            </w:pPr>
          </w:p>
        </w:tc>
        <w:tc>
          <w:tcPr>
            <w:tcW w:w="2562" w:type="dxa"/>
          </w:tcPr>
          <w:p w14:paraId="350548A8" w14:textId="58E887D3" w:rsidR="002E5D61" w:rsidRPr="002C5023" w:rsidRDefault="00C06727" w:rsidP="006D2979">
            <w:pPr>
              <w:spacing w:line="240" w:lineRule="auto"/>
              <w:ind w:left="0"/>
            </w:pPr>
            <w:r w:rsidRPr="002C5023">
              <w:t>đã thu hồi</w:t>
            </w:r>
          </w:p>
        </w:tc>
      </w:tr>
      <w:tr w:rsidR="002E5D61" w:rsidRPr="002C5023" w14:paraId="6192C65C" w14:textId="77777777" w:rsidTr="00694EB3">
        <w:tc>
          <w:tcPr>
            <w:tcW w:w="664" w:type="dxa"/>
          </w:tcPr>
          <w:p w14:paraId="613EDF8A" w14:textId="2A1E6559" w:rsidR="002E5D61" w:rsidRPr="002C5023" w:rsidRDefault="002E5D61" w:rsidP="006D2979">
            <w:pPr>
              <w:spacing w:line="240" w:lineRule="auto"/>
              <w:ind w:left="0"/>
            </w:pPr>
            <w:r w:rsidRPr="002C5023">
              <w:t xml:space="preserve">Đ09 </w:t>
            </w:r>
          </w:p>
        </w:tc>
        <w:tc>
          <w:tcPr>
            <w:tcW w:w="1974" w:type="dxa"/>
          </w:tcPr>
          <w:p w14:paraId="44128C78" w14:textId="3D6B5412" w:rsidR="002E5D61" w:rsidRPr="002C5023" w:rsidRDefault="002E5D61" w:rsidP="006D2979">
            <w:pPr>
              <w:spacing w:line="240" w:lineRule="auto"/>
              <w:ind w:left="0"/>
            </w:pPr>
            <w:r w:rsidRPr="002C5023">
              <w:t>Cấp số ban hành</w:t>
            </w:r>
          </w:p>
        </w:tc>
        <w:tc>
          <w:tcPr>
            <w:tcW w:w="1820" w:type="dxa"/>
          </w:tcPr>
          <w:p w14:paraId="16A3C18C" w14:textId="3E29BC5A" w:rsidR="002E5D61" w:rsidRPr="002C5023" w:rsidRDefault="002E5D61" w:rsidP="006D2979">
            <w:pPr>
              <w:spacing w:line="240" w:lineRule="auto"/>
              <w:ind w:left="0"/>
            </w:pPr>
            <w:r w:rsidRPr="002C5023">
              <w:t>Ngay lập tức</w:t>
            </w:r>
          </w:p>
        </w:tc>
        <w:tc>
          <w:tcPr>
            <w:tcW w:w="2230" w:type="dxa"/>
          </w:tcPr>
          <w:p w14:paraId="2344C531" w14:textId="77777777" w:rsidR="002E5D61" w:rsidRPr="002C5023" w:rsidRDefault="002E5D61" w:rsidP="006D2979">
            <w:pPr>
              <w:spacing w:line="240" w:lineRule="auto"/>
              <w:ind w:left="0"/>
            </w:pPr>
          </w:p>
        </w:tc>
        <w:tc>
          <w:tcPr>
            <w:tcW w:w="2562" w:type="dxa"/>
          </w:tcPr>
          <w:p w14:paraId="204DBE85" w14:textId="46A97A4E" w:rsidR="002E5D61" w:rsidRPr="002C5023" w:rsidRDefault="00C06727" w:rsidP="006D2979">
            <w:pPr>
              <w:spacing w:line="240" w:lineRule="auto"/>
              <w:ind w:left="0"/>
            </w:pPr>
            <w:r w:rsidRPr="002C5023">
              <w:t>đã cấp số ban hành</w:t>
            </w:r>
          </w:p>
        </w:tc>
      </w:tr>
    </w:tbl>
    <w:p w14:paraId="2748280B" w14:textId="77777777" w:rsidR="00F010DD" w:rsidRPr="002C5023" w:rsidRDefault="00F010DD" w:rsidP="006D2979">
      <w:pPr>
        <w:spacing w:line="240" w:lineRule="auto"/>
      </w:pPr>
    </w:p>
    <w:p w14:paraId="3A69535E" w14:textId="77777777" w:rsidR="002B294D" w:rsidRDefault="002B294D">
      <w:pPr>
        <w:widowControl/>
        <w:spacing w:before="0" w:line="240" w:lineRule="auto"/>
        <w:ind w:left="0"/>
      </w:pPr>
      <w:r>
        <w:br w:type="page"/>
      </w:r>
    </w:p>
    <w:p w14:paraId="347A3C96" w14:textId="744C9E7F" w:rsidR="00F010DD" w:rsidRPr="002C5023" w:rsidRDefault="00F010DD" w:rsidP="006D2979">
      <w:pPr>
        <w:spacing w:line="240" w:lineRule="auto"/>
      </w:pPr>
      <w:r w:rsidRPr="002C5023">
        <w:lastRenderedPageBreak/>
        <w:t xml:space="preserve">- Cấu trúc của 1 thông báo lịch họp: </w:t>
      </w:r>
      <w:r w:rsidRPr="002C5023">
        <w:rPr>
          <w:b/>
        </w:rPr>
        <w:t>Lịch họp</w:t>
      </w:r>
      <w:r w:rsidRPr="002C5023">
        <w:t>+ [Chức vụ người thực hiện hành động] + [Họ và tên người thực hiện hành động] + [Nội dung hành động] + chủ đề: [Nội dung chủ đề cuộc họp]</w:t>
      </w:r>
    </w:p>
    <w:p w14:paraId="0BACD7D7" w14:textId="3489001E" w:rsidR="00F010DD" w:rsidRDefault="00F010DD" w:rsidP="006D2979">
      <w:pPr>
        <w:spacing w:line="240" w:lineRule="auto"/>
        <w:ind w:firstLine="663"/>
      </w:pPr>
      <w:r w:rsidRPr="002C5023">
        <w:t xml:space="preserve">VD: </w:t>
      </w:r>
      <w:r w:rsidRPr="002C5023">
        <w:rPr>
          <w:b/>
        </w:rPr>
        <w:t>Lịch họp</w:t>
      </w:r>
      <w:r w:rsidRPr="002C5023">
        <w:t>: Trưởng phòng Nghiêm Xuân Yêm đã mời bạn tham gia cuộc họp chủ đề:</w:t>
      </w:r>
      <w:r w:rsidR="00911D32">
        <w:t xml:space="preserve"> Nghe báo cáo đề án 223 về đào t</w:t>
      </w:r>
      <w:r w:rsidRPr="002C5023">
        <w:t>ạo, bồi dưỡng tài năng thể thao</w:t>
      </w:r>
    </w:p>
    <w:p w14:paraId="5A3871E7" w14:textId="396C2AE3" w:rsidR="00722125" w:rsidRPr="002C5023" w:rsidRDefault="00722125" w:rsidP="00722125">
      <w:pPr>
        <w:spacing w:line="240" w:lineRule="auto"/>
      </w:pPr>
      <w:r>
        <w:t xml:space="preserve">- Khi user click vào thông báo -&gt; Hệ thống mở màn hình chi tiết Lịch họp đang được nhắc đến </w:t>
      </w:r>
    </w:p>
    <w:p w14:paraId="557DDCE4" w14:textId="664BF96E" w:rsidR="002E5D61" w:rsidRPr="002C5023" w:rsidRDefault="002E5D61" w:rsidP="006D2979">
      <w:pPr>
        <w:spacing w:line="240" w:lineRule="auto"/>
        <w:rPr>
          <w:snapToGrid/>
        </w:rPr>
      </w:pPr>
      <w:r w:rsidRPr="002C5023">
        <w:t>Kịch bản thông báo cho module Lịch họp:</w:t>
      </w:r>
    </w:p>
    <w:tbl>
      <w:tblPr>
        <w:tblStyle w:val="TableGrid"/>
        <w:tblW w:w="9478" w:type="dxa"/>
        <w:tblInd w:w="57" w:type="dxa"/>
        <w:tblLook w:val="04A0" w:firstRow="1" w:lastRow="0" w:firstColumn="1" w:lastColumn="0" w:noHBand="0" w:noVBand="1"/>
      </w:tblPr>
      <w:tblGrid>
        <w:gridCol w:w="664"/>
        <w:gridCol w:w="2064"/>
        <w:gridCol w:w="1731"/>
        <w:gridCol w:w="2509"/>
        <w:gridCol w:w="2510"/>
      </w:tblGrid>
      <w:tr w:rsidR="002E5D61" w:rsidRPr="002C5023" w14:paraId="3F0033E8" w14:textId="77777777" w:rsidTr="00694EB3">
        <w:tc>
          <w:tcPr>
            <w:tcW w:w="664" w:type="dxa"/>
          </w:tcPr>
          <w:p w14:paraId="66443EBF" w14:textId="77777777" w:rsidR="002E5D61" w:rsidRPr="002C5023" w:rsidRDefault="002E5D61" w:rsidP="006D2979">
            <w:pPr>
              <w:spacing w:line="240" w:lineRule="auto"/>
              <w:ind w:left="0"/>
              <w:jc w:val="center"/>
              <w:rPr>
                <w:b/>
              </w:rPr>
            </w:pPr>
            <w:r w:rsidRPr="002C5023">
              <w:rPr>
                <w:b/>
              </w:rPr>
              <w:t>ID</w:t>
            </w:r>
          </w:p>
        </w:tc>
        <w:tc>
          <w:tcPr>
            <w:tcW w:w="2064" w:type="dxa"/>
          </w:tcPr>
          <w:p w14:paraId="63280106" w14:textId="77777777" w:rsidR="002E5D61" w:rsidRPr="002C5023" w:rsidRDefault="002E5D61" w:rsidP="006D2979">
            <w:pPr>
              <w:spacing w:line="240" w:lineRule="auto"/>
              <w:ind w:left="0"/>
              <w:jc w:val="center"/>
              <w:rPr>
                <w:b/>
              </w:rPr>
            </w:pPr>
            <w:r w:rsidRPr="002C5023">
              <w:rPr>
                <w:b/>
              </w:rPr>
              <w:t>Trường hợp</w:t>
            </w:r>
          </w:p>
        </w:tc>
        <w:tc>
          <w:tcPr>
            <w:tcW w:w="1731" w:type="dxa"/>
          </w:tcPr>
          <w:p w14:paraId="10BC22A4" w14:textId="77777777" w:rsidR="002E5D61" w:rsidRPr="002C5023" w:rsidRDefault="002E5D61" w:rsidP="006D2979">
            <w:pPr>
              <w:spacing w:line="240" w:lineRule="auto"/>
              <w:ind w:left="0"/>
              <w:jc w:val="center"/>
              <w:rPr>
                <w:b/>
              </w:rPr>
            </w:pPr>
            <w:r w:rsidRPr="002C5023">
              <w:rPr>
                <w:b/>
              </w:rPr>
              <w:t>Thời gian gửi</w:t>
            </w:r>
          </w:p>
        </w:tc>
        <w:tc>
          <w:tcPr>
            <w:tcW w:w="2509" w:type="dxa"/>
          </w:tcPr>
          <w:p w14:paraId="1C89B0CB" w14:textId="77777777" w:rsidR="002E5D61" w:rsidRPr="002C5023" w:rsidRDefault="002E5D61" w:rsidP="006D2979">
            <w:pPr>
              <w:spacing w:line="240" w:lineRule="auto"/>
              <w:ind w:left="0"/>
              <w:jc w:val="center"/>
              <w:rPr>
                <w:b/>
              </w:rPr>
            </w:pPr>
            <w:r w:rsidRPr="002C5023">
              <w:rPr>
                <w:b/>
              </w:rPr>
              <w:t>Đối tượng nhận</w:t>
            </w:r>
          </w:p>
        </w:tc>
        <w:tc>
          <w:tcPr>
            <w:tcW w:w="2510" w:type="dxa"/>
          </w:tcPr>
          <w:p w14:paraId="69500C99"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C8F5FC6" w14:textId="77777777" w:rsidTr="00911D32">
        <w:trPr>
          <w:trHeight w:val="863"/>
        </w:trPr>
        <w:tc>
          <w:tcPr>
            <w:tcW w:w="664" w:type="dxa"/>
          </w:tcPr>
          <w:p w14:paraId="05D41B75" w14:textId="37AE7538" w:rsidR="002E5D61" w:rsidRPr="002C5023" w:rsidRDefault="002E5D61" w:rsidP="006D2979">
            <w:pPr>
              <w:spacing w:line="240" w:lineRule="auto"/>
              <w:ind w:left="0"/>
            </w:pPr>
            <w:r w:rsidRPr="002C5023">
              <w:t>H</w:t>
            </w:r>
            <w:r w:rsidR="002E0F91" w:rsidRPr="002C5023">
              <w:t>01</w:t>
            </w:r>
          </w:p>
        </w:tc>
        <w:tc>
          <w:tcPr>
            <w:tcW w:w="2064" w:type="dxa"/>
          </w:tcPr>
          <w:p w14:paraId="352E189E" w14:textId="58C19488" w:rsidR="002E5D61" w:rsidRPr="002C5023" w:rsidRDefault="002E5D61" w:rsidP="006D2979">
            <w:pPr>
              <w:spacing w:line="240" w:lineRule="auto"/>
              <w:ind w:left="0"/>
            </w:pPr>
            <w:r w:rsidRPr="002C5023">
              <w:t>Tạo thành công lịch họp</w:t>
            </w:r>
          </w:p>
        </w:tc>
        <w:tc>
          <w:tcPr>
            <w:tcW w:w="1731" w:type="dxa"/>
          </w:tcPr>
          <w:p w14:paraId="44733951" w14:textId="77777777" w:rsidR="002E5D61" w:rsidRPr="002C5023" w:rsidRDefault="002E5D61" w:rsidP="006D2979">
            <w:pPr>
              <w:spacing w:line="240" w:lineRule="auto"/>
              <w:ind w:left="0"/>
            </w:pPr>
            <w:r w:rsidRPr="002C5023">
              <w:t>Ngay lập tức</w:t>
            </w:r>
          </w:p>
        </w:tc>
        <w:tc>
          <w:tcPr>
            <w:tcW w:w="2509" w:type="dxa"/>
          </w:tcPr>
          <w:p w14:paraId="136AC30D" w14:textId="39484CFA" w:rsidR="002E5D61" w:rsidRPr="002C5023" w:rsidRDefault="00B85734" w:rsidP="006D2979">
            <w:pPr>
              <w:spacing w:line="240" w:lineRule="auto"/>
              <w:ind w:left="0"/>
            </w:pPr>
            <w:r w:rsidRPr="002C5023">
              <w:t>Người duyệt lịch</w:t>
            </w:r>
          </w:p>
        </w:tc>
        <w:tc>
          <w:tcPr>
            <w:tcW w:w="2510" w:type="dxa"/>
          </w:tcPr>
          <w:p w14:paraId="01C98F69" w14:textId="1C4D918C" w:rsidR="002E5D61" w:rsidRPr="002C5023" w:rsidRDefault="00F010DD" w:rsidP="00B85734">
            <w:pPr>
              <w:spacing w:line="240" w:lineRule="auto"/>
              <w:ind w:left="0"/>
            </w:pPr>
            <w:r w:rsidRPr="002C5023">
              <w:t xml:space="preserve">đã </w:t>
            </w:r>
            <w:r w:rsidR="00B85734" w:rsidRPr="002C5023">
              <w:t>yêu cầu duyệt lịch họp</w:t>
            </w:r>
          </w:p>
        </w:tc>
      </w:tr>
      <w:tr w:rsidR="00674D72" w:rsidRPr="002C5023" w14:paraId="12A6E3F3" w14:textId="77777777" w:rsidTr="00911D32">
        <w:trPr>
          <w:trHeight w:val="890"/>
        </w:trPr>
        <w:tc>
          <w:tcPr>
            <w:tcW w:w="664" w:type="dxa"/>
          </w:tcPr>
          <w:p w14:paraId="135A045A" w14:textId="6752DEA6" w:rsidR="00674D72" w:rsidRPr="002C5023" w:rsidRDefault="00674D72" w:rsidP="00674D72">
            <w:pPr>
              <w:spacing w:line="240" w:lineRule="auto"/>
              <w:ind w:left="0"/>
            </w:pPr>
            <w:r>
              <w:t>H02</w:t>
            </w:r>
          </w:p>
        </w:tc>
        <w:tc>
          <w:tcPr>
            <w:tcW w:w="2064" w:type="dxa"/>
          </w:tcPr>
          <w:p w14:paraId="7F65BDDE" w14:textId="2F512A56" w:rsidR="00674D72" w:rsidRPr="002C5023" w:rsidRDefault="00911D32" w:rsidP="00674D72">
            <w:pPr>
              <w:spacing w:line="240" w:lineRule="auto"/>
              <w:ind w:left="0"/>
            </w:pPr>
            <w:r>
              <w:t>Người phê duyệt từ chối lịch họp</w:t>
            </w:r>
          </w:p>
        </w:tc>
        <w:tc>
          <w:tcPr>
            <w:tcW w:w="1731" w:type="dxa"/>
          </w:tcPr>
          <w:p w14:paraId="7D31F14B" w14:textId="56710876" w:rsidR="00674D72" w:rsidRPr="002C5023" w:rsidRDefault="00674D72" w:rsidP="00674D72">
            <w:pPr>
              <w:spacing w:line="240" w:lineRule="auto"/>
              <w:ind w:left="0"/>
            </w:pPr>
            <w:r w:rsidRPr="002C5023">
              <w:t>Ngay lập tức</w:t>
            </w:r>
          </w:p>
        </w:tc>
        <w:tc>
          <w:tcPr>
            <w:tcW w:w="2509" w:type="dxa"/>
          </w:tcPr>
          <w:p w14:paraId="0002CFFF" w14:textId="47EE37BA" w:rsidR="00674D72" w:rsidRPr="002C5023" w:rsidRDefault="00674D72" w:rsidP="00674D72">
            <w:pPr>
              <w:spacing w:line="240" w:lineRule="auto"/>
              <w:ind w:left="0"/>
            </w:pPr>
            <w:r>
              <w:t>Người chủ trì</w:t>
            </w:r>
          </w:p>
        </w:tc>
        <w:tc>
          <w:tcPr>
            <w:tcW w:w="2510" w:type="dxa"/>
          </w:tcPr>
          <w:p w14:paraId="06F225F5" w14:textId="659D5657" w:rsidR="00674D72" w:rsidRPr="002C5023" w:rsidRDefault="00674D72" w:rsidP="00674D72">
            <w:pPr>
              <w:spacing w:line="240" w:lineRule="auto"/>
              <w:ind w:left="0"/>
            </w:pPr>
            <w:r>
              <w:t>đã từ chối duyệt</w:t>
            </w:r>
            <w:r w:rsidRPr="002C5023">
              <w:t xml:space="preserve"> lịch họp</w:t>
            </w:r>
          </w:p>
        </w:tc>
      </w:tr>
      <w:tr w:rsidR="002E5D61" w:rsidRPr="002C5023" w14:paraId="68E096B0" w14:textId="77777777" w:rsidTr="00911D32">
        <w:trPr>
          <w:trHeight w:val="1070"/>
        </w:trPr>
        <w:tc>
          <w:tcPr>
            <w:tcW w:w="664" w:type="dxa"/>
          </w:tcPr>
          <w:p w14:paraId="2783AE94" w14:textId="3A656132" w:rsidR="002E5D61" w:rsidRPr="002C5023" w:rsidRDefault="002E0F91" w:rsidP="006D2979">
            <w:pPr>
              <w:spacing w:line="240" w:lineRule="auto"/>
              <w:ind w:left="0"/>
            </w:pPr>
            <w:r w:rsidRPr="002C5023">
              <w:t>H03</w:t>
            </w:r>
          </w:p>
        </w:tc>
        <w:tc>
          <w:tcPr>
            <w:tcW w:w="2064" w:type="dxa"/>
          </w:tcPr>
          <w:p w14:paraId="01CD2136" w14:textId="114EE37A" w:rsidR="002E5D61" w:rsidRPr="002C5023" w:rsidRDefault="002E0F91" w:rsidP="006D2979">
            <w:pPr>
              <w:spacing w:line="240" w:lineRule="auto"/>
              <w:ind w:left="0"/>
              <w:rPr>
                <w:highlight w:val="yellow"/>
              </w:rPr>
            </w:pPr>
            <w:r w:rsidRPr="002C5023">
              <w:t>Lịch họp được chỉnh sửa</w:t>
            </w:r>
            <w:r w:rsidR="00911D32">
              <w:t xml:space="preserve"> (khi đã được phê duyệt)</w:t>
            </w:r>
          </w:p>
        </w:tc>
        <w:tc>
          <w:tcPr>
            <w:tcW w:w="1731" w:type="dxa"/>
          </w:tcPr>
          <w:p w14:paraId="357FC5FF" w14:textId="77777777" w:rsidR="002E5D61" w:rsidRPr="002C5023" w:rsidRDefault="002E5D61" w:rsidP="006D2979">
            <w:pPr>
              <w:spacing w:line="240" w:lineRule="auto"/>
              <w:ind w:left="0"/>
              <w:rPr>
                <w:highlight w:val="yellow"/>
              </w:rPr>
            </w:pPr>
            <w:r w:rsidRPr="002C5023">
              <w:t>Ngay lập tức</w:t>
            </w:r>
          </w:p>
        </w:tc>
        <w:tc>
          <w:tcPr>
            <w:tcW w:w="2509" w:type="dxa"/>
          </w:tcPr>
          <w:p w14:paraId="01DB9605" w14:textId="2E09D7AD" w:rsidR="002E5D61" w:rsidRPr="002C5023" w:rsidRDefault="002E0F91" w:rsidP="006D2979">
            <w:pPr>
              <w:spacing w:line="240" w:lineRule="auto"/>
              <w:ind w:left="0"/>
              <w:rPr>
                <w:highlight w:val="yellow"/>
              </w:rPr>
            </w:pPr>
            <w:r w:rsidRPr="002C5023">
              <w:t>Cá nhân nằm trong danh sách thành phần tham gia</w:t>
            </w:r>
          </w:p>
        </w:tc>
        <w:tc>
          <w:tcPr>
            <w:tcW w:w="2510" w:type="dxa"/>
          </w:tcPr>
          <w:p w14:paraId="6016E1C8" w14:textId="06775616" w:rsidR="002E5D61" w:rsidRPr="002C5023" w:rsidRDefault="00F010DD" w:rsidP="006D2979">
            <w:pPr>
              <w:spacing w:line="240" w:lineRule="auto"/>
              <w:ind w:left="0"/>
            </w:pPr>
            <w:r w:rsidRPr="002C5023">
              <w:t>đã thay đổi thông tin cuộc họp</w:t>
            </w:r>
          </w:p>
        </w:tc>
      </w:tr>
      <w:tr w:rsidR="00B85734" w:rsidRPr="002C5023" w14:paraId="20C7D5C1" w14:textId="77777777" w:rsidTr="00694EB3">
        <w:tc>
          <w:tcPr>
            <w:tcW w:w="664" w:type="dxa"/>
          </w:tcPr>
          <w:p w14:paraId="6D88B90A" w14:textId="5C9CBEE5" w:rsidR="00B85734" w:rsidRPr="002C5023" w:rsidRDefault="00B85734" w:rsidP="006D2979">
            <w:pPr>
              <w:spacing w:line="240" w:lineRule="auto"/>
              <w:ind w:left="0"/>
            </w:pPr>
            <w:r w:rsidRPr="002C5023">
              <w:t>H04</w:t>
            </w:r>
          </w:p>
        </w:tc>
        <w:tc>
          <w:tcPr>
            <w:tcW w:w="2064" w:type="dxa"/>
          </w:tcPr>
          <w:p w14:paraId="312FB955" w14:textId="0E015405" w:rsidR="00B85734" w:rsidRPr="002C5023" w:rsidRDefault="00B85734" w:rsidP="006D2979">
            <w:pPr>
              <w:spacing w:line="240" w:lineRule="auto"/>
              <w:ind w:left="0"/>
            </w:pPr>
            <w:r w:rsidRPr="002C5023">
              <w:t>Lịch họp được phê duyệt</w:t>
            </w:r>
          </w:p>
        </w:tc>
        <w:tc>
          <w:tcPr>
            <w:tcW w:w="1731" w:type="dxa"/>
          </w:tcPr>
          <w:p w14:paraId="0EE5BFBC" w14:textId="5BA8656B" w:rsidR="00B85734" w:rsidRPr="002C5023" w:rsidRDefault="001F00C9" w:rsidP="006D2979">
            <w:pPr>
              <w:spacing w:line="240" w:lineRule="auto"/>
              <w:ind w:left="0"/>
            </w:pPr>
            <w:r w:rsidRPr="002C5023">
              <w:t>Ngay lập tức</w:t>
            </w:r>
          </w:p>
        </w:tc>
        <w:tc>
          <w:tcPr>
            <w:tcW w:w="2509" w:type="dxa"/>
          </w:tcPr>
          <w:p w14:paraId="1EF93836" w14:textId="0CF76941" w:rsidR="00B85734" w:rsidRPr="002C5023" w:rsidRDefault="00B85734" w:rsidP="006D2979">
            <w:pPr>
              <w:spacing w:line="240" w:lineRule="auto"/>
              <w:ind w:left="0"/>
            </w:pPr>
            <w:r w:rsidRPr="002C5023">
              <w:t>Cá nhân nằm trong danh sách thành phần tham gia</w:t>
            </w:r>
          </w:p>
        </w:tc>
        <w:tc>
          <w:tcPr>
            <w:tcW w:w="2510" w:type="dxa"/>
          </w:tcPr>
          <w:p w14:paraId="59EE29D6" w14:textId="0EE1752A" w:rsidR="00B85734" w:rsidRPr="002C5023" w:rsidRDefault="00B85734" w:rsidP="006D2979">
            <w:pPr>
              <w:spacing w:line="240" w:lineRule="auto"/>
              <w:ind w:left="0"/>
            </w:pPr>
            <w:r w:rsidRPr="002C5023">
              <w:t>đã mời bạn tham gia cuộc họp</w:t>
            </w:r>
          </w:p>
        </w:tc>
      </w:tr>
      <w:tr w:rsidR="00674D72" w:rsidRPr="002C5023" w14:paraId="114FED68" w14:textId="77777777" w:rsidTr="00694EB3">
        <w:tc>
          <w:tcPr>
            <w:tcW w:w="664" w:type="dxa"/>
          </w:tcPr>
          <w:p w14:paraId="2EB3FF70" w14:textId="5C602CD8" w:rsidR="00674D72" w:rsidRPr="002C5023" w:rsidRDefault="00674D72" w:rsidP="00674D72">
            <w:pPr>
              <w:spacing w:line="240" w:lineRule="auto"/>
              <w:ind w:left="0"/>
            </w:pPr>
            <w:r>
              <w:t>H05</w:t>
            </w:r>
          </w:p>
        </w:tc>
        <w:tc>
          <w:tcPr>
            <w:tcW w:w="2064" w:type="dxa"/>
          </w:tcPr>
          <w:p w14:paraId="4A5B2E3A" w14:textId="7594066D" w:rsidR="00674D72" w:rsidRPr="002C5023" w:rsidRDefault="00911D32" w:rsidP="00674D72">
            <w:pPr>
              <w:spacing w:line="240" w:lineRule="auto"/>
              <w:ind w:left="0"/>
            </w:pPr>
            <w:r>
              <w:t>Người chủ trì từ chối lịch họp</w:t>
            </w:r>
          </w:p>
        </w:tc>
        <w:tc>
          <w:tcPr>
            <w:tcW w:w="1731" w:type="dxa"/>
          </w:tcPr>
          <w:p w14:paraId="27093CF1" w14:textId="0ECB95BE" w:rsidR="00674D72" w:rsidRPr="002C5023" w:rsidRDefault="00674D72" w:rsidP="00674D72">
            <w:pPr>
              <w:spacing w:line="240" w:lineRule="auto"/>
              <w:ind w:left="0"/>
            </w:pPr>
            <w:r w:rsidRPr="002C5023">
              <w:t>Ngay lập tức</w:t>
            </w:r>
          </w:p>
        </w:tc>
        <w:tc>
          <w:tcPr>
            <w:tcW w:w="2509" w:type="dxa"/>
          </w:tcPr>
          <w:p w14:paraId="2873A32C" w14:textId="71C103EF" w:rsidR="00674D72" w:rsidRPr="002C5023" w:rsidRDefault="00911D32" w:rsidP="00674D72">
            <w:pPr>
              <w:spacing w:line="240" w:lineRule="auto"/>
              <w:ind w:left="0"/>
            </w:pPr>
            <w:r w:rsidRPr="002C5023">
              <w:t>Cá nhân nằm trong danh sách thành phần tham gia</w:t>
            </w:r>
          </w:p>
        </w:tc>
        <w:tc>
          <w:tcPr>
            <w:tcW w:w="2510" w:type="dxa"/>
          </w:tcPr>
          <w:p w14:paraId="77479C9B" w14:textId="52D134D0" w:rsidR="00674D72" w:rsidRPr="002C5023" w:rsidRDefault="00674D72" w:rsidP="00674D72">
            <w:pPr>
              <w:spacing w:line="240" w:lineRule="auto"/>
              <w:ind w:left="0"/>
            </w:pPr>
            <w:r>
              <w:t xml:space="preserve">đã hoãn </w:t>
            </w:r>
            <w:r w:rsidRPr="002C5023">
              <w:t>lịch họp</w:t>
            </w:r>
          </w:p>
        </w:tc>
      </w:tr>
    </w:tbl>
    <w:p w14:paraId="4B246A9B" w14:textId="77777777" w:rsidR="009F5541" w:rsidRPr="002C5023" w:rsidRDefault="009F5541" w:rsidP="006D2979">
      <w:pPr>
        <w:spacing w:line="240" w:lineRule="auto"/>
      </w:pPr>
    </w:p>
    <w:p w14:paraId="137064FF" w14:textId="44937C17" w:rsidR="0036231E" w:rsidRPr="002C5023" w:rsidRDefault="0036231E" w:rsidP="006D2979">
      <w:pPr>
        <w:widowControl/>
        <w:spacing w:before="0" w:line="240" w:lineRule="auto"/>
        <w:ind w:left="0"/>
        <w:jc w:val="center"/>
        <w:rPr>
          <w:highlight w:val="yellow"/>
        </w:rPr>
      </w:pPr>
      <w:r w:rsidRPr="002C5023">
        <w:rPr>
          <w:highlight w:val="yellow"/>
        </w:rPr>
        <w:br w:type="page"/>
      </w:r>
    </w:p>
    <w:p w14:paraId="3B9C4EDE" w14:textId="7BFA5440" w:rsidR="00554FD7" w:rsidRDefault="00DD409C" w:rsidP="006D2979">
      <w:pPr>
        <w:pStyle w:val="Heading2"/>
        <w:spacing w:line="240" w:lineRule="auto"/>
      </w:pPr>
      <w:bookmarkStart w:id="107" w:name="_Toc202190081"/>
      <w:bookmarkStart w:id="108" w:name="_Toc202368580"/>
      <w:r w:rsidRPr="004D7748">
        <w:lastRenderedPageBreak/>
        <w:t>[YC18] Bổ sung tính năng Thay đổi lịch/Bổ sung lịch/Hoãn lịch… trên app trên điện thoại</w:t>
      </w:r>
      <w:bookmarkEnd w:id="107"/>
      <w:bookmarkEnd w:id="108"/>
      <w:r w:rsidRPr="004D7748">
        <w:t xml:space="preserve"> </w:t>
      </w:r>
    </w:p>
    <w:p w14:paraId="4D7F11DC" w14:textId="56240006" w:rsidR="005C2500" w:rsidRDefault="005C2500" w:rsidP="005C2500">
      <w:pPr>
        <w:pStyle w:val="Heading3"/>
      </w:pPr>
      <w:r w:rsidRPr="002C5023">
        <w:t>Mô tả chung về yêu cầu thay đổi</w:t>
      </w:r>
    </w:p>
    <w:p w14:paraId="3E21BFDF" w14:textId="6503C272" w:rsidR="005C2500" w:rsidRDefault="005C2500" w:rsidP="005C2500">
      <w:r>
        <w:t xml:space="preserve">- </w:t>
      </w:r>
      <w:r w:rsidRPr="005C2500">
        <w:rPr>
          <w:b/>
          <w:u w:val="single"/>
        </w:rPr>
        <w:t>Mong muốn</w:t>
      </w:r>
      <w:r>
        <w:t xml:space="preserve">: </w:t>
      </w:r>
      <w:r w:rsidRPr="004D7748">
        <w:t>Bổ sung tính năng Thay đổi lịch/Bổ sung lịch/Hoãn lịch</w:t>
      </w:r>
    </w:p>
    <w:p w14:paraId="3EC3FFAA" w14:textId="77777777" w:rsidR="005C2500" w:rsidRPr="002C5023" w:rsidRDefault="005C2500" w:rsidP="005C2500">
      <w:pPr>
        <w:pStyle w:val="Heading3"/>
        <w:spacing w:line="240" w:lineRule="auto"/>
      </w:pPr>
      <w:r w:rsidRPr="002C5023">
        <w:t xml:space="preserve">Mô tả thay đổi về yêu cầu nghiệp vụ </w:t>
      </w:r>
    </w:p>
    <w:p w14:paraId="5C477038" w14:textId="44712CF1" w:rsidR="005C2500" w:rsidRDefault="006079BB" w:rsidP="005C2500">
      <w:r>
        <w:t>- Áp dụng với các phiên bản: ipad, app android, app ios</w:t>
      </w:r>
    </w:p>
    <w:p w14:paraId="69FDD4A8" w14:textId="77B5447D" w:rsidR="002A771C" w:rsidRDefault="00D3534D" w:rsidP="00D3534D">
      <w:r>
        <w:t xml:space="preserve">+ </w:t>
      </w:r>
      <w:r w:rsidR="006079BB" w:rsidRPr="006079BB">
        <w:t xml:space="preserve">Bổ sung </w:t>
      </w:r>
      <w:r w:rsidR="00093A5D">
        <w:t xml:space="preserve">chức năng Thêm </w:t>
      </w:r>
      <w:r w:rsidR="00C603EB">
        <w:t>L</w:t>
      </w:r>
      <w:r w:rsidR="00093A5D">
        <w:t xml:space="preserve">ịch, Sửa lịch, </w:t>
      </w:r>
      <w:r>
        <w:t>Phê duyệt</w:t>
      </w:r>
      <w:r w:rsidR="006079BB" w:rsidRPr="006079BB">
        <w:t xml:space="preserve"> lị</w:t>
      </w:r>
      <w:r>
        <w:t>ch, Từ chối, Chuyển lịch sang tuần sau</w:t>
      </w:r>
      <w:r w:rsidR="00093A5D">
        <w:t xml:space="preserve">. Các yêu cầu </w:t>
      </w:r>
      <w:r w:rsidR="00911D32">
        <w:t>luồng nghiệp vụ, dữ liệu hiển thị</w:t>
      </w:r>
      <w:r w:rsidR="00093A5D">
        <w:t xml:space="preserve"> tương tự phiên bản web</w:t>
      </w:r>
    </w:p>
    <w:p w14:paraId="135C31C8" w14:textId="0652BB8D" w:rsidR="002A771C" w:rsidRDefault="002A771C" w:rsidP="005C2500">
      <w:r>
        <w:t>-  Á</w:t>
      </w:r>
      <w:r w:rsidR="00D3534D">
        <w:t>p dụng với phiên bản: web, ipad, app android, app ios</w:t>
      </w:r>
    </w:p>
    <w:p w14:paraId="2707B151" w14:textId="7F95280C" w:rsidR="00FD7B2A" w:rsidRDefault="00911D32" w:rsidP="00FD7B2A">
      <w:r>
        <w:t xml:space="preserve">+ </w:t>
      </w:r>
      <w:r w:rsidR="00FD7B2A">
        <w:t>Tại menu cấp 1 -&gt; Lịch -&gt; Tại menu cấp 2 -&gt; Đăng ký lịch -&gt; Chi tiết lịch đăng ký -&gt;</w:t>
      </w:r>
      <w:r w:rsidR="00FD7B2A" w:rsidRPr="00093A5D">
        <w:t xml:space="preserve"> </w:t>
      </w:r>
      <w:r w:rsidR="00FD7B2A">
        <w:t xml:space="preserve">Hệ thống kiểm tra: nếu user có vai trò là Chủ trì lịch họp thì user </w:t>
      </w:r>
      <w:r>
        <w:t>bổ sung</w:t>
      </w:r>
      <w:r w:rsidR="00FD7B2A">
        <w:t xml:space="preserve"> thêm các quyền sau:</w:t>
      </w:r>
    </w:p>
    <w:p w14:paraId="27099ADB" w14:textId="6614818B" w:rsidR="00FD7B2A" w:rsidRDefault="00FD7B2A" w:rsidP="00FD7B2A">
      <w:r>
        <w:t xml:space="preserve">+ </w:t>
      </w:r>
      <w:r w:rsidRPr="00093A5D">
        <w:t xml:space="preserve"> </w:t>
      </w:r>
      <w:r>
        <w:t>Chỉnh sửa lịch họp:</w:t>
      </w:r>
      <w:r>
        <w:t xml:space="preserve"> Hiển thị nút Lưu</w:t>
      </w:r>
    </w:p>
    <w:p w14:paraId="688E66BB" w14:textId="20BFBCB0" w:rsidR="00602544" w:rsidRDefault="00093A5D" w:rsidP="005C2500">
      <w:r>
        <w:tab/>
        <w:t>+ TH1</w:t>
      </w:r>
      <w:r w:rsidR="00602544">
        <w:t>: Lịch họp chưa được phê duyệt:</w:t>
      </w:r>
    </w:p>
    <w:p w14:paraId="694E9FB0" w14:textId="66078F1E" w:rsidR="00093A5D" w:rsidRDefault="00093A5D" w:rsidP="00602544">
      <w:pPr>
        <w:pStyle w:val="ListParagraph"/>
        <w:numPr>
          <w:ilvl w:val="0"/>
          <w:numId w:val="38"/>
        </w:numPr>
      </w:pPr>
      <w:r>
        <w:t>Cập nhật dữ liệu được sửa</w:t>
      </w:r>
      <w:r w:rsidR="00FD7B2A">
        <w:t>. Luồng sửa hiện tại</w:t>
      </w:r>
      <w:r w:rsidR="00602544">
        <w:t xml:space="preserve"> </w:t>
      </w:r>
    </w:p>
    <w:p w14:paraId="0494AB22" w14:textId="283A1DF4" w:rsidR="00602544" w:rsidRDefault="00602544" w:rsidP="00602544">
      <w:pPr>
        <w:pStyle w:val="ListParagraph"/>
        <w:numPr>
          <w:ilvl w:val="0"/>
          <w:numId w:val="38"/>
        </w:numPr>
      </w:pPr>
      <w:r>
        <w:t>Giữ trạng thái hiện tại của Lịch họp (Chờ xử lý/Chờ duyệt)</w:t>
      </w:r>
    </w:p>
    <w:p w14:paraId="72F8BF42" w14:textId="77777777" w:rsidR="00602544" w:rsidRDefault="00093A5D" w:rsidP="005C2500">
      <w:r>
        <w:tab/>
        <w:t>+ TH2</w:t>
      </w:r>
      <w:r w:rsidR="00602544">
        <w:t>: Lịch họp đã được phê duyệt:</w:t>
      </w:r>
    </w:p>
    <w:p w14:paraId="3731509D" w14:textId="77777777" w:rsidR="00602544" w:rsidRDefault="00093A5D" w:rsidP="00602544">
      <w:pPr>
        <w:pStyle w:val="ListParagraph"/>
        <w:numPr>
          <w:ilvl w:val="0"/>
          <w:numId w:val="35"/>
        </w:numPr>
      </w:pPr>
      <w:r>
        <w:t xml:space="preserve">Cập nhật dữ liệu được sửa </w:t>
      </w:r>
    </w:p>
    <w:p w14:paraId="5CD3B601" w14:textId="736ABD56" w:rsidR="00093A5D" w:rsidRDefault="00602544" w:rsidP="00602544">
      <w:pPr>
        <w:pStyle w:val="ListParagraph"/>
        <w:numPr>
          <w:ilvl w:val="0"/>
          <w:numId w:val="35"/>
        </w:numPr>
      </w:pPr>
      <w:r>
        <w:t>G</w:t>
      </w:r>
      <w:r w:rsidR="00093A5D">
        <w:t>ửi thông báo cho user tham gia cuộc họp (ref 3.14/Bảng kịch bản Lịch họp/ID=H03)</w:t>
      </w:r>
      <w:r>
        <w:t xml:space="preserve">. </w:t>
      </w:r>
    </w:p>
    <w:p w14:paraId="60EE7B5C" w14:textId="25C3723F" w:rsidR="00602544" w:rsidRDefault="00D3534D" w:rsidP="00602544">
      <w:pPr>
        <w:pStyle w:val="ListParagraph"/>
        <w:numPr>
          <w:ilvl w:val="0"/>
          <w:numId w:val="35"/>
        </w:numPr>
      </w:pPr>
      <w:r>
        <w:t>Trạng</w:t>
      </w:r>
      <w:r w:rsidR="00FD7B2A">
        <w:t xml:space="preserve"> thái lịch họp là</w:t>
      </w:r>
      <w:r w:rsidR="00602544">
        <w:t xml:space="preserve"> = Đã phê duyệt</w:t>
      </w:r>
    </w:p>
    <w:p w14:paraId="7DA13534" w14:textId="738012CD" w:rsidR="003D0A06" w:rsidRDefault="003D0A06" w:rsidP="003D0A06">
      <w:r>
        <w:t xml:space="preserve">+ </w:t>
      </w:r>
      <w:r>
        <w:t>Chuyển lịch sang tuần sau</w:t>
      </w:r>
      <w:r>
        <w:t xml:space="preserve"> -&gt; Hiển thị nút Chuyển lịch sang tuần sau.</w:t>
      </w:r>
    </w:p>
    <w:p w14:paraId="457A7E37" w14:textId="1C3411E3" w:rsidR="003D0A06" w:rsidRDefault="003D0A06" w:rsidP="00D3534D">
      <w:r>
        <w:tab/>
      </w:r>
      <w:r>
        <w:t>+ TH1: Lịch họp chưa được phê duyệt:</w:t>
      </w:r>
      <w:r w:rsidR="00D3534D">
        <w:t xml:space="preserve"> L</w:t>
      </w:r>
      <w:r>
        <w:t>uồ</w:t>
      </w:r>
      <w:r>
        <w:t>ng chức năng Chuyển lịch sang tuần sau như</w:t>
      </w:r>
      <w:r>
        <w:t xml:space="preserve"> hiện tại </w:t>
      </w:r>
    </w:p>
    <w:p w14:paraId="3EE5FE97" w14:textId="3C1F778A" w:rsidR="003D0A06" w:rsidRDefault="003D0A06" w:rsidP="003D0A06">
      <w:pPr>
        <w:ind w:firstLine="663"/>
      </w:pPr>
      <w:r>
        <w:t>+ TH2: Lịch họp đã được phê duyệt:</w:t>
      </w:r>
    </w:p>
    <w:p w14:paraId="1E39CBE4" w14:textId="709F557C" w:rsidR="00D3534D" w:rsidRDefault="00D3534D" w:rsidP="00911D32">
      <w:pPr>
        <w:pStyle w:val="ListParagraph"/>
        <w:numPr>
          <w:ilvl w:val="0"/>
          <w:numId w:val="41"/>
        </w:numPr>
      </w:pPr>
      <w:r>
        <w:t xml:space="preserve">Luồng chức năng Chuyển lịch sang tuần sau như hiện tại </w:t>
      </w:r>
    </w:p>
    <w:p w14:paraId="2379433F" w14:textId="77777777" w:rsidR="003D0A06" w:rsidRDefault="003D0A06" w:rsidP="003D0A06">
      <w:pPr>
        <w:pStyle w:val="ListParagraph"/>
        <w:numPr>
          <w:ilvl w:val="0"/>
          <w:numId w:val="35"/>
        </w:numPr>
      </w:pPr>
      <w:r>
        <w:t xml:space="preserve">Gửi thông báo cho user tham gia cuộc họp (ref 3.14/Bảng kịch bản Lịch họp/ID=H03). </w:t>
      </w:r>
    </w:p>
    <w:p w14:paraId="69832044" w14:textId="3B6487BC" w:rsidR="003D0A06" w:rsidRDefault="00D3534D" w:rsidP="003D0A06">
      <w:pPr>
        <w:pStyle w:val="ListParagraph"/>
        <w:numPr>
          <w:ilvl w:val="0"/>
          <w:numId w:val="35"/>
        </w:numPr>
      </w:pPr>
      <w:r>
        <w:t>Trạng</w:t>
      </w:r>
      <w:r w:rsidR="003D0A06">
        <w:t xml:space="preserve"> thái lịch họp hiện tại là = Đã phê duyệt</w:t>
      </w:r>
    </w:p>
    <w:p w14:paraId="4EBE29D7" w14:textId="1B6E5157" w:rsidR="00FD7B2A" w:rsidRDefault="00093A5D" w:rsidP="005C2500">
      <w:r>
        <w:t>+</w:t>
      </w:r>
      <w:r w:rsidR="003D0A06">
        <w:t xml:space="preserve"> Từ chối lịch</w:t>
      </w:r>
      <w:r w:rsidR="00D3534D">
        <w:t xml:space="preserve"> (Khi Lịch họp đã được duyệt)</w:t>
      </w:r>
      <w:r w:rsidR="00911D32">
        <w:t xml:space="preserve"> -&gt; Hiển thị nút Từ chối</w:t>
      </w:r>
    </w:p>
    <w:p w14:paraId="38A83F35" w14:textId="64C71307" w:rsidR="00D3534D" w:rsidRDefault="00D3534D" w:rsidP="00D3534D">
      <w:pPr>
        <w:pStyle w:val="ListParagraph"/>
        <w:numPr>
          <w:ilvl w:val="0"/>
          <w:numId w:val="39"/>
        </w:numPr>
      </w:pPr>
      <w:r>
        <w:lastRenderedPageBreak/>
        <w:t>Cập nhậ</w:t>
      </w:r>
      <w:r w:rsidR="00911D32">
        <w:t>t</w:t>
      </w:r>
      <w:r>
        <w:t xml:space="preserve"> trạng thái lịch</w:t>
      </w:r>
      <w:r>
        <w:t xml:space="preserve"> họp = Không được duyệt</w:t>
      </w:r>
    </w:p>
    <w:p w14:paraId="7044B1D8" w14:textId="12195B76" w:rsidR="00093A5D" w:rsidRPr="00911D32" w:rsidRDefault="00C603EB" w:rsidP="00D3534D">
      <w:pPr>
        <w:pStyle w:val="ListParagraph"/>
        <w:numPr>
          <w:ilvl w:val="0"/>
          <w:numId w:val="39"/>
        </w:numPr>
      </w:pPr>
      <w:r w:rsidRPr="00911D32">
        <w:t xml:space="preserve">Thông báo cho người tham gia </w:t>
      </w:r>
      <w:r w:rsidR="008A019E" w:rsidRPr="00911D32">
        <w:t>(ref 3.14/Bảng kịch bản Lịch họp/ID=</w:t>
      </w:r>
      <w:r w:rsidR="00911D32" w:rsidRPr="00911D32">
        <w:t>H05</w:t>
      </w:r>
      <w:r w:rsidR="008A019E" w:rsidRPr="00911D32">
        <w:t>)</w:t>
      </w:r>
    </w:p>
    <w:p w14:paraId="54EEDEBC" w14:textId="45480659" w:rsidR="00DD409C" w:rsidRPr="002C5023" w:rsidRDefault="008A019E" w:rsidP="006D2979">
      <w:pPr>
        <w:pStyle w:val="Heading2"/>
        <w:spacing w:line="240" w:lineRule="auto"/>
      </w:pPr>
      <w:bookmarkStart w:id="109" w:name="_Toc202190082"/>
      <w:r w:rsidRPr="002C5023">
        <w:t xml:space="preserve"> </w:t>
      </w:r>
      <w:bookmarkStart w:id="110" w:name="_Toc202368581"/>
      <w:r w:rsidR="00DD409C" w:rsidRPr="002C5023">
        <w:t>[YC19] Tối ưu giao diện, Bổ sung thêm các thông tin cần thiết cho người xem khi xem lịch mà ko cần ấn vào cụ thể, chi tiết</w:t>
      </w:r>
      <w:bookmarkEnd w:id="109"/>
      <w:bookmarkEnd w:id="110"/>
    </w:p>
    <w:p w14:paraId="411B13B2" w14:textId="1151A905" w:rsidR="00117E8A" w:rsidRPr="002C5023" w:rsidRDefault="00117E8A" w:rsidP="006D2979">
      <w:pPr>
        <w:pStyle w:val="Heading3"/>
        <w:spacing w:line="240" w:lineRule="auto"/>
      </w:pPr>
      <w:bookmarkStart w:id="111" w:name="_Toc202190083"/>
      <w:r w:rsidRPr="002C5023">
        <w:t>Mô tả chung về yêu cầu thay đổi</w:t>
      </w:r>
      <w:bookmarkEnd w:id="111"/>
    </w:p>
    <w:p w14:paraId="04CDD5D3" w14:textId="206534E2" w:rsidR="00117E8A" w:rsidRPr="002C5023" w:rsidRDefault="00117E8A" w:rsidP="006D2979">
      <w:pPr>
        <w:tabs>
          <w:tab w:val="left" w:pos="8272"/>
        </w:tabs>
        <w:spacing w:line="240" w:lineRule="auto"/>
      </w:pPr>
      <w:r w:rsidRPr="002C5023">
        <w:t xml:space="preserve">- </w:t>
      </w:r>
      <w:r w:rsidRPr="002C5023">
        <w:rPr>
          <w:b/>
          <w:u w:val="single"/>
        </w:rPr>
        <w:t>Hiện tại</w:t>
      </w:r>
      <w:r w:rsidRPr="002C5023">
        <w:t>: Người dùng muốn xem các thông tin “Chủ trì” của lịch họp thì phải ấn vào lịch họp đó -&gt; gây mất thời gian và khó theo dõi</w:t>
      </w:r>
    </w:p>
    <w:p w14:paraId="4D523316" w14:textId="786FE88F" w:rsidR="00117E8A" w:rsidRPr="002C5023" w:rsidRDefault="00117E8A" w:rsidP="006D2979">
      <w:pPr>
        <w:tabs>
          <w:tab w:val="left" w:pos="8272"/>
        </w:tabs>
        <w:spacing w:line="240" w:lineRule="auto"/>
      </w:pPr>
      <w:r w:rsidRPr="002C5023">
        <w:t xml:space="preserve">- </w:t>
      </w:r>
      <w:r w:rsidRPr="002C5023">
        <w:rPr>
          <w:b/>
          <w:u w:val="single"/>
        </w:rPr>
        <w:t>Mong muốn</w:t>
      </w:r>
      <w:r w:rsidRPr="002C5023">
        <w:t>: Bổ sung các thông tin cần thiết ra ngoài danh sách lịch họp để dễ dàng theo dõi. Tối ưu lại giao diện của danh sách lịch họp</w:t>
      </w:r>
    </w:p>
    <w:p w14:paraId="6186CBDC" w14:textId="1A97B3AE" w:rsidR="00117E8A" w:rsidRPr="002C5023" w:rsidRDefault="00117E8A" w:rsidP="006D2979">
      <w:pPr>
        <w:pStyle w:val="Heading3"/>
        <w:spacing w:line="240" w:lineRule="auto"/>
      </w:pPr>
      <w:bookmarkStart w:id="112" w:name="_Toc202190084"/>
      <w:r w:rsidRPr="002C5023">
        <w:t>Mô tả thay đổi về yêu cầu nghiệp vụ</w:t>
      </w:r>
      <w:bookmarkEnd w:id="112"/>
      <w:r w:rsidR="00F51751" w:rsidRPr="002C5023">
        <w:t xml:space="preserve"> </w:t>
      </w:r>
    </w:p>
    <w:p w14:paraId="48D4E464" w14:textId="120ABA9A" w:rsidR="000C0791" w:rsidRPr="002C5023" w:rsidRDefault="000C0791" w:rsidP="006D2979">
      <w:pPr>
        <w:spacing w:line="240" w:lineRule="auto"/>
      </w:pPr>
      <w:r w:rsidRPr="002C5023">
        <w:t>- Áp dụng với các phiên bản: web, ipad, app ios, app android</w:t>
      </w:r>
    </w:p>
    <w:p w14:paraId="40A554B3" w14:textId="2E66A4C8" w:rsidR="000C0791" w:rsidRPr="002C5023" w:rsidRDefault="000C0791" w:rsidP="006D2979">
      <w:pPr>
        <w:spacing w:line="240" w:lineRule="auto"/>
      </w:pPr>
      <w:r w:rsidRPr="002C5023">
        <w:t>- Tại menu cấp 1 -&gt; Lịch -&gt; Lịch tuần lãnh đạo</w:t>
      </w:r>
    </w:p>
    <w:p w14:paraId="57454152" w14:textId="012CCDBC" w:rsidR="00822806" w:rsidRPr="002C5023" w:rsidRDefault="000C0791" w:rsidP="006D2979">
      <w:pPr>
        <w:spacing w:line="240" w:lineRule="auto"/>
      </w:pPr>
      <w:r w:rsidRPr="002C5023">
        <w:t>+ B</w:t>
      </w:r>
      <w:r w:rsidR="00CC7FA9" w:rsidRPr="002C5023">
        <w:t>ổ sung hiển thị thêm trường thông tin “Người chủ trì” =&gt; Hiển thị 4 thông tin</w:t>
      </w:r>
      <w:r w:rsidR="00F51751" w:rsidRPr="002C5023">
        <w:t xml:space="preserve"> của buổi họp</w:t>
      </w:r>
      <w:r w:rsidR="003A2C2F">
        <w:t>: thời gian họp, nội dung</w:t>
      </w:r>
      <w:r w:rsidR="00CC7FA9" w:rsidRPr="002C5023">
        <w:t>,</w:t>
      </w:r>
      <w:r w:rsidR="00C603EB">
        <w:t xml:space="preserve"> người</w:t>
      </w:r>
      <w:r w:rsidR="00CC7FA9" w:rsidRPr="002C5023">
        <w:t xml:space="preserve"> chủ trì, địa điểm</w:t>
      </w:r>
      <w:r w:rsidR="008E098C" w:rsidRPr="002C5023">
        <w:t xml:space="preserve">. </w:t>
      </w:r>
    </w:p>
    <w:p w14:paraId="1DA7EE64" w14:textId="704CF4DB" w:rsidR="00F51751" w:rsidRPr="002C5023" w:rsidRDefault="00F51751" w:rsidP="006D2979">
      <w:pPr>
        <w:spacing w:line="240" w:lineRule="auto"/>
        <w:rPr>
          <w:b/>
        </w:rPr>
      </w:pPr>
      <w:r w:rsidRPr="002C5023">
        <w:t xml:space="preserve">+Định dạng hiển thị người chủ trì: </w:t>
      </w:r>
      <w:r w:rsidRPr="002C5023">
        <w:rPr>
          <w:b/>
        </w:rPr>
        <w:t xml:space="preserve">[Tên vai trò người chủ trì] </w:t>
      </w:r>
      <w:r w:rsidR="00374462" w:rsidRPr="002C5023">
        <w:rPr>
          <w:b/>
        </w:rPr>
        <w:t>+</w:t>
      </w:r>
      <w:r w:rsidR="00FB1514" w:rsidRPr="002C5023">
        <w:rPr>
          <w:b/>
        </w:rPr>
        <w:t xml:space="preserve"> </w:t>
      </w:r>
      <w:r w:rsidRPr="002C5023">
        <w:rPr>
          <w:b/>
        </w:rPr>
        <w:t xml:space="preserve">[Họ và tên người chủ trì] </w:t>
      </w:r>
      <w:r w:rsidR="00374462" w:rsidRPr="002C5023">
        <w:rPr>
          <w:b/>
        </w:rPr>
        <w:t xml:space="preserve">+ </w:t>
      </w:r>
      <w:r w:rsidRPr="002C5023">
        <w:rPr>
          <w:b/>
        </w:rPr>
        <w:t>(Chủ trì)</w:t>
      </w:r>
      <w:r w:rsidR="000C0791" w:rsidRPr="002C5023">
        <w:rPr>
          <w:b/>
        </w:rPr>
        <w:t>.</w:t>
      </w:r>
    </w:p>
    <w:p w14:paraId="1FD41AB5" w14:textId="358313C0" w:rsidR="00F51751" w:rsidRPr="002C5023" w:rsidRDefault="00F51751" w:rsidP="006D2979">
      <w:pPr>
        <w:spacing w:line="240" w:lineRule="auto"/>
        <w:ind w:left="777" w:firstLine="663"/>
      </w:pPr>
      <w:r w:rsidRPr="002C5023">
        <w:t>Vd: Bộ trưởng Nguyễn Bá Hùng (Chủ trì)</w:t>
      </w:r>
    </w:p>
    <w:p w14:paraId="2DC6BC81" w14:textId="26A70FFD" w:rsidR="00FB1514" w:rsidRPr="002C5023" w:rsidRDefault="00FB1514" w:rsidP="006D2979">
      <w:pPr>
        <w:widowControl/>
        <w:spacing w:before="0" w:line="240" w:lineRule="auto"/>
        <w:ind w:left="0"/>
      </w:pPr>
      <w:r w:rsidRPr="002C5023">
        <w:t xml:space="preserve">- Giao diện phiên bản web: </w:t>
      </w:r>
    </w:p>
    <w:p w14:paraId="3C3A65B9" w14:textId="77777777" w:rsidR="00FB1514" w:rsidRPr="002C5023" w:rsidRDefault="00FB1514" w:rsidP="006D2979">
      <w:pPr>
        <w:widowControl/>
        <w:spacing w:before="0" w:line="240" w:lineRule="auto"/>
        <w:ind w:left="0"/>
        <w:rPr>
          <w:highlight w:val="yellow"/>
        </w:rPr>
      </w:pPr>
      <w:r w:rsidRPr="002C5023">
        <w:rPr>
          <w:noProof/>
        </w:rPr>
        <w:drawing>
          <wp:inline distT="0" distB="0" distL="0" distR="0" wp14:anchorId="7C1A8FD7" wp14:editId="220D1894">
            <wp:extent cx="5916295" cy="36976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6295" cy="3697605"/>
                    </a:xfrm>
                    <a:prstGeom prst="rect">
                      <a:avLst/>
                    </a:prstGeom>
                  </pic:spPr>
                </pic:pic>
              </a:graphicData>
            </a:graphic>
          </wp:inline>
        </w:drawing>
      </w:r>
      <w:r w:rsidRPr="002C5023">
        <w:rPr>
          <w:highlight w:val="yellow"/>
        </w:rPr>
        <w:t xml:space="preserve"> </w:t>
      </w:r>
    </w:p>
    <w:p w14:paraId="275D4147" w14:textId="77777777" w:rsidR="00FB1514" w:rsidRPr="002C5023" w:rsidRDefault="00FB1514" w:rsidP="006D2979">
      <w:pPr>
        <w:widowControl/>
        <w:spacing w:before="0" w:line="240" w:lineRule="auto"/>
        <w:ind w:left="0"/>
      </w:pPr>
      <w:r w:rsidRPr="002C5023">
        <w:t>- Giao diện phiên bản ipad:</w:t>
      </w:r>
    </w:p>
    <w:p w14:paraId="3F9DF6D1" w14:textId="77777777" w:rsidR="00FB1514" w:rsidRPr="002C5023" w:rsidRDefault="00FB1514" w:rsidP="006D2979">
      <w:pPr>
        <w:widowControl/>
        <w:spacing w:before="0" w:line="240" w:lineRule="auto"/>
        <w:ind w:left="0"/>
        <w:rPr>
          <w:highlight w:val="yellow"/>
        </w:rPr>
      </w:pPr>
      <w:r w:rsidRPr="002C5023">
        <w:rPr>
          <w:noProof/>
        </w:rPr>
        <w:lastRenderedPageBreak/>
        <w:drawing>
          <wp:inline distT="0" distB="0" distL="0" distR="0" wp14:anchorId="6B74A7C6" wp14:editId="7555581A">
            <wp:extent cx="5916295" cy="413258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6295" cy="4132580"/>
                    </a:xfrm>
                    <a:prstGeom prst="rect">
                      <a:avLst/>
                    </a:prstGeom>
                  </pic:spPr>
                </pic:pic>
              </a:graphicData>
            </a:graphic>
          </wp:inline>
        </w:drawing>
      </w:r>
      <w:r w:rsidRPr="002C5023">
        <w:rPr>
          <w:highlight w:val="yellow"/>
        </w:rPr>
        <w:t xml:space="preserve"> </w:t>
      </w:r>
    </w:p>
    <w:p w14:paraId="6007EA9C" w14:textId="77777777" w:rsidR="002B294D" w:rsidRDefault="002B294D">
      <w:pPr>
        <w:widowControl/>
        <w:spacing w:before="0" w:line="240" w:lineRule="auto"/>
        <w:ind w:left="0"/>
      </w:pPr>
      <w:r>
        <w:br w:type="page"/>
      </w:r>
    </w:p>
    <w:p w14:paraId="2A128858" w14:textId="256648E9" w:rsidR="00FB1514" w:rsidRPr="002C5023" w:rsidRDefault="00FB1514" w:rsidP="006D2979">
      <w:pPr>
        <w:widowControl/>
        <w:spacing w:before="0" w:line="240" w:lineRule="auto"/>
        <w:ind w:left="0"/>
      </w:pPr>
      <w:r w:rsidRPr="002C5023">
        <w:lastRenderedPageBreak/>
        <w:t>- Giao diện phiên bản mobile (app ios, app android):</w:t>
      </w:r>
    </w:p>
    <w:p w14:paraId="00997EBA" w14:textId="4F9D7195" w:rsidR="00612600" w:rsidRDefault="00FB1514" w:rsidP="006D2979">
      <w:pPr>
        <w:spacing w:line="240" w:lineRule="auto"/>
        <w:jc w:val="center"/>
      </w:pPr>
      <w:r w:rsidRPr="002C5023">
        <w:rPr>
          <w:noProof/>
        </w:rPr>
        <w:drawing>
          <wp:inline distT="0" distB="0" distL="0" distR="0" wp14:anchorId="6621E357" wp14:editId="3D1B7139">
            <wp:extent cx="2055571" cy="4450707"/>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0721" cy="4461859"/>
                    </a:xfrm>
                    <a:prstGeom prst="rect">
                      <a:avLst/>
                    </a:prstGeom>
                  </pic:spPr>
                </pic:pic>
              </a:graphicData>
            </a:graphic>
          </wp:inline>
        </w:drawing>
      </w:r>
    </w:p>
    <w:p w14:paraId="1ED1153C" w14:textId="77777777" w:rsidR="00612600" w:rsidRPr="00612600" w:rsidRDefault="00612600" w:rsidP="00612600"/>
    <w:p w14:paraId="63989CB9" w14:textId="77777777" w:rsidR="00612600" w:rsidRPr="00612600" w:rsidRDefault="00612600" w:rsidP="00612600"/>
    <w:p w14:paraId="4096C14A" w14:textId="77777777" w:rsidR="00612600" w:rsidRPr="00612600" w:rsidRDefault="00612600" w:rsidP="00612600"/>
    <w:p w14:paraId="0380366F" w14:textId="77777777" w:rsidR="00612600" w:rsidRPr="00612600" w:rsidRDefault="00612600" w:rsidP="00612600"/>
    <w:p w14:paraId="7FF15D0A" w14:textId="77777777" w:rsidR="00612600" w:rsidRPr="00612600" w:rsidRDefault="00612600" w:rsidP="00612600"/>
    <w:p w14:paraId="1EB85407" w14:textId="77777777" w:rsidR="00612600" w:rsidRPr="00612600" w:rsidRDefault="00612600" w:rsidP="00612600"/>
    <w:p w14:paraId="5BC89449" w14:textId="77777777" w:rsidR="00612600" w:rsidRPr="00612600" w:rsidRDefault="00612600" w:rsidP="00612600"/>
    <w:p w14:paraId="108322AB" w14:textId="77777777" w:rsidR="00612600" w:rsidRPr="00612600" w:rsidRDefault="00612600" w:rsidP="00612600"/>
    <w:p w14:paraId="4FE15C31" w14:textId="77777777" w:rsidR="00612600" w:rsidRPr="00612600" w:rsidRDefault="00612600" w:rsidP="00612600"/>
    <w:p w14:paraId="661B3DAA" w14:textId="77D12DB3" w:rsidR="00612600" w:rsidRDefault="00612600" w:rsidP="00612600"/>
    <w:p w14:paraId="2ED33646" w14:textId="38EC8759" w:rsidR="00612600" w:rsidRDefault="00612600">
      <w:pPr>
        <w:widowControl/>
        <w:spacing w:before="0" w:line="240" w:lineRule="auto"/>
        <w:ind w:left="0"/>
      </w:pPr>
      <w:r>
        <w:br w:type="page"/>
      </w:r>
    </w:p>
    <w:p w14:paraId="510AE4BF" w14:textId="0566D199" w:rsidR="00AF2E88" w:rsidRDefault="00AF2E88" w:rsidP="00AF2E88">
      <w:pPr>
        <w:pStyle w:val="Heading2"/>
      </w:pPr>
      <w:bookmarkStart w:id="113" w:name="_Toc202368582"/>
      <w:r>
        <w:lastRenderedPageBreak/>
        <w:t>[YC20]</w:t>
      </w:r>
      <w:r w:rsidRPr="00AF2E88">
        <w:t xml:space="preserve"> Tại màn hình chọn người xử lý tiếp theo của văn bản đi của Thứ trưởng -&gt; Ẩn thông tin người nhận để biết</w:t>
      </w:r>
      <w:bookmarkEnd w:id="113"/>
    </w:p>
    <w:p w14:paraId="54838909" w14:textId="76688FC0" w:rsidR="00A15E76" w:rsidRDefault="00A15E76" w:rsidP="00A15E76">
      <w:pPr>
        <w:pStyle w:val="Heading3"/>
      </w:pPr>
      <w:r>
        <w:t>Mô tả chung về yêu cầu thay đổi</w:t>
      </w:r>
    </w:p>
    <w:p w14:paraId="245FAC4B" w14:textId="234CA595" w:rsidR="00A15E76" w:rsidRDefault="00A15E76" w:rsidP="00A15E76">
      <w:r>
        <w:t xml:space="preserve">- </w:t>
      </w:r>
      <w:r w:rsidRPr="00A15E76">
        <w:rPr>
          <w:b/>
          <w:u w:val="single"/>
        </w:rPr>
        <w:t>Hiện trạng</w:t>
      </w:r>
      <w:r>
        <w:t>: Tại màn hình chọn người xử lý tiếp theo cho văn bản đi của Thứ trư</w:t>
      </w:r>
      <w:r w:rsidR="0036016F">
        <w:t>ởng, hệ thống luôn hiển thị ô "N</w:t>
      </w:r>
      <w:r>
        <w:t>gười nhận để biết", kể cả khi không có dữ liệu.</w:t>
      </w:r>
    </w:p>
    <w:p w14:paraId="1C8BBEC9" w14:textId="134AB8D2" w:rsidR="00A15E76" w:rsidRDefault="00A15E76" w:rsidP="00A15E76">
      <w:r>
        <w:t xml:space="preserve">- </w:t>
      </w:r>
      <w:r w:rsidRPr="00A15E76">
        <w:rPr>
          <w:b/>
          <w:u w:val="single"/>
        </w:rPr>
        <w:t>Mong muốn</w:t>
      </w:r>
      <w:r>
        <w:t>: Với vai trò Thứ trưởng, ẩn thông tin người nhận để biết khi không có</w:t>
      </w:r>
      <w:r w:rsidR="005F4BF6">
        <w:t xml:space="preserve"> cấu hình sẵn</w:t>
      </w:r>
      <w:r>
        <w:t xml:space="preserve"> dữ liệu</w:t>
      </w:r>
    </w:p>
    <w:p w14:paraId="510990F9" w14:textId="1E30DD74" w:rsidR="00A15E76" w:rsidRDefault="00A15E76" w:rsidP="00A15E76">
      <w:pPr>
        <w:pStyle w:val="Heading3"/>
      </w:pPr>
      <w:r>
        <w:t>Mô tả thay đổi về luồng nghiệp vụ</w:t>
      </w:r>
    </w:p>
    <w:p w14:paraId="53AC77B7" w14:textId="6BFD4666" w:rsidR="00A15E76" w:rsidRDefault="00A15E76" w:rsidP="00A15E76">
      <w:r>
        <w:t>- Áp dụng với các phiên bản: web</w:t>
      </w:r>
    </w:p>
    <w:p w14:paraId="6E82A80B" w14:textId="44E45B2D" w:rsidR="005F4BF6" w:rsidRDefault="005F4BF6" w:rsidP="00A15E76">
      <w:r>
        <w:t>- Áp dụng với vai trò Thứ trưởng</w:t>
      </w:r>
    </w:p>
    <w:p w14:paraId="579B5FC0" w14:textId="2CC451AE" w:rsidR="00A15E76" w:rsidRDefault="00A15E76" w:rsidP="00A15E76">
      <w:r>
        <w:t xml:space="preserve">- Tại menu cấp 1 -&gt; Văn bản đi -&gt; </w:t>
      </w:r>
      <w:r w:rsidR="00193106">
        <w:t xml:space="preserve">Tại menu cấp 2-&gt; Tab: </w:t>
      </w:r>
      <w:r w:rsidR="000C7DCD">
        <w:t xml:space="preserve">Dự thảo, </w:t>
      </w:r>
      <w:r w:rsidR="00193106">
        <w:t>Chờ xử lý</w:t>
      </w:r>
      <w:r w:rsidR="0036016F">
        <w:t>, Văn bản trình ký, Tra cứu văn bản</w:t>
      </w:r>
      <w:r w:rsidR="00193106">
        <w:t xml:space="preserve"> </w:t>
      </w:r>
      <w:r w:rsidR="005F4BF6">
        <w:t>-&gt;</w:t>
      </w:r>
      <w:r w:rsidR="0036016F">
        <w: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54840ACA" w14:textId="11F43F33" w:rsidR="005F4BF6" w:rsidRDefault="005F4BF6" w:rsidP="00A15E76">
      <w:r>
        <w:t>+ Nếu trong luồng văn bản đi có cấu hình người nhận để biết -&gt; Hiển thị bảng thông tin người nhận để biết</w:t>
      </w:r>
    </w:p>
    <w:p w14:paraId="5F8D10D9" w14:textId="2EF9DBC4" w:rsidR="005F4BF6" w:rsidRDefault="005F4BF6" w:rsidP="005F4BF6">
      <w:r>
        <w:t>+ Nếu trong luồng văn bản đi không cấu hình người nhận để biết -&gt; Ẩn bảng thông tin người nhận để biết</w:t>
      </w:r>
    </w:p>
    <w:p w14:paraId="38DE826C" w14:textId="77777777" w:rsidR="00662A4A" w:rsidRDefault="00662A4A">
      <w:pPr>
        <w:widowControl/>
        <w:spacing w:before="0" w:line="240" w:lineRule="auto"/>
        <w:ind w:left="0"/>
        <w:rPr>
          <w:b/>
          <w:sz w:val="28"/>
        </w:rPr>
      </w:pPr>
      <w:r>
        <w:br w:type="page"/>
      </w:r>
    </w:p>
    <w:p w14:paraId="6CD5ED7D" w14:textId="606C6152" w:rsidR="00AF2E88" w:rsidRDefault="00AF2E88" w:rsidP="00AF2E88">
      <w:pPr>
        <w:pStyle w:val="Heading2"/>
      </w:pPr>
      <w:r>
        <w:lastRenderedPageBreak/>
        <w:t xml:space="preserve"> </w:t>
      </w:r>
      <w:bookmarkStart w:id="114" w:name="_Toc202368583"/>
      <w:r>
        <w:t xml:space="preserve">[YC21] </w:t>
      </w:r>
      <w:r w:rsidRPr="00AF2E88">
        <w:t>Tại màn hình chọn người xử lý tiếp theo của văn bản đi của Thứ trưởng -&gt; Ẩn thông tin Số ngày xử lý</w:t>
      </w:r>
      <w:bookmarkEnd w:id="114"/>
    </w:p>
    <w:p w14:paraId="3E668877" w14:textId="606819A1" w:rsidR="00193106" w:rsidRDefault="00193106" w:rsidP="00193106">
      <w:pPr>
        <w:pStyle w:val="Heading3"/>
      </w:pPr>
      <w:r>
        <w:t>Mô tả chung về yêu cầu thay đổi</w:t>
      </w:r>
    </w:p>
    <w:p w14:paraId="14AC2EBA" w14:textId="0239EA21" w:rsidR="00193106" w:rsidRPr="00193106" w:rsidRDefault="00193106" w:rsidP="00193106">
      <w:r>
        <w:t xml:space="preserve">- </w:t>
      </w:r>
      <w:r w:rsidRPr="00A15E76">
        <w:rPr>
          <w:b/>
          <w:u w:val="single"/>
        </w:rPr>
        <w:t>Mong muốn</w:t>
      </w:r>
      <w:r>
        <w:t xml:space="preserve">: Với vai trò Thứ trưởng, Tại màn hình chọn người xử lý tiếp theo cho văn bản đi của Thứ trưởng-&gt; Ẩn thông tin “Số ngày xử lý” </w:t>
      </w:r>
    </w:p>
    <w:p w14:paraId="12245344" w14:textId="669D03C0" w:rsidR="00193106" w:rsidRDefault="00193106" w:rsidP="00193106">
      <w:pPr>
        <w:pStyle w:val="Heading3"/>
      </w:pPr>
      <w:r>
        <w:t>Mô tả thay đổi về luồng nghiệp vụ</w:t>
      </w:r>
    </w:p>
    <w:p w14:paraId="5D5A2DB1" w14:textId="77777777" w:rsidR="00193106" w:rsidRDefault="00193106" w:rsidP="00193106">
      <w:r>
        <w:t>- Áp dụng với các phiên bản: web</w:t>
      </w:r>
    </w:p>
    <w:p w14:paraId="6797BAC9" w14:textId="77777777" w:rsidR="00193106" w:rsidRDefault="00193106" w:rsidP="00193106">
      <w:r>
        <w:t>- Áp dụng với vai trò Thứ trưởng</w:t>
      </w:r>
    </w:p>
    <w:p w14:paraId="359E6A8C" w14:textId="77777777" w:rsidR="0036016F" w:rsidRDefault="0036016F" w:rsidP="0036016F">
      <w:r>
        <w:t>- Tại menu cấp 1 -&gt; Văn bản đi -&gt; Tại menu cấp 2-&gt; Tab: Dự thảo, Chờ xử lý, Văn bản trình ký, Tra cứu văn bản -&gt;Chi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30A5C0EE" w14:textId="50A2A252" w:rsidR="00193106" w:rsidRPr="00193106" w:rsidRDefault="00193106" w:rsidP="00193106">
      <w:r>
        <w:t>+Ẩn thông tin “Số ngày xử lý”</w:t>
      </w:r>
    </w:p>
    <w:p w14:paraId="05460303" w14:textId="77777777" w:rsidR="00662A4A" w:rsidRDefault="00662A4A">
      <w:pPr>
        <w:widowControl/>
        <w:spacing w:before="0" w:line="240" w:lineRule="auto"/>
        <w:ind w:left="0"/>
        <w:rPr>
          <w:b/>
          <w:sz w:val="28"/>
        </w:rPr>
      </w:pPr>
      <w:r>
        <w:br w:type="page"/>
      </w:r>
    </w:p>
    <w:p w14:paraId="0D98A2CE" w14:textId="4404BFFC" w:rsidR="00AF2E88" w:rsidRDefault="00AF2E88" w:rsidP="00AF2E88">
      <w:pPr>
        <w:pStyle w:val="Heading2"/>
      </w:pPr>
      <w:bookmarkStart w:id="115" w:name="_Toc202368584"/>
      <w:r>
        <w:lastRenderedPageBreak/>
        <w:t xml:space="preserve">[YC22] </w:t>
      </w:r>
      <w:r w:rsidRPr="00AF2E88">
        <w:t>Nâng số lượng kí tự mục Ý kiến xử lý từ 1000 lên 5000 ký tự</w:t>
      </w:r>
      <w:bookmarkEnd w:id="115"/>
    </w:p>
    <w:p w14:paraId="3EA99E5E" w14:textId="4C4352E2" w:rsidR="00193106" w:rsidRDefault="00193106" w:rsidP="00193106">
      <w:pPr>
        <w:pStyle w:val="Heading3"/>
      </w:pPr>
      <w:r>
        <w:t>Mô tả chung về yêu cầu thay đổi</w:t>
      </w:r>
    </w:p>
    <w:p w14:paraId="4DCF77AD" w14:textId="0DD598EB" w:rsidR="00193106" w:rsidRDefault="00193106" w:rsidP="00193106">
      <w:r>
        <w:t xml:space="preserve">- </w:t>
      </w:r>
      <w:r w:rsidRPr="00223917">
        <w:rPr>
          <w:b/>
          <w:u w:val="single"/>
        </w:rPr>
        <w:t>Hiện trạng</w:t>
      </w:r>
      <w:r>
        <w:t>: Input nhập Ý kiến của V</w:t>
      </w:r>
      <w:r w:rsidRPr="00193106">
        <w:t xml:space="preserve">ăn bản đến, </w:t>
      </w:r>
      <w:r>
        <w:t>Văn bản đi, P</w:t>
      </w:r>
      <w:r w:rsidRPr="00193106">
        <w:t>hiếu trình</w:t>
      </w:r>
      <w:r>
        <w:t xml:space="preserve"> bị giới hạn số ký tự nhập là 1000 ký tự </w:t>
      </w:r>
    </w:p>
    <w:p w14:paraId="6A7AB530" w14:textId="2E83FA8F" w:rsidR="00193106" w:rsidRDefault="00193106" w:rsidP="00193106">
      <w:r>
        <w:t xml:space="preserve">- </w:t>
      </w:r>
      <w:r w:rsidRPr="00223917">
        <w:rPr>
          <w:b/>
          <w:u w:val="single"/>
        </w:rPr>
        <w:t>Mong muốn</w:t>
      </w:r>
      <w:r>
        <w:t xml:space="preserve">: </w:t>
      </w:r>
      <w:r w:rsidR="00223917">
        <w:t>Thay đổi số ký tự giới hạn của t</w:t>
      </w:r>
      <w:r>
        <w:t>ất cả các ô input nhập Ý kiến củ</w:t>
      </w:r>
      <w:r w:rsidR="00223917">
        <w:t xml:space="preserve">a văn bản đến, đi, phiếu trình thành </w:t>
      </w:r>
      <w:r>
        <w:t>5000</w:t>
      </w:r>
      <w:r w:rsidR="00223917">
        <w:t xml:space="preserve"> ký tự</w:t>
      </w:r>
    </w:p>
    <w:p w14:paraId="71265B65" w14:textId="269793BA" w:rsidR="00193106" w:rsidRDefault="00193106" w:rsidP="00193106">
      <w:pPr>
        <w:pStyle w:val="Heading3"/>
      </w:pPr>
      <w:r>
        <w:t>Mô tả thay đổi về luồng nghiệp vụ</w:t>
      </w:r>
    </w:p>
    <w:p w14:paraId="6234F8B7" w14:textId="47BB2768" w:rsidR="00193106" w:rsidRDefault="00223917" w:rsidP="00561F89">
      <w:pPr>
        <w:pStyle w:val="NormalIndent"/>
        <w:numPr>
          <w:ilvl w:val="0"/>
          <w:numId w:val="0"/>
        </w:numPr>
      </w:pPr>
      <w:r>
        <w:t>- Áp dụng với các phiên bản: web, ipad, app android, app ios</w:t>
      </w:r>
    </w:p>
    <w:p w14:paraId="6690A206" w14:textId="04E5AF30" w:rsidR="00B80E5A" w:rsidRDefault="00223917" w:rsidP="00561F89">
      <w:pPr>
        <w:pStyle w:val="NormalIndent"/>
        <w:numPr>
          <w:ilvl w:val="0"/>
          <w:numId w:val="0"/>
        </w:numPr>
      </w:pPr>
      <w:r>
        <w:t>- Tại menu cấp 1 -&gt; Văn bản đến -&gt; Menu cấp 2 -&gt; Các tab: Tiếp nhận văn bản, Chờ xử lý, Đang xử lý, Đã xử lý, Nhận để biết, Tra cứu</w:t>
      </w:r>
      <w:r w:rsidR="00B80E5A">
        <w:t xml:space="preserve"> văn bản -&gt; Chi tiết văn bản -&gt; Tại các chức năng </w:t>
      </w:r>
    </w:p>
    <w:p w14:paraId="4FFF4367" w14:textId="6A9D8457" w:rsidR="00223917" w:rsidRDefault="00B80E5A" w:rsidP="00B80E5A">
      <w:pPr>
        <w:pStyle w:val="NormalIndent"/>
        <w:numPr>
          <w:ilvl w:val="0"/>
          <w:numId w:val="0"/>
        </w:numPr>
        <w:ind w:firstLine="720"/>
      </w:pPr>
      <w:r>
        <w:t xml:space="preserve">+ </w:t>
      </w:r>
      <w:r w:rsidR="00223917">
        <w:t>Ô input Ý kiến xử lý -&gt; Số ký tự tối đa được nhập là 5000 ký tự</w:t>
      </w:r>
    </w:p>
    <w:p w14:paraId="384B1F9C" w14:textId="41CCF841" w:rsidR="00223917" w:rsidRDefault="00223917" w:rsidP="00561F89">
      <w:pPr>
        <w:pStyle w:val="NormalIndent"/>
        <w:numPr>
          <w:ilvl w:val="0"/>
          <w:numId w:val="0"/>
        </w:numPr>
      </w:pPr>
      <w:r>
        <w:t xml:space="preserve">- Tại menu cấp 1 -&gt; Văn bản đi -&gt; Menu cấp 2 -&gt; Các tab: </w:t>
      </w:r>
      <w:r w:rsidRPr="00223917">
        <w:rPr>
          <w:color w:val="000000" w:themeColor="text1"/>
        </w:rPr>
        <w:t>Dự thảo, Ban hành, Chờ xử lý, VB đã cấp số</w:t>
      </w:r>
      <w:r w:rsidRPr="00223917">
        <w:rPr>
          <w:b/>
          <w:color w:val="000000" w:themeColor="text1"/>
        </w:rPr>
        <w:t xml:space="preserve">, </w:t>
      </w:r>
      <w:r w:rsidRPr="00223917">
        <w:rPr>
          <w:color w:val="000000" w:themeColor="text1"/>
        </w:rPr>
        <w:t>Đã xử lý, VB trình ban hành, Nhận để biết, T</w:t>
      </w:r>
      <w:r>
        <w:t>ra cứu văn bản -&gt; Chi tiết văn bản -&gt; Ô input Ý kiến xử lý -&gt; Số ký tự tối đa được nhập là 5000 ký tự</w:t>
      </w:r>
    </w:p>
    <w:p w14:paraId="6F5CB332" w14:textId="45141836" w:rsidR="00223917" w:rsidRPr="00223917" w:rsidRDefault="00223917" w:rsidP="00561F89">
      <w:pPr>
        <w:pStyle w:val="NormalIndent"/>
        <w:numPr>
          <w:ilvl w:val="0"/>
          <w:numId w:val="0"/>
        </w:numPr>
      </w:pPr>
      <w:r>
        <w:t xml:space="preserve">- Tại menu cấp 1 -&gt; Văn bản đi -&gt; Menu cấp 2 -&gt; Các tab: </w:t>
      </w:r>
      <w:r w:rsidRPr="00223917">
        <w:rPr>
          <w:color w:val="000000" w:themeColor="text1"/>
        </w:rPr>
        <w:t>Dự thảo, Chờ xử lý, Nhận để biết, T</w:t>
      </w:r>
      <w:r>
        <w:t>ra cứu văn bản -&gt; Chi tiết văn bản -&gt; Ô input Ý kiến phiếu trình -&gt; Số ký tự tối đa được nhập là 5000 ký tự</w:t>
      </w:r>
    </w:p>
    <w:p w14:paraId="155E59C4" w14:textId="77777777" w:rsidR="00171E46" w:rsidRDefault="00171E46">
      <w:pPr>
        <w:widowControl/>
        <w:spacing w:before="0" w:line="240" w:lineRule="auto"/>
        <w:ind w:left="0"/>
      </w:pPr>
      <w:r>
        <w:t>VĂN BẢN ĐI</w:t>
      </w:r>
    </w:p>
    <w:p w14:paraId="2165AE12" w14:textId="77777777" w:rsidR="00171E46" w:rsidRDefault="00171E46">
      <w:pPr>
        <w:widowControl/>
        <w:spacing w:before="0" w:line="240" w:lineRule="auto"/>
        <w:ind w:left="0"/>
      </w:pPr>
      <w:r>
        <w:t>+ Trình ký</w:t>
      </w:r>
    </w:p>
    <w:p w14:paraId="7B3EFDA7" w14:textId="5F91F2B7" w:rsidR="00171E46" w:rsidRPr="00171E46" w:rsidRDefault="00171E46">
      <w:pPr>
        <w:widowControl/>
        <w:spacing w:before="0" w:line="240" w:lineRule="auto"/>
        <w:ind w:left="0"/>
      </w:pPr>
      <w:r>
        <w:t>+</w:t>
      </w:r>
      <w:r w:rsidR="00662A4A">
        <w:br w:type="page"/>
      </w:r>
    </w:p>
    <w:p w14:paraId="6203C15D" w14:textId="24489117" w:rsidR="00AF2E88" w:rsidRDefault="00AF2E88" w:rsidP="00AF2E88">
      <w:pPr>
        <w:pStyle w:val="Heading2"/>
      </w:pPr>
      <w:bookmarkStart w:id="116" w:name="_Toc202368585"/>
      <w:r>
        <w:lastRenderedPageBreak/>
        <w:t xml:space="preserve">[YC23] </w:t>
      </w:r>
      <w:r w:rsidRPr="00AF2E88">
        <w:t>File đã ký số trả lại thì không cho phép tải file về</w:t>
      </w:r>
      <w:bookmarkEnd w:id="116"/>
      <w:r w:rsidRPr="00AF2E88">
        <w:t xml:space="preserve"> </w:t>
      </w:r>
    </w:p>
    <w:p w14:paraId="125CDED1" w14:textId="021FBA46" w:rsidR="003E02D1" w:rsidRPr="003E02D1" w:rsidRDefault="003E02D1" w:rsidP="003E02D1">
      <w:pPr>
        <w:pStyle w:val="Heading3"/>
        <w:rPr>
          <w:snapToGrid/>
        </w:rPr>
      </w:pPr>
      <w:r>
        <w:t xml:space="preserve">Mô tả chung về yêu cầu thay </w:t>
      </w:r>
      <w:r w:rsidRPr="003E02D1">
        <w:t>đổi</w:t>
      </w:r>
    </w:p>
    <w:p w14:paraId="28E7BD91" w14:textId="087E15C9" w:rsidR="00AF2E88" w:rsidRDefault="005F4BF6" w:rsidP="003E02D1">
      <w:r>
        <w:t xml:space="preserve">- </w:t>
      </w:r>
      <w:r w:rsidR="00AF2E88" w:rsidRPr="003E02D1">
        <w:rPr>
          <w:b/>
          <w:u w:val="single"/>
        </w:rPr>
        <w:t>Hiện trạng</w:t>
      </w:r>
      <w:r w:rsidR="003E02D1">
        <w:t>:</w:t>
      </w:r>
      <w:r w:rsidR="00AF2E88">
        <w:t xml:space="preserve"> </w:t>
      </w:r>
      <w:r w:rsidR="003E02D1">
        <w:t>Văn bản đi, sau khi có lãnh đạo ký số chuyển đến lãnh đạo ký tiếp theo và Lãnh đạo trả lại chuyên viên -&gt; hệ thống đang cho phép tải file có ảnh ký số về</w:t>
      </w:r>
    </w:p>
    <w:p w14:paraId="7FAE59C6" w14:textId="0C21C8A7" w:rsidR="00AF2E88" w:rsidRDefault="003E02D1" w:rsidP="00AF2E88">
      <w:r>
        <w:t xml:space="preserve">- </w:t>
      </w:r>
      <w:r w:rsidR="00AF2E88" w:rsidRPr="003E02D1">
        <w:rPr>
          <w:b/>
          <w:u w:val="single"/>
        </w:rPr>
        <w:t>Mong muốn</w:t>
      </w:r>
      <w:r w:rsidR="00AF2E88">
        <w:t>: File đã ký số trả lại thì không cho phép tải file về</w:t>
      </w:r>
    </w:p>
    <w:p w14:paraId="071B7421" w14:textId="2D9AEEEE" w:rsidR="003E02D1" w:rsidRDefault="003E02D1" w:rsidP="003E02D1">
      <w:pPr>
        <w:pStyle w:val="Heading3"/>
        <w:rPr>
          <w:snapToGrid/>
        </w:rPr>
      </w:pPr>
      <w:r>
        <w:t xml:space="preserve">Mô tả thay đổi về luồng </w:t>
      </w:r>
      <w:r w:rsidRPr="003E02D1">
        <w:t>nghiệp</w:t>
      </w:r>
      <w:r>
        <w:t xml:space="preserve"> vụ</w:t>
      </w:r>
    </w:p>
    <w:p w14:paraId="1E76D28D" w14:textId="33224E66" w:rsidR="003E02D1" w:rsidRDefault="003E02D1" w:rsidP="00561F89">
      <w:pPr>
        <w:pStyle w:val="NormalIndent"/>
        <w:numPr>
          <w:ilvl w:val="0"/>
          <w:numId w:val="0"/>
        </w:numPr>
      </w:pPr>
      <w:r>
        <w:t>- Áp dụng với các phiên bản: web</w:t>
      </w:r>
    </w:p>
    <w:p w14:paraId="602587EC" w14:textId="7D45CC21" w:rsidR="003E02D1" w:rsidRDefault="00561F89" w:rsidP="00561F89">
      <w:pPr>
        <w:pStyle w:val="NormalIndent"/>
        <w:numPr>
          <w:ilvl w:val="0"/>
          <w:numId w:val="0"/>
        </w:numPr>
      </w:pPr>
      <w:r>
        <w:t xml:space="preserve">- </w:t>
      </w:r>
      <w:r w:rsidR="003E02D1">
        <w:t xml:space="preserve">Tại menu cấp 1 -&gt; Văn bản đi -&gt; Menu cấp 2 -&gt; </w:t>
      </w:r>
      <w:r w:rsidR="00A40CDF">
        <w:t>Các tab: Dự thảo, Ch</w:t>
      </w:r>
      <w:r w:rsidR="0030071C">
        <w:t>ờ xử lý, Tra cứu văn bản, Tìm kiếm văn bản -&gt; Danh sách văn bản đi</w:t>
      </w:r>
    </w:p>
    <w:p w14:paraId="0AE3D378" w14:textId="45CA4667" w:rsidR="00561F89" w:rsidRDefault="00561F89" w:rsidP="00561F89">
      <w:pPr>
        <w:pStyle w:val="NormalIndent"/>
        <w:numPr>
          <w:ilvl w:val="0"/>
          <w:numId w:val="0"/>
        </w:numPr>
      </w:pPr>
      <w:r>
        <w:t xml:space="preserve">- </w:t>
      </w:r>
      <w:r w:rsidRPr="00561F89">
        <w:t xml:space="preserve">Đối với </w:t>
      </w:r>
      <w:r w:rsidR="00EC585E">
        <w:t xml:space="preserve">văn </w:t>
      </w:r>
      <w:r w:rsidRPr="00561F89">
        <w:t>bản bị trả lại hệ thống sẽ</w:t>
      </w:r>
      <w:r>
        <w:t xml:space="preserve"> check trạng thái file hiện tại:</w:t>
      </w:r>
    </w:p>
    <w:p w14:paraId="252254AD" w14:textId="5BABC828" w:rsidR="00561F89" w:rsidRDefault="00561F89" w:rsidP="00561F89">
      <w:pPr>
        <w:pStyle w:val="NormalIndent"/>
        <w:numPr>
          <w:ilvl w:val="0"/>
          <w:numId w:val="0"/>
        </w:numPr>
      </w:pPr>
      <w:r>
        <w:tab/>
        <w:t>+ Nếu file đã ký số:</w:t>
      </w:r>
    </w:p>
    <w:p w14:paraId="682A8D41" w14:textId="60C0208C" w:rsidR="00561F89" w:rsidRDefault="00561F89" w:rsidP="00561F89">
      <w:pPr>
        <w:pStyle w:val="NormalIndent"/>
      </w:pPr>
      <w:r>
        <w:t>Khi ấn vào icon xem file -&gt; Mở màn hình popup xem file -&gt; Ẩn nút Tải file</w:t>
      </w:r>
    </w:p>
    <w:p w14:paraId="45AD86D5" w14:textId="3199E679" w:rsidR="00EC585E" w:rsidRDefault="00EC585E" w:rsidP="00EC585E">
      <w:pPr>
        <w:pStyle w:val="NormalIndent"/>
      </w:pPr>
      <w:r>
        <w:t>Khi hover vào icon xem file -&gt; Hiển thị tooltips với nội dung “Xem file văn bản”</w:t>
      </w:r>
    </w:p>
    <w:p w14:paraId="4D6E5941" w14:textId="3181375C" w:rsidR="000B5F79" w:rsidRDefault="00EC585E" w:rsidP="000B5F79">
      <w:pPr>
        <w:pStyle w:val="NormalIndent"/>
      </w:pPr>
      <w:r>
        <w:t>Khi click vào tên file văn bản hoặc h</w:t>
      </w:r>
      <w:r w:rsidR="00561F89">
        <w:t>over chuột vào tên file văn bản -&gt;</w:t>
      </w:r>
      <w:r>
        <w:t>Không cho phép tải file về và hiển thị tooltips</w:t>
      </w:r>
      <w:r w:rsidR="00561F89">
        <w:t xml:space="preserve"> với nội dung “</w:t>
      </w:r>
      <w:r w:rsidR="00D239D9">
        <w:t>Không thể tải – File đã ký số và bị trả lại</w:t>
      </w:r>
      <w:r>
        <w:t xml:space="preserve">” </w:t>
      </w:r>
    </w:p>
    <w:p w14:paraId="55581D06" w14:textId="2D8FA89C" w:rsidR="000B5F79" w:rsidRDefault="00EC585E" w:rsidP="000B5F79">
      <w:pPr>
        <w:pStyle w:val="NormalIndent"/>
        <w:numPr>
          <w:ilvl w:val="0"/>
          <w:numId w:val="0"/>
        </w:numPr>
        <w:ind w:left="576"/>
      </w:pPr>
      <w:r>
        <w:t>+ Nếu file chưa ký số -&gt; giữ luồng hiện tại</w:t>
      </w:r>
    </w:p>
    <w:p w14:paraId="234370AA" w14:textId="1D7E3A94" w:rsidR="00A40CDF" w:rsidRDefault="00A40CDF" w:rsidP="00A40CDF">
      <w:pPr>
        <w:pStyle w:val="NormalIndent"/>
        <w:numPr>
          <w:ilvl w:val="0"/>
          <w:numId w:val="0"/>
        </w:numPr>
      </w:pPr>
      <w:r>
        <w:t>- Tại menu cấp 1 -&gt; Văn bản đi -&gt; Menu cấp 2 -&gt; Các tab: Dự thảo, Chờ xử lý,</w:t>
      </w:r>
      <w:r w:rsidR="0030071C">
        <w:t xml:space="preserve"> Tr</w:t>
      </w:r>
      <w:r w:rsidR="008C4125">
        <w:t>a cứu</w:t>
      </w:r>
      <w:r w:rsidR="0030071C">
        <w:t xml:space="preserve"> văn bản, Tìm kiếm văn bản </w:t>
      </w:r>
      <w:r>
        <w:t xml:space="preserve">-&gt; Chi tiết văn bản </w:t>
      </w:r>
    </w:p>
    <w:p w14:paraId="6D45F030" w14:textId="77777777" w:rsidR="00A40CDF" w:rsidRDefault="00A40CDF" w:rsidP="00A40CDF">
      <w:pPr>
        <w:pStyle w:val="NormalIndent"/>
        <w:numPr>
          <w:ilvl w:val="0"/>
          <w:numId w:val="0"/>
        </w:numPr>
      </w:pPr>
      <w:r>
        <w:t xml:space="preserve">- </w:t>
      </w:r>
      <w:r w:rsidRPr="00561F89">
        <w:t xml:space="preserve">Đối với </w:t>
      </w:r>
      <w:r>
        <w:t xml:space="preserve">văn </w:t>
      </w:r>
      <w:r w:rsidRPr="00561F89">
        <w:t>bản bị trả lại hệ thống sẽ</w:t>
      </w:r>
      <w:r>
        <w:t xml:space="preserve"> check trạng thái file hiện tại:</w:t>
      </w:r>
    </w:p>
    <w:p w14:paraId="2F1C57C0" w14:textId="77777777" w:rsidR="00A40CDF" w:rsidRDefault="00A40CDF" w:rsidP="00A40CDF">
      <w:pPr>
        <w:pStyle w:val="NormalIndent"/>
        <w:numPr>
          <w:ilvl w:val="0"/>
          <w:numId w:val="0"/>
        </w:numPr>
      </w:pPr>
      <w:r>
        <w:tab/>
        <w:t>+ Nếu file đã ký số:</w:t>
      </w:r>
    </w:p>
    <w:p w14:paraId="6D5F3365" w14:textId="77777777" w:rsidR="00A40CDF" w:rsidRDefault="00A40CDF" w:rsidP="00A40CDF">
      <w:pPr>
        <w:pStyle w:val="NormalIndent"/>
      </w:pPr>
      <w:r>
        <w:t>Khi ấn vào icon xem file -&gt; Mở màn hình popup xem file -&gt; Ẩn nút Tải file</w:t>
      </w:r>
    </w:p>
    <w:p w14:paraId="784390F1" w14:textId="77777777" w:rsidR="00A40CDF" w:rsidRDefault="00A40CDF" w:rsidP="00A40CDF">
      <w:pPr>
        <w:pStyle w:val="NormalIndent"/>
      </w:pPr>
      <w:r>
        <w:t>Khi hover vào icon xem file -&gt; Hiển thị tooltips với nội dung “Xem file văn bản”</w:t>
      </w:r>
    </w:p>
    <w:p w14:paraId="531C5314" w14:textId="77777777" w:rsidR="00A40CDF" w:rsidRDefault="00A40CDF" w:rsidP="00A40CDF">
      <w:pPr>
        <w:pStyle w:val="NormalIndent"/>
      </w:pPr>
      <w:r>
        <w:lastRenderedPageBreak/>
        <w:t xml:space="preserve">Khi click vào tên file văn bản hoặc hover chuột vào tên file văn bản -&gt;Không cho phép tải file về và hiển thị tooltips với nội dung “Không thể tải – File đã ký số và bị trả lại” </w:t>
      </w:r>
    </w:p>
    <w:p w14:paraId="7B444295" w14:textId="1DA6FDC5" w:rsidR="00A40CDF" w:rsidRDefault="00A40CDF" w:rsidP="00810660">
      <w:pPr>
        <w:pStyle w:val="NormalIndent"/>
        <w:numPr>
          <w:ilvl w:val="0"/>
          <w:numId w:val="0"/>
        </w:numPr>
        <w:ind w:left="576"/>
      </w:pPr>
      <w:r>
        <w:t>+ Nếu file chưa ký số -&gt; giữ luồng hiện tại</w:t>
      </w:r>
    </w:p>
    <w:p w14:paraId="019E2EE3" w14:textId="78A467A7" w:rsidR="000B5F79" w:rsidRDefault="000B5F79" w:rsidP="000B5F79">
      <w:pPr>
        <w:pStyle w:val="NormalIndent"/>
        <w:numPr>
          <w:ilvl w:val="0"/>
          <w:numId w:val="0"/>
        </w:numPr>
        <w:ind w:left="576"/>
      </w:pPr>
      <w:r>
        <w:t xml:space="preserve">- Với phiên bản mobile: </w:t>
      </w:r>
      <w:r w:rsidR="00810660">
        <w:t>ẩn icon chia sẻ</w:t>
      </w:r>
    </w:p>
    <w:p w14:paraId="3ACACEDE" w14:textId="00D8EE2F" w:rsidR="00662A4A" w:rsidRPr="00A40CDF" w:rsidRDefault="003E02D1" w:rsidP="00A40CDF">
      <w:pPr>
        <w:pStyle w:val="Heading2"/>
      </w:pPr>
      <w:r>
        <w:t xml:space="preserve"> </w:t>
      </w:r>
      <w:bookmarkStart w:id="117" w:name="_Toc202368586"/>
      <w:r w:rsidR="00AF2E88">
        <w:t xml:space="preserve">[YC24] </w:t>
      </w:r>
      <w:r w:rsidR="00AF2E88" w:rsidRPr="00AF2E88">
        <w:t>Bỏ 3 box thông báo (</w:t>
      </w:r>
      <w:r w:rsidR="00D239D9">
        <w:t>đề xuất bỏ cho tài khoản LĐ Bộ)</w:t>
      </w:r>
      <w:bookmarkEnd w:id="117"/>
    </w:p>
    <w:p w14:paraId="2364B74F" w14:textId="6DD5B698" w:rsidR="00D239D9" w:rsidRDefault="00D239D9" w:rsidP="00D239D9">
      <w:pPr>
        <w:pStyle w:val="Heading3"/>
      </w:pPr>
      <w:r>
        <w:t>Mô tả chung về yêu cầu nghiệp vụ</w:t>
      </w:r>
    </w:p>
    <w:p w14:paraId="0CB7EC42" w14:textId="31774A47" w:rsidR="00D239D9" w:rsidRDefault="00D239D9" w:rsidP="00D239D9">
      <w:r>
        <w:t xml:space="preserve">- </w:t>
      </w:r>
      <w:r w:rsidRPr="00D239D9">
        <w:rPr>
          <w:b/>
          <w:u w:val="single"/>
        </w:rPr>
        <w:t>Mong muốn</w:t>
      </w:r>
      <w:r>
        <w:t xml:space="preserve">: </w:t>
      </w:r>
      <w:r w:rsidRPr="00D239D9">
        <w:t>Bỏ box confirm xác nhận sau khi ấn chức năng ký để chuyển sang màn ký</w:t>
      </w:r>
    </w:p>
    <w:p w14:paraId="7909F1EC" w14:textId="24EDE7F8" w:rsidR="005C2500" w:rsidRDefault="005C2500" w:rsidP="005C2500">
      <w:pPr>
        <w:pStyle w:val="Heading3"/>
      </w:pPr>
      <w:r>
        <w:t>Mô tả thay đổi về luồng nghiệp vụ</w:t>
      </w:r>
    </w:p>
    <w:p w14:paraId="55E8CC3D" w14:textId="21D841B4" w:rsidR="005C2500" w:rsidRDefault="005C2500" w:rsidP="005C2500">
      <w:r>
        <w:t>- Áp dụng với các phiên bản: ipad, app mobile, app android</w:t>
      </w:r>
    </w:p>
    <w:p w14:paraId="48695DC3" w14:textId="0C7F78E6" w:rsidR="005C2500" w:rsidRDefault="005C2500" w:rsidP="005C2500">
      <w:r>
        <w:t>- Tại menu cấp 1-&gt; Văn bản đi -&gt; Menu cấp 2 -&gt;</w:t>
      </w:r>
      <w:r w:rsidR="005A180D">
        <w:t xml:space="preserve">Các tab: Dự thảo, Chờ xử lý,Văn bản đã cấp số, VB trình ban hành, Tra cứu văn bản-&gt; </w:t>
      </w:r>
      <w:r>
        <w:t xml:space="preserve"> Chi tiết văn bản -&gt; Ký duyệt-&gt; Bỏ màn hình popup</w:t>
      </w:r>
      <w:r w:rsidRPr="005C2500">
        <w:t xml:space="preserve"> confirm xác nhận </w:t>
      </w:r>
      <w:r>
        <w:t>và</w:t>
      </w:r>
      <w:r w:rsidRPr="005C2500">
        <w:t xml:space="preserve"> chuyển sang màn ký</w:t>
      </w:r>
    </w:p>
    <w:p w14:paraId="0F25AAFD" w14:textId="77777777" w:rsidR="005A180D" w:rsidRPr="00D239D9" w:rsidRDefault="005A180D" w:rsidP="005C2500"/>
    <w:sectPr w:rsidR="005A180D" w:rsidRPr="00D239D9" w:rsidSect="00D82ABD">
      <w:headerReference w:type="default" r:id="rId19"/>
      <w:footerReference w:type="even" r:id="rId20"/>
      <w:footerReference w:type="default" r:id="rId21"/>
      <w:pgSz w:w="11909" w:h="16834" w:code="9"/>
      <w:pgMar w:top="1152" w:right="1152" w:bottom="1238" w:left="1440" w:header="432" w:footer="432" w:gutter="0"/>
      <w:pgNumType w:start="1"/>
      <w:cols w:space="709"/>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AE7C27" w16cex:dateUtc="2024-06-30T14:05:00Z"/>
  <w16cex:commentExtensible w16cex:durableId="4641A305" w16cex:dateUtc="2024-06-30T14:06:00Z"/>
  <w16cex:commentExtensible w16cex:durableId="755E04D8" w16cex:dateUtc="2024-06-30T14:22:00Z"/>
  <w16cex:commentExtensible w16cex:durableId="26C0F30D" w16cex:dateUtc="2024-06-30T14:07:00Z"/>
  <w16cex:commentExtensible w16cex:durableId="1CF97A56" w16cex:dateUtc="2024-06-30T14:10:00Z"/>
  <w16cex:commentExtensible w16cex:durableId="20050D29" w16cex:dateUtc="2024-06-30T14:12:00Z"/>
  <w16cex:commentExtensible w16cex:durableId="2BEFEA4E" w16cex:dateUtc="2024-06-30T14:14:00Z"/>
  <w16cex:commentExtensible w16cex:durableId="262A2149" w16cex:dateUtc="2024-06-30T14:15:00Z"/>
  <w16cex:commentExtensible w16cex:durableId="25941826" w16cex:dateUtc="2024-06-30T14:16:00Z"/>
  <w16cex:commentExtensible w16cex:durableId="35C31162" w16cex:dateUtc="2024-06-30T14:17:00Z"/>
  <w16cex:commentExtensible w16cex:durableId="6E325F5E" w16cex:dateUtc="2024-06-30T14:17:00Z"/>
  <w16cex:commentExtensible w16cex:durableId="593331EA" w16cex:dateUtc="2024-06-30T14:20:00Z"/>
  <w16cex:commentExtensible w16cex:durableId="0C1C9154" w16cex:dateUtc="2024-06-30T14:23:00Z"/>
  <w16cex:commentExtensible w16cex:durableId="7D15EF2D" w16cex:dateUtc="2024-06-30T14:24:00Z"/>
  <w16cex:commentExtensible w16cex:durableId="1C8779ED" w16cex:dateUtc="2024-06-30T14:25:00Z"/>
  <w16cex:commentExtensible w16cex:durableId="5EB51B46" w16cex:dateUtc="2024-06-30T14:26:00Z"/>
  <w16cex:commentExtensible w16cex:durableId="07581C1A" w16cex:dateUtc="2024-06-30T14:28:00Z"/>
  <w16cex:commentExtensible w16cex:durableId="0875BE2C" w16cex:dateUtc="2024-06-30T14:29:00Z"/>
  <w16cex:commentExtensible w16cex:durableId="2E8D045C" w16cex:dateUtc="2024-06-3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CC2B5E" w16cid:durableId="50AE7C27"/>
  <w16cid:commentId w16cid:paraId="0642396C" w16cid:durableId="4641A305"/>
  <w16cid:commentId w16cid:paraId="3538D9BC" w16cid:durableId="755E04D8"/>
  <w16cid:commentId w16cid:paraId="383A32A9" w16cid:durableId="26C0F30D"/>
  <w16cid:commentId w16cid:paraId="0B16BD3D" w16cid:durableId="1CF97A56"/>
  <w16cid:commentId w16cid:paraId="34472C0B" w16cid:durableId="20050D29"/>
  <w16cid:commentId w16cid:paraId="37425B7F" w16cid:durableId="2BEFEA4E"/>
  <w16cid:commentId w16cid:paraId="3A296A2E" w16cid:durableId="262A2149"/>
  <w16cid:commentId w16cid:paraId="2C95E868" w16cid:durableId="25941826"/>
  <w16cid:commentId w16cid:paraId="5332932C" w16cid:durableId="35C31162"/>
  <w16cid:commentId w16cid:paraId="463BE7BA" w16cid:durableId="6E325F5E"/>
  <w16cid:commentId w16cid:paraId="4D08A29C" w16cid:durableId="593331EA"/>
  <w16cid:commentId w16cid:paraId="188D01B0" w16cid:durableId="0C1C9154"/>
  <w16cid:commentId w16cid:paraId="0781CCFD" w16cid:durableId="7D15EF2D"/>
  <w16cid:commentId w16cid:paraId="1595292A" w16cid:durableId="1C8779ED"/>
  <w16cid:commentId w16cid:paraId="7385D3C7" w16cid:durableId="5EB51B46"/>
  <w16cid:commentId w16cid:paraId="55A68807" w16cid:durableId="07581C1A"/>
  <w16cid:commentId w16cid:paraId="6CA3E8C8" w16cid:durableId="0875BE2C"/>
  <w16cid:commentId w16cid:paraId="03A364B8" w16cid:durableId="2E8D045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660B41" w14:textId="77777777" w:rsidR="00032150" w:rsidRDefault="00032150">
      <w:r>
        <w:separator/>
      </w:r>
    </w:p>
  </w:endnote>
  <w:endnote w:type="continuationSeparator" w:id="0">
    <w:p w14:paraId="7A59B90D" w14:textId="77777777" w:rsidR="00032150" w:rsidRDefault="0003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TimeH">
    <w:altName w:val="Courier New"/>
    <w:charset w:val="00"/>
    <w:family w:val="swiss"/>
    <w:pitch w:val="variable"/>
    <w:sig w:usb0="00000007" w:usb1="00000000" w:usb2="00000000" w:usb3="00000000" w:csb0="00000013" w:csb1="00000000"/>
  </w:font>
  <w:font w:name=".VnArialH">
    <w:altName w:val="Courier New"/>
    <w:charset w:val="00"/>
    <w:family w:val="swiss"/>
    <w:pitch w:val="variable"/>
    <w:sig w:usb0="00000007" w:usb1="00000000" w:usb2="00000000" w:usb3="00000000" w:csb0="00000003" w:csb1="00000000"/>
  </w:font>
  <w:font w:name=".VnArial">
    <w:altName w:val="Arial"/>
    <w:charset w:val="00"/>
    <w:family w:val="swiss"/>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F9FB1" w14:textId="77777777" w:rsidR="00866E06" w:rsidRDefault="00866E06"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7E3CB1" w14:textId="77777777" w:rsidR="00866E06" w:rsidRDefault="00866E06" w:rsidP="000B7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6C4DB" w14:textId="1E5DD4AB" w:rsidR="00866E06" w:rsidRPr="0094578C" w:rsidRDefault="00866E06" w:rsidP="0094578C">
    <w:pPr>
      <w:pStyle w:val="Footer"/>
      <w:tabs>
        <w:tab w:val="clear" w:pos="8640"/>
        <w:tab w:val="right" w:pos="9214"/>
      </w:tabs>
      <w:ind w:right="360"/>
      <w:rPr>
        <w:sz w:val="22"/>
        <w:szCs w:val="22"/>
      </w:rPr>
    </w:pP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C026A1">
      <w:rPr>
        <w:rStyle w:val="PageNumber"/>
        <w:noProof/>
      </w:rPr>
      <w:t>18</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C026A1">
      <w:rPr>
        <w:rStyle w:val="PageNumber"/>
        <w:noProof/>
      </w:rPr>
      <w:t>43</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795B23" w14:textId="77777777" w:rsidR="00032150" w:rsidRDefault="00032150">
      <w:r>
        <w:separator/>
      </w:r>
    </w:p>
  </w:footnote>
  <w:footnote w:type="continuationSeparator" w:id="0">
    <w:p w14:paraId="4D9FDC92" w14:textId="77777777" w:rsidR="00032150" w:rsidRDefault="000321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6B4EE" w14:textId="77777777" w:rsidR="00866E06" w:rsidRPr="0094578C" w:rsidRDefault="00866E06" w:rsidP="00B7495D">
    <w:pPr>
      <w:pStyle w:val="Header"/>
      <w:pBdr>
        <w:bottom w:val="single" w:sz="4" w:space="1" w:color="auto"/>
      </w:pBdr>
      <w:tabs>
        <w:tab w:val="clear" w:pos="8640"/>
        <w:tab w:val="right" w:pos="9270"/>
      </w:tabs>
      <w:rPr>
        <w:sz w:val="22"/>
        <w:szCs w:val="22"/>
      </w:rPr>
    </w:pPr>
    <w:r w:rsidRPr="0094578C">
      <w:rPr>
        <w:sz w:val="22"/>
        <w:szCs w:val="22"/>
      </w:rPr>
      <w:t xml:space="preserve">Tài liệu </w:t>
    </w:r>
    <w:r>
      <w:rPr>
        <w:sz w:val="22"/>
        <w:szCs w:val="22"/>
      </w:rPr>
      <w:t>mô tả yêu cầu thay đổi nâng cấp</w:t>
    </w:r>
    <w:r w:rsidRPr="0094578C">
      <w:rPr>
        <w:sz w:val="22"/>
        <w:szCs w:val="22"/>
      </w:rP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3072"/>
    <w:multiLevelType w:val="hybridMultilevel"/>
    <w:tmpl w:val="68F607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AA125A"/>
    <w:multiLevelType w:val="hybridMultilevel"/>
    <w:tmpl w:val="78D88E0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2" w15:restartNumberingAfterBreak="0">
    <w:nsid w:val="026E5A47"/>
    <w:multiLevelType w:val="hybridMultilevel"/>
    <w:tmpl w:val="2528E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D56A09"/>
    <w:multiLevelType w:val="hybridMultilevel"/>
    <w:tmpl w:val="F9BAFAE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4"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5"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6" w15:restartNumberingAfterBreak="0">
    <w:nsid w:val="092C11E9"/>
    <w:multiLevelType w:val="hybridMultilevel"/>
    <w:tmpl w:val="B176B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8" w15:restartNumberingAfterBreak="0">
    <w:nsid w:val="0D7873E3"/>
    <w:multiLevelType w:val="hybridMultilevel"/>
    <w:tmpl w:val="2ED85DFA"/>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9" w15:restartNumberingAfterBreak="0">
    <w:nsid w:val="0ED77C6B"/>
    <w:multiLevelType w:val="hybridMultilevel"/>
    <w:tmpl w:val="CB52A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6538F4"/>
    <w:multiLevelType w:val="hybridMultilevel"/>
    <w:tmpl w:val="4BD8F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3FB4009"/>
    <w:multiLevelType w:val="hybridMultilevel"/>
    <w:tmpl w:val="D8EEA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3"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4" w15:restartNumberingAfterBreak="0">
    <w:nsid w:val="1B4D0FB5"/>
    <w:multiLevelType w:val="hybridMultilevel"/>
    <w:tmpl w:val="99B08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B6C3271"/>
    <w:multiLevelType w:val="multilevel"/>
    <w:tmpl w:val="317A725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964"/>
        </w:tabs>
        <w:ind w:left="89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1CD26560"/>
    <w:multiLevelType w:val="hybridMultilevel"/>
    <w:tmpl w:val="A4503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9" w15:restartNumberingAfterBreak="0">
    <w:nsid w:val="1F8C6AB1"/>
    <w:multiLevelType w:val="hybridMultilevel"/>
    <w:tmpl w:val="93C0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21"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22" w15:restartNumberingAfterBreak="0">
    <w:nsid w:val="29295104"/>
    <w:multiLevelType w:val="hybridMultilevel"/>
    <w:tmpl w:val="ABBA9A8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3"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24"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5" w15:restartNumberingAfterBreak="0">
    <w:nsid w:val="3AFF078F"/>
    <w:multiLevelType w:val="hybridMultilevel"/>
    <w:tmpl w:val="45F42B06"/>
    <w:lvl w:ilvl="0" w:tplc="E8688F98">
      <w:start w:val="1"/>
      <w:numFmt w:val="bullet"/>
      <w:pStyle w:val="NormalInden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B4F7950"/>
    <w:multiLevelType w:val="hybridMultilevel"/>
    <w:tmpl w:val="A008E2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B5E539C"/>
    <w:multiLevelType w:val="hybridMultilevel"/>
    <w:tmpl w:val="A6361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29"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30"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31"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32" w15:restartNumberingAfterBreak="0">
    <w:nsid w:val="476A7564"/>
    <w:multiLevelType w:val="hybridMultilevel"/>
    <w:tmpl w:val="C1903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34" w15:restartNumberingAfterBreak="0">
    <w:nsid w:val="485D686B"/>
    <w:multiLevelType w:val="hybridMultilevel"/>
    <w:tmpl w:val="59E2B544"/>
    <w:lvl w:ilvl="0" w:tplc="7D548422">
      <w:start w:val="1"/>
      <w:numFmt w:val="bullet"/>
      <w:lvlText w:val=""/>
      <w:lvlJc w:val="left"/>
      <w:pPr>
        <w:ind w:left="1429" w:hanging="360"/>
      </w:pPr>
      <w:rPr>
        <w:rFonts w:ascii="Symbol" w:hAnsi="Symbol" w:hint="default"/>
        <w:sz w:val="24"/>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4ECE75B0"/>
    <w:multiLevelType w:val="hybridMultilevel"/>
    <w:tmpl w:val="4F1C33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541F5FEA"/>
    <w:multiLevelType w:val="hybridMultilevel"/>
    <w:tmpl w:val="B70E0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48A70CF"/>
    <w:multiLevelType w:val="hybridMultilevel"/>
    <w:tmpl w:val="08923E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9037E12"/>
    <w:multiLevelType w:val="multilevel"/>
    <w:tmpl w:val="7BD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B0796E"/>
    <w:multiLevelType w:val="hybridMultilevel"/>
    <w:tmpl w:val="BA40C364"/>
    <w:lvl w:ilvl="0" w:tplc="BCE426A4">
      <w:numFmt w:val="bullet"/>
      <w:lvlText w:val="-"/>
      <w:lvlJc w:val="left"/>
      <w:pPr>
        <w:ind w:left="417" w:hanging="360"/>
      </w:pPr>
      <w:rPr>
        <w:rFonts w:ascii=".VnTime" w:eastAsia="Times New Roman" w:hAnsi=".VnTime"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41"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42"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43"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start w:val="1"/>
      <w:numFmt w:val="bullet"/>
      <w:lvlText w:val="o"/>
      <w:lvlJc w:val="left"/>
      <w:pPr>
        <w:ind w:left="1984" w:hanging="360"/>
      </w:pPr>
      <w:rPr>
        <w:rFonts w:ascii="Courier New" w:hAnsi="Courier New" w:cs="Courier New" w:hint="default"/>
      </w:rPr>
    </w:lvl>
    <w:lvl w:ilvl="2" w:tplc="04090005">
      <w:start w:val="1"/>
      <w:numFmt w:val="bullet"/>
      <w:lvlText w:val=""/>
      <w:lvlJc w:val="left"/>
      <w:pPr>
        <w:ind w:left="2704" w:hanging="360"/>
      </w:pPr>
      <w:rPr>
        <w:rFonts w:ascii="Wingdings" w:hAnsi="Wingdings" w:hint="default"/>
      </w:rPr>
    </w:lvl>
    <w:lvl w:ilvl="3" w:tplc="04090001">
      <w:start w:val="1"/>
      <w:numFmt w:val="bullet"/>
      <w:lvlText w:val=""/>
      <w:lvlJc w:val="left"/>
      <w:pPr>
        <w:ind w:left="3424" w:hanging="360"/>
      </w:pPr>
      <w:rPr>
        <w:rFonts w:ascii="Symbol" w:hAnsi="Symbol" w:hint="default"/>
      </w:rPr>
    </w:lvl>
    <w:lvl w:ilvl="4" w:tplc="04090003">
      <w:start w:val="1"/>
      <w:numFmt w:val="bullet"/>
      <w:lvlText w:val="o"/>
      <w:lvlJc w:val="left"/>
      <w:pPr>
        <w:ind w:left="4144" w:hanging="360"/>
      </w:pPr>
      <w:rPr>
        <w:rFonts w:ascii="Courier New" w:hAnsi="Courier New" w:cs="Courier New" w:hint="default"/>
      </w:rPr>
    </w:lvl>
    <w:lvl w:ilvl="5" w:tplc="04090005">
      <w:start w:val="1"/>
      <w:numFmt w:val="bullet"/>
      <w:lvlText w:val=""/>
      <w:lvlJc w:val="left"/>
      <w:pPr>
        <w:ind w:left="4864" w:hanging="360"/>
      </w:pPr>
      <w:rPr>
        <w:rFonts w:ascii="Wingdings" w:hAnsi="Wingdings" w:hint="default"/>
      </w:rPr>
    </w:lvl>
    <w:lvl w:ilvl="6" w:tplc="04090001">
      <w:start w:val="1"/>
      <w:numFmt w:val="bullet"/>
      <w:lvlText w:val=""/>
      <w:lvlJc w:val="left"/>
      <w:pPr>
        <w:ind w:left="5584" w:hanging="360"/>
      </w:pPr>
      <w:rPr>
        <w:rFonts w:ascii="Symbol" w:hAnsi="Symbol" w:hint="default"/>
      </w:rPr>
    </w:lvl>
    <w:lvl w:ilvl="7" w:tplc="04090003">
      <w:start w:val="1"/>
      <w:numFmt w:val="bullet"/>
      <w:lvlText w:val="o"/>
      <w:lvlJc w:val="left"/>
      <w:pPr>
        <w:ind w:left="6304" w:hanging="360"/>
      </w:pPr>
      <w:rPr>
        <w:rFonts w:ascii="Courier New" w:hAnsi="Courier New" w:cs="Courier New" w:hint="default"/>
      </w:rPr>
    </w:lvl>
    <w:lvl w:ilvl="8" w:tplc="04090005">
      <w:start w:val="1"/>
      <w:numFmt w:val="bullet"/>
      <w:lvlText w:val=""/>
      <w:lvlJc w:val="left"/>
      <w:pPr>
        <w:ind w:left="7024" w:hanging="360"/>
      </w:pPr>
      <w:rPr>
        <w:rFonts w:ascii="Wingdings" w:hAnsi="Wingdings" w:hint="default"/>
      </w:rPr>
    </w:lvl>
  </w:abstractNum>
  <w:abstractNum w:abstractNumId="44"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45"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46"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7" w15:restartNumberingAfterBreak="0">
    <w:nsid w:val="6A8300A7"/>
    <w:multiLevelType w:val="multilevel"/>
    <w:tmpl w:val="5B2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9" w15:restartNumberingAfterBreak="0">
    <w:nsid w:val="6D5D5B61"/>
    <w:multiLevelType w:val="hybridMultilevel"/>
    <w:tmpl w:val="CE648C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51"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52"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53"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54"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55" w15:restartNumberingAfterBreak="0">
    <w:nsid w:val="77930812"/>
    <w:multiLevelType w:val="hybridMultilevel"/>
    <w:tmpl w:val="7A94D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792C5F15"/>
    <w:multiLevelType w:val="hybridMultilevel"/>
    <w:tmpl w:val="D1287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58" w15:restartNumberingAfterBreak="0">
    <w:nsid w:val="7D39588C"/>
    <w:multiLevelType w:val="multilevel"/>
    <w:tmpl w:val="9958493C"/>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7F9B2F72"/>
    <w:multiLevelType w:val="hybridMultilevel"/>
    <w:tmpl w:val="D5A0D2F4"/>
    <w:lvl w:ilvl="0" w:tplc="63AE8714">
      <w:start w:val="1"/>
      <w:numFmt w:val="bullet"/>
      <w:lvlText w:val="-"/>
      <w:lvlJc w:val="left"/>
      <w:pPr>
        <w:ind w:left="720" w:hanging="360"/>
      </w:pPr>
      <w:rPr>
        <w:rFonts w:ascii="Times New Roman" w:eastAsia="Batang"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8"/>
  </w:num>
  <w:num w:numId="2">
    <w:abstractNumId w:val="21"/>
  </w:num>
  <w:num w:numId="3">
    <w:abstractNumId w:val="41"/>
  </w:num>
  <w:num w:numId="4">
    <w:abstractNumId w:val="57"/>
  </w:num>
  <w:num w:numId="5">
    <w:abstractNumId w:val="53"/>
  </w:num>
  <w:num w:numId="6">
    <w:abstractNumId w:val="42"/>
  </w:num>
  <w:num w:numId="7">
    <w:abstractNumId w:val="17"/>
  </w:num>
  <w:num w:numId="8">
    <w:abstractNumId w:val="36"/>
  </w:num>
  <w:num w:numId="9">
    <w:abstractNumId w:val="23"/>
  </w:num>
  <w:num w:numId="10">
    <w:abstractNumId w:val="15"/>
  </w:num>
  <w:num w:numId="11">
    <w:abstractNumId w:val="58"/>
  </w:num>
  <w:num w:numId="12">
    <w:abstractNumId w:val="34"/>
  </w:num>
  <w:num w:numId="13">
    <w:abstractNumId w:val="43"/>
  </w:num>
  <w:num w:numId="14">
    <w:abstractNumId w:val="59"/>
  </w:num>
  <w:num w:numId="15">
    <w:abstractNumId w:val="47"/>
  </w:num>
  <w:num w:numId="16">
    <w:abstractNumId w:val="40"/>
  </w:num>
  <w:num w:numId="17">
    <w:abstractNumId w:val="16"/>
  </w:num>
  <w:num w:numId="18">
    <w:abstractNumId w:val="19"/>
  </w:num>
  <w:num w:numId="19">
    <w:abstractNumId w:val="37"/>
  </w:num>
  <w:num w:numId="20">
    <w:abstractNumId w:val="14"/>
  </w:num>
  <w:num w:numId="21">
    <w:abstractNumId w:val="35"/>
  </w:num>
  <w:num w:numId="22">
    <w:abstractNumId w:val="9"/>
  </w:num>
  <w:num w:numId="23">
    <w:abstractNumId w:val="11"/>
  </w:num>
  <w:num w:numId="24">
    <w:abstractNumId w:val="38"/>
  </w:num>
  <w:num w:numId="25">
    <w:abstractNumId w:val="49"/>
  </w:num>
  <w:num w:numId="26">
    <w:abstractNumId w:val="22"/>
  </w:num>
  <w:num w:numId="27">
    <w:abstractNumId w:val="10"/>
  </w:num>
  <w:num w:numId="28">
    <w:abstractNumId w:val="55"/>
  </w:num>
  <w:num w:numId="29">
    <w:abstractNumId w:val="1"/>
  </w:num>
  <w:num w:numId="30">
    <w:abstractNumId w:val="2"/>
  </w:num>
  <w:num w:numId="31">
    <w:abstractNumId w:val="32"/>
  </w:num>
  <w:num w:numId="32">
    <w:abstractNumId w:val="34"/>
  </w:num>
  <w:num w:numId="33">
    <w:abstractNumId w:val="25"/>
  </w:num>
  <w:num w:numId="34">
    <w:abstractNumId w:val="39"/>
  </w:num>
  <w:num w:numId="35">
    <w:abstractNumId w:val="3"/>
  </w:num>
  <w:num w:numId="36">
    <w:abstractNumId w:val="26"/>
  </w:num>
  <w:num w:numId="37">
    <w:abstractNumId w:val="6"/>
  </w:num>
  <w:num w:numId="38">
    <w:abstractNumId w:val="0"/>
  </w:num>
  <w:num w:numId="39">
    <w:abstractNumId w:val="27"/>
  </w:num>
  <w:num w:numId="40">
    <w:abstractNumId w:val="56"/>
  </w:num>
  <w:num w:numId="41">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activeWritingStyle w:appName="MSWord" w:lang="en-US" w:vendorID="64" w:dllVersion="131077" w:nlCheck="1" w:checkStyle="1"/>
  <w:activeWritingStyle w:appName="MSWord" w:lang="en-US" w:vendorID="64" w:dllVersion="131078" w:nlCheck="1" w:checkStyle="0"/>
  <w:activeWritingStyle w:appName="MSWord" w:lang="en-AU"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1EB7"/>
    <w:rsid w:val="000037D5"/>
    <w:rsid w:val="00003FBE"/>
    <w:rsid w:val="0000638E"/>
    <w:rsid w:val="00006C8D"/>
    <w:rsid w:val="00007AC9"/>
    <w:rsid w:val="000107BD"/>
    <w:rsid w:val="00013ADE"/>
    <w:rsid w:val="000166B4"/>
    <w:rsid w:val="0001786A"/>
    <w:rsid w:val="00017C5A"/>
    <w:rsid w:val="00021449"/>
    <w:rsid w:val="00023B40"/>
    <w:rsid w:val="00024028"/>
    <w:rsid w:val="00024F8F"/>
    <w:rsid w:val="000253CA"/>
    <w:rsid w:val="00026094"/>
    <w:rsid w:val="00026191"/>
    <w:rsid w:val="0002778D"/>
    <w:rsid w:val="000308AE"/>
    <w:rsid w:val="00032150"/>
    <w:rsid w:val="0003370C"/>
    <w:rsid w:val="00035BE1"/>
    <w:rsid w:val="00040722"/>
    <w:rsid w:val="000415CE"/>
    <w:rsid w:val="000419D1"/>
    <w:rsid w:val="000421BA"/>
    <w:rsid w:val="000426D7"/>
    <w:rsid w:val="000442CD"/>
    <w:rsid w:val="000443EC"/>
    <w:rsid w:val="00045E77"/>
    <w:rsid w:val="00046164"/>
    <w:rsid w:val="000470CC"/>
    <w:rsid w:val="000474F3"/>
    <w:rsid w:val="00047F48"/>
    <w:rsid w:val="00047F97"/>
    <w:rsid w:val="000508BE"/>
    <w:rsid w:val="000523B3"/>
    <w:rsid w:val="00053853"/>
    <w:rsid w:val="0005401B"/>
    <w:rsid w:val="00054D3F"/>
    <w:rsid w:val="0005586D"/>
    <w:rsid w:val="00056253"/>
    <w:rsid w:val="00056C78"/>
    <w:rsid w:val="00060535"/>
    <w:rsid w:val="000648BA"/>
    <w:rsid w:val="00065CFE"/>
    <w:rsid w:val="0006635F"/>
    <w:rsid w:val="0007290B"/>
    <w:rsid w:val="00072C6A"/>
    <w:rsid w:val="00073A14"/>
    <w:rsid w:val="00074424"/>
    <w:rsid w:val="000755E3"/>
    <w:rsid w:val="00076DFF"/>
    <w:rsid w:val="000803CF"/>
    <w:rsid w:val="0008124F"/>
    <w:rsid w:val="000816EF"/>
    <w:rsid w:val="00083617"/>
    <w:rsid w:val="00084617"/>
    <w:rsid w:val="0008505E"/>
    <w:rsid w:val="0008550A"/>
    <w:rsid w:val="00086AC9"/>
    <w:rsid w:val="00090CC1"/>
    <w:rsid w:val="0009125A"/>
    <w:rsid w:val="00093A5D"/>
    <w:rsid w:val="00093D59"/>
    <w:rsid w:val="00094D86"/>
    <w:rsid w:val="00094DD8"/>
    <w:rsid w:val="000950A0"/>
    <w:rsid w:val="00095FA7"/>
    <w:rsid w:val="000A0730"/>
    <w:rsid w:val="000A250E"/>
    <w:rsid w:val="000A32C4"/>
    <w:rsid w:val="000A3DCE"/>
    <w:rsid w:val="000A3EFB"/>
    <w:rsid w:val="000A53C5"/>
    <w:rsid w:val="000A6CAE"/>
    <w:rsid w:val="000B148D"/>
    <w:rsid w:val="000B1F4F"/>
    <w:rsid w:val="000B332C"/>
    <w:rsid w:val="000B3EE9"/>
    <w:rsid w:val="000B5B6C"/>
    <w:rsid w:val="000B5F79"/>
    <w:rsid w:val="000B749B"/>
    <w:rsid w:val="000B7535"/>
    <w:rsid w:val="000C0791"/>
    <w:rsid w:val="000C0FCC"/>
    <w:rsid w:val="000C1494"/>
    <w:rsid w:val="000C1969"/>
    <w:rsid w:val="000C2512"/>
    <w:rsid w:val="000C461D"/>
    <w:rsid w:val="000C7DCD"/>
    <w:rsid w:val="000D0314"/>
    <w:rsid w:val="000D1E13"/>
    <w:rsid w:val="000D2A47"/>
    <w:rsid w:val="000D2F6B"/>
    <w:rsid w:val="000D318C"/>
    <w:rsid w:val="000D3C38"/>
    <w:rsid w:val="000D5A0F"/>
    <w:rsid w:val="000D63E5"/>
    <w:rsid w:val="000D6AA1"/>
    <w:rsid w:val="000E60D9"/>
    <w:rsid w:val="000E6DB2"/>
    <w:rsid w:val="000E767A"/>
    <w:rsid w:val="000F0128"/>
    <w:rsid w:val="000F1775"/>
    <w:rsid w:val="000F2086"/>
    <w:rsid w:val="000F23C2"/>
    <w:rsid w:val="000F3488"/>
    <w:rsid w:val="000F78F7"/>
    <w:rsid w:val="00100A0D"/>
    <w:rsid w:val="0010152C"/>
    <w:rsid w:val="0010211E"/>
    <w:rsid w:val="001021B4"/>
    <w:rsid w:val="00103B02"/>
    <w:rsid w:val="00103CB5"/>
    <w:rsid w:val="001051C0"/>
    <w:rsid w:val="001052ED"/>
    <w:rsid w:val="0010590A"/>
    <w:rsid w:val="00105C36"/>
    <w:rsid w:val="001104F0"/>
    <w:rsid w:val="001106A6"/>
    <w:rsid w:val="0011095D"/>
    <w:rsid w:val="00112892"/>
    <w:rsid w:val="0011377A"/>
    <w:rsid w:val="001139CE"/>
    <w:rsid w:val="0011666A"/>
    <w:rsid w:val="00116C3F"/>
    <w:rsid w:val="00117E8A"/>
    <w:rsid w:val="00123098"/>
    <w:rsid w:val="00123111"/>
    <w:rsid w:val="001235CB"/>
    <w:rsid w:val="00124149"/>
    <w:rsid w:val="0012481D"/>
    <w:rsid w:val="00124AA4"/>
    <w:rsid w:val="00125F8C"/>
    <w:rsid w:val="0012692B"/>
    <w:rsid w:val="001303AE"/>
    <w:rsid w:val="00130CEF"/>
    <w:rsid w:val="001322F7"/>
    <w:rsid w:val="001340D3"/>
    <w:rsid w:val="00136490"/>
    <w:rsid w:val="00136512"/>
    <w:rsid w:val="0013740D"/>
    <w:rsid w:val="00140901"/>
    <w:rsid w:val="001440B5"/>
    <w:rsid w:val="00144ADB"/>
    <w:rsid w:val="00145C11"/>
    <w:rsid w:val="0014721B"/>
    <w:rsid w:val="001479CA"/>
    <w:rsid w:val="0015016C"/>
    <w:rsid w:val="001520B4"/>
    <w:rsid w:val="00154FE2"/>
    <w:rsid w:val="00155202"/>
    <w:rsid w:val="001557C2"/>
    <w:rsid w:val="00156A9C"/>
    <w:rsid w:val="00157456"/>
    <w:rsid w:val="00160B1B"/>
    <w:rsid w:val="001615C0"/>
    <w:rsid w:val="001623CC"/>
    <w:rsid w:val="001626B6"/>
    <w:rsid w:val="0016305D"/>
    <w:rsid w:val="0016381C"/>
    <w:rsid w:val="00163DE4"/>
    <w:rsid w:val="00165031"/>
    <w:rsid w:val="00165C27"/>
    <w:rsid w:val="00166C8E"/>
    <w:rsid w:val="00167748"/>
    <w:rsid w:val="0017027F"/>
    <w:rsid w:val="001709E6"/>
    <w:rsid w:val="00171E46"/>
    <w:rsid w:val="001722A1"/>
    <w:rsid w:val="001754E2"/>
    <w:rsid w:val="001756CD"/>
    <w:rsid w:val="0017613C"/>
    <w:rsid w:val="00176F39"/>
    <w:rsid w:val="0017701F"/>
    <w:rsid w:val="001773C5"/>
    <w:rsid w:val="001803D0"/>
    <w:rsid w:val="00180856"/>
    <w:rsid w:val="00181BF6"/>
    <w:rsid w:val="001826EC"/>
    <w:rsid w:val="00184CCC"/>
    <w:rsid w:val="00185881"/>
    <w:rsid w:val="00186F6B"/>
    <w:rsid w:val="00187683"/>
    <w:rsid w:val="00187D10"/>
    <w:rsid w:val="0019014B"/>
    <w:rsid w:val="0019121F"/>
    <w:rsid w:val="00193106"/>
    <w:rsid w:val="00193159"/>
    <w:rsid w:val="0019444C"/>
    <w:rsid w:val="00197817"/>
    <w:rsid w:val="001A1A60"/>
    <w:rsid w:val="001A2A6F"/>
    <w:rsid w:val="001A2B36"/>
    <w:rsid w:val="001A35BA"/>
    <w:rsid w:val="001A35D0"/>
    <w:rsid w:val="001A79EC"/>
    <w:rsid w:val="001A7C76"/>
    <w:rsid w:val="001B2011"/>
    <w:rsid w:val="001B2F60"/>
    <w:rsid w:val="001B3A88"/>
    <w:rsid w:val="001B71EC"/>
    <w:rsid w:val="001B754C"/>
    <w:rsid w:val="001B78FC"/>
    <w:rsid w:val="001C0FAA"/>
    <w:rsid w:val="001C1C32"/>
    <w:rsid w:val="001C1EE5"/>
    <w:rsid w:val="001C7298"/>
    <w:rsid w:val="001C7A2F"/>
    <w:rsid w:val="001D053F"/>
    <w:rsid w:val="001D35B2"/>
    <w:rsid w:val="001D3735"/>
    <w:rsid w:val="001D399A"/>
    <w:rsid w:val="001D696B"/>
    <w:rsid w:val="001D6AA5"/>
    <w:rsid w:val="001E17C5"/>
    <w:rsid w:val="001E23AF"/>
    <w:rsid w:val="001E28D2"/>
    <w:rsid w:val="001E2951"/>
    <w:rsid w:val="001E517C"/>
    <w:rsid w:val="001E6F6D"/>
    <w:rsid w:val="001F00C9"/>
    <w:rsid w:val="001F01CD"/>
    <w:rsid w:val="001F06B4"/>
    <w:rsid w:val="001F0D81"/>
    <w:rsid w:val="001F0E40"/>
    <w:rsid w:val="001F334D"/>
    <w:rsid w:val="001F3FCC"/>
    <w:rsid w:val="001F5BA0"/>
    <w:rsid w:val="001F71B4"/>
    <w:rsid w:val="00200D0B"/>
    <w:rsid w:val="00201670"/>
    <w:rsid w:val="0020552E"/>
    <w:rsid w:val="00205C5B"/>
    <w:rsid w:val="002107AD"/>
    <w:rsid w:val="0021367C"/>
    <w:rsid w:val="00213C69"/>
    <w:rsid w:val="00214728"/>
    <w:rsid w:val="00215113"/>
    <w:rsid w:val="002153BE"/>
    <w:rsid w:val="00215419"/>
    <w:rsid w:val="002166DC"/>
    <w:rsid w:val="002223E2"/>
    <w:rsid w:val="00222F20"/>
    <w:rsid w:val="0022310D"/>
    <w:rsid w:val="002235BA"/>
    <w:rsid w:val="00223917"/>
    <w:rsid w:val="002246F4"/>
    <w:rsid w:val="00224B8B"/>
    <w:rsid w:val="00224BA9"/>
    <w:rsid w:val="002255F3"/>
    <w:rsid w:val="002279E7"/>
    <w:rsid w:val="00227B40"/>
    <w:rsid w:val="00227CF9"/>
    <w:rsid w:val="002314DA"/>
    <w:rsid w:val="00234D95"/>
    <w:rsid w:val="00234E75"/>
    <w:rsid w:val="00236610"/>
    <w:rsid w:val="002375CF"/>
    <w:rsid w:val="00237B2C"/>
    <w:rsid w:val="00241C1D"/>
    <w:rsid w:val="00242F8E"/>
    <w:rsid w:val="002431A0"/>
    <w:rsid w:val="0024362C"/>
    <w:rsid w:val="002447F8"/>
    <w:rsid w:val="002448A4"/>
    <w:rsid w:val="00244ACB"/>
    <w:rsid w:val="0024548B"/>
    <w:rsid w:val="00245E67"/>
    <w:rsid w:val="002462EC"/>
    <w:rsid w:val="00250C7D"/>
    <w:rsid w:val="002513AF"/>
    <w:rsid w:val="0025172C"/>
    <w:rsid w:val="00252B02"/>
    <w:rsid w:val="00252F3F"/>
    <w:rsid w:val="00256282"/>
    <w:rsid w:val="0025679D"/>
    <w:rsid w:val="00257AD2"/>
    <w:rsid w:val="00260426"/>
    <w:rsid w:val="002607C1"/>
    <w:rsid w:val="002627A8"/>
    <w:rsid w:val="0026281C"/>
    <w:rsid w:val="0026297D"/>
    <w:rsid w:val="00262CDA"/>
    <w:rsid w:val="002632B3"/>
    <w:rsid w:val="002636AE"/>
    <w:rsid w:val="00263850"/>
    <w:rsid w:val="00265506"/>
    <w:rsid w:val="002662CB"/>
    <w:rsid w:val="00272E76"/>
    <w:rsid w:val="002747CD"/>
    <w:rsid w:val="00274B1B"/>
    <w:rsid w:val="00276C77"/>
    <w:rsid w:val="00277069"/>
    <w:rsid w:val="002776DF"/>
    <w:rsid w:val="00277D6B"/>
    <w:rsid w:val="00281599"/>
    <w:rsid w:val="00281BA1"/>
    <w:rsid w:val="00286A7E"/>
    <w:rsid w:val="0029138B"/>
    <w:rsid w:val="00291AAF"/>
    <w:rsid w:val="002928EA"/>
    <w:rsid w:val="00292C3F"/>
    <w:rsid w:val="002948DF"/>
    <w:rsid w:val="00295A28"/>
    <w:rsid w:val="0029654B"/>
    <w:rsid w:val="002A084D"/>
    <w:rsid w:val="002A1879"/>
    <w:rsid w:val="002A1D2D"/>
    <w:rsid w:val="002A2B62"/>
    <w:rsid w:val="002A5566"/>
    <w:rsid w:val="002A6646"/>
    <w:rsid w:val="002A771C"/>
    <w:rsid w:val="002A7AC1"/>
    <w:rsid w:val="002B04B9"/>
    <w:rsid w:val="002B06DA"/>
    <w:rsid w:val="002B2904"/>
    <w:rsid w:val="002B294D"/>
    <w:rsid w:val="002B2BAA"/>
    <w:rsid w:val="002B65F4"/>
    <w:rsid w:val="002B6C12"/>
    <w:rsid w:val="002B6DA1"/>
    <w:rsid w:val="002B76DF"/>
    <w:rsid w:val="002B7E42"/>
    <w:rsid w:val="002C3776"/>
    <w:rsid w:val="002C47AD"/>
    <w:rsid w:val="002C5023"/>
    <w:rsid w:val="002C53D3"/>
    <w:rsid w:val="002D4B01"/>
    <w:rsid w:val="002D5C0D"/>
    <w:rsid w:val="002E004E"/>
    <w:rsid w:val="002E03D7"/>
    <w:rsid w:val="002E0F91"/>
    <w:rsid w:val="002E1692"/>
    <w:rsid w:val="002E1919"/>
    <w:rsid w:val="002E21EE"/>
    <w:rsid w:val="002E39AB"/>
    <w:rsid w:val="002E5D61"/>
    <w:rsid w:val="002E6929"/>
    <w:rsid w:val="002E7731"/>
    <w:rsid w:val="002E7F77"/>
    <w:rsid w:val="002F0417"/>
    <w:rsid w:val="002F113E"/>
    <w:rsid w:val="002F13A2"/>
    <w:rsid w:val="002F146F"/>
    <w:rsid w:val="002F2A84"/>
    <w:rsid w:val="002F2E24"/>
    <w:rsid w:val="002F479D"/>
    <w:rsid w:val="002F482A"/>
    <w:rsid w:val="002F4F06"/>
    <w:rsid w:val="002F504F"/>
    <w:rsid w:val="002F5B03"/>
    <w:rsid w:val="002F5F16"/>
    <w:rsid w:val="002F61F4"/>
    <w:rsid w:val="002F6BA4"/>
    <w:rsid w:val="002F7E28"/>
    <w:rsid w:val="0030071C"/>
    <w:rsid w:val="003044A8"/>
    <w:rsid w:val="00305248"/>
    <w:rsid w:val="003109BD"/>
    <w:rsid w:val="00310C79"/>
    <w:rsid w:val="003117E4"/>
    <w:rsid w:val="00315BDA"/>
    <w:rsid w:val="00315CF6"/>
    <w:rsid w:val="00315E3D"/>
    <w:rsid w:val="003203C7"/>
    <w:rsid w:val="00321356"/>
    <w:rsid w:val="00323D9E"/>
    <w:rsid w:val="00324F9F"/>
    <w:rsid w:val="0032627B"/>
    <w:rsid w:val="003276B2"/>
    <w:rsid w:val="00330CA2"/>
    <w:rsid w:val="00331C94"/>
    <w:rsid w:val="00332E58"/>
    <w:rsid w:val="00333B64"/>
    <w:rsid w:val="00334042"/>
    <w:rsid w:val="00335580"/>
    <w:rsid w:val="00337428"/>
    <w:rsid w:val="00337B18"/>
    <w:rsid w:val="003400FB"/>
    <w:rsid w:val="00341715"/>
    <w:rsid w:val="00346680"/>
    <w:rsid w:val="00346AC2"/>
    <w:rsid w:val="003473C1"/>
    <w:rsid w:val="00352333"/>
    <w:rsid w:val="0035441D"/>
    <w:rsid w:val="00354CF2"/>
    <w:rsid w:val="003555C1"/>
    <w:rsid w:val="00357D77"/>
    <w:rsid w:val="0036016F"/>
    <w:rsid w:val="003607D7"/>
    <w:rsid w:val="0036231E"/>
    <w:rsid w:val="0036286C"/>
    <w:rsid w:val="00362AB2"/>
    <w:rsid w:val="003649F6"/>
    <w:rsid w:val="003673F7"/>
    <w:rsid w:val="00371038"/>
    <w:rsid w:val="0037111F"/>
    <w:rsid w:val="0037134C"/>
    <w:rsid w:val="00373EBF"/>
    <w:rsid w:val="00374462"/>
    <w:rsid w:val="00375221"/>
    <w:rsid w:val="00375C7C"/>
    <w:rsid w:val="003806AF"/>
    <w:rsid w:val="00381B98"/>
    <w:rsid w:val="00382BAF"/>
    <w:rsid w:val="00383140"/>
    <w:rsid w:val="00387285"/>
    <w:rsid w:val="003876C7"/>
    <w:rsid w:val="00387EE1"/>
    <w:rsid w:val="00391B14"/>
    <w:rsid w:val="003943AA"/>
    <w:rsid w:val="0039473B"/>
    <w:rsid w:val="00397D2E"/>
    <w:rsid w:val="003A0875"/>
    <w:rsid w:val="003A1299"/>
    <w:rsid w:val="003A1A6F"/>
    <w:rsid w:val="003A2C2F"/>
    <w:rsid w:val="003A418A"/>
    <w:rsid w:val="003A5D9A"/>
    <w:rsid w:val="003B05C6"/>
    <w:rsid w:val="003B165B"/>
    <w:rsid w:val="003B1817"/>
    <w:rsid w:val="003B1BDC"/>
    <w:rsid w:val="003B69A2"/>
    <w:rsid w:val="003C13FB"/>
    <w:rsid w:val="003C1937"/>
    <w:rsid w:val="003C2632"/>
    <w:rsid w:val="003C2971"/>
    <w:rsid w:val="003C3E8B"/>
    <w:rsid w:val="003C41BE"/>
    <w:rsid w:val="003C4687"/>
    <w:rsid w:val="003C6071"/>
    <w:rsid w:val="003C631B"/>
    <w:rsid w:val="003C72DB"/>
    <w:rsid w:val="003C7AA2"/>
    <w:rsid w:val="003D0A06"/>
    <w:rsid w:val="003D26E2"/>
    <w:rsid w:val="003D26F0"/>
    <w:rsid w:val="003D76E9"/>
    <w:rsid w:val="003E02D1"/>
    <w:rsid w:val="003E0383"/>
    <w:rsid w:val="003E070D"/>
    <w:rsid w:val="003E1FF0"/>
    <w:rsid w:val="003E3B2F"/>
    <w:rsid w:val="003E48C8"/>
    <w:rsid w:val="003E6C59"/>
    <w:rsid w:val="003F00A1"/>
    <w:rsid w:val="003F051B"/>
    <w:rsid w:val="003F3EF3"/>
    <w:rsid w:val="003F4038"/>
    <w:rsid w:val="003F4675"/>
    <w:rsid w:val="003F5955"/>
    <w:rsid w:val="003F68B3"/>
    <w:rsid w:val="003F7ABA"/>
    <w:rsid w:val="003F7B5E"/>
    <w:rsid w:val="00400A8F"/>
    <w:rsid w:val="00401D6D"/>
    <w:rsid w:val="004020F5"/>
    <w:rsid w:val="004044F4"/>
    <w:rsid w:val="0040548F"/>
    <w:rsid w:val="00405AAE"/>
    <w:rsid w:val="00407470"/>
    <w:rsid w:val="00410793"/>
    <w:rsid w:val="00410B1E"/>
    <w:rsid w:val="00411B26"/>
    <w:rsid w:val="00413F3E"/>
    <w:rsid w:val="00414066"/>
    <w:rsid w:val="00414321"/>
    <w:rsid w:val="004147EA"/>
    <w:rsid w:val="00415879"/>
    <w:rsid w:val="00417023"/>
    <w:rsid w:val="00417AF5"/>
    <w:rsid w:val="00420757"/>
    <w:rsid w:val="00420DEC"/>
    <w:rsid w:val="004210FD"/>
    <w:rsid w:val="004212EB"/>
    <w:rsid w:val="004230A3"/>
    <w:rsid w:val="0042386A"/>
    <w:rsid w:val="004243F7"/>
    <w:rsid w:val="00426E79"/>
    <w:rsid w:val="004274C7"/>
    <w:rsid w:val="0043114A"/>
    <w:rsid w:val="0043127E"/>
    <w:rsid w:val="0043266E"/>
    <w:rsid w:val="00433A5A"/>
    <w:rsid w:val="00434399"/>
    <w:rsid w:val="004354D2"/>
    <w:rsid w:val="00435B61"/>
    <w:rsid w:val="0043743F"/>
    <w:rsid w:val="00441C8F"/>
    <w:rsid w:val="004424F6"/>
    <w:rsid w:val="00446A69"/>
    <w:rsid w:val="00446C05"/>
    <w:rsid w:val="00447819"/>
    <w:rsid w:val="004510ED"/>
    <w:rsid w:val="004543D7"/>
    <w:rsid w:val="0045509C"/>
    <w:rsid w:val="0045536B"/>
    <w:rsid w:val="00455D3A"/>
    <w:rsid w:val="00457A81"/>
    <w:rsid w:val="00460C42"/>
    <w:rsid w:val="00463DDF"/>
    <w:rsid w:val="004660B7"/>
    <w:rsid w:val="004662C4"/>
    <w:rsid w:val="00466E1D"/>
    <w:rsid w:val="00474C96"/>
    <w:rsid w:val="0047642D"/>
    <w:rsid w:val="00480815"/>
    <w:rsid w:val="00482149"/>
    <w:rsid w:val="00482150"/>
    <w:rsid w:val="00482B56"/>
    <w:rsid w:val="00483773"/>
    <w:rsid w:val="00486098"/>
    <w:rsid w:val="00486BF6"/>
    <w:rsid w:val="00487039"/>
    <w:rsid w:val="0049038B"/>
    <w:rsid w:val="00490DA0"/>
    <w:rsid w:val="0049112A"/>
    <w:rsid w:val="00491348"/>
    <w:rsid w:val="0049208E"/>
    <w:rsid w:val="004927A8"/>
    <w:rsid w:val="00493445"/>
    <w:rsid w:val="00493A7F"/>
    <w:rsid w:val="0049485E"/>
    <w:rsid w:val="00495A10"/>
    <w:rsid w:val="00496056"/>
    <w:rsid w:val="00496491"/>
    <w:rsid w:val="004A07F0"/>
    <w:rsid w:val="004A6D3D"/>
    <w:rsid w:val="004B15DA"/>
    <w:rsid w:val="004B4B85"/>
    <w:rsid w:val="004B70AA"/>
    <w:rsid w:val="004C097D"/>
    <w:rsid w:val="004C2FA8"/>
    <w:rsid w:val="004C3913"/>
    <w:rsid w:val="004D0C27"/>
    <w:rsid w:val="004D29B7"/>
    <w:rsid w:val="004D3B00"/>
    <w:rsid w:val="004D5AB8"/>
    <w:rsid w:val="004D5B92"/>
    <w:rsid w:val="004D7748"/>
    <w:rsid w:val="004D7EFE"/>
    <w:rsid w:val="004E0A2F"/>
    <w:rsid w:val="004E0B39"/>
    <w:rsid w:val="004E5F64"/>
    <w:rsid w:val="004E6A75"/>
    <w:rsid w:val="004E6B24"/>
    <w:rsid w:val="004E7ACA"/>
    <w:rsid w:val="004F26FA"/>
    <w:rsid w:val="004F378F"/>
    <w:rsid w:val="004F3FCC"/>
    <w:rsid w:val="004F5A6B"/>
    <w:rsid w:val="004F62CB"/>
    <w:rsid w:val="004F6949"/>
    <w:rsid w:val="004F7136"/>
    <w:rsid w:val="0050096A"/>
    <w:rsid w:val="00500CBA"/>
    <w:rsid w:val="005034BC"/>
    <w:rsid w:val="005050B2"/>
    <w:rsid w:val="00505A03"/>
    <w:rsid w:val="00506412"/>
    <w:rsid w:val="00506612"/>
    <w:rsid w:val="00506A7D"/>
    <w:rsid w:val="00507830"/>
    <w:rsid w:val="00510402"/>
    <w:rsid w:val="00511F2C"/>
    <w:rsid w:val="005162BD"/>
    <w:rsid w:val="0051689C"/>
    <w:rsid w:val="005177A8"/>
    <w:rsid w:val="0052113D"/>
    <w:rsid w:val="0052152D"/>
    <w:rsid w:val="00522DED"/>
    <w:rsid w:val="005247A8"/>
    <w:rsid w:val="00525B0B"/>
    <w:rsid w:val="005277C6"/>
    <w:rsid w:val="00533417"/>
    <w:rsid w:val="00537A2A"/>
    <w:rsid w:val="00540843"/>
    <w:rsid w:val="005471C3"/>
    <w:rsid w:val="005511BC"/>
    <w:rsid w:val="00553AB3"/>
    <w:rsid w:val="00554FD7"/>
    <w:rsid w:val="0055638E"/>
    <w:rsid w:val="005603F7"/>
    <w:rsid w:val="00561F89"/>
    <w:rsid w:val="00564CCA"/>
    <w:rsid w:val="00566BAC"/>
    <w:rsid w:val="00567633"/>
    <w:rsid w:val="00567728"/>
    <w:rsid w:val="00570842"/>
    <w:rsid w:val="0057087C"/>
    <w:rsid w:val="00570971"/>
    <w:rsid w:val="00571309"/>
    <w:rsid w:val="005723B6"/>
    <w:rsid w:val="00572A23"/>
    <w:rsid w:val="005760F6"/>
    <w:rsid w:val="00576E86"/>
    <w:rsid w:val="00580923"/>
    <w:rsid w:val="00582B31"/>
    <w:rsid w:val="00584132"/>
    <w:rsid w:val="00584C7B"/>
    <w:rsid w:val="00585020"/>
    <w:rsid w:val="0058516E"/>
    <w:rsid w:val="005863A1"/>
    <w:rsid w:val="005868A4"/>
    <w:rsid w:val="0058758E"/>
    <w:rsid w:val="00590DFB"/>
    <w:rsid w:val="00592AF8"/>
    <w:rsid w:val="00592C10"/>
    <w:rsid w:val="005937C9"/>
    <w:rsid w:val="00594215"/>
    <w:rsid w:val="005944FE"/>
    <w:rsid w:val="00595D1E"/>
    <w:rsid w:val="00597800"/>
    <w:rsid w:val="005A0217"/>
    <w:rsid w:val="005A0DAB"/>
    <w:rsid w:val="005A180D"/>
    <w:rsid w:val="005A1C18"/>
    <w:rsid w:val="005A1E31"/>
    <w:rsid w:val="005A28C6"/>
    <w:rsid w:val="005A2B14"/>
    <w:rsid w:val="005A3113"/>
    <w:rsid w:val="005A3DEE"/>
    <w:rsid w:val="005A480A"/>
    <w:rsid w:val="005B03D4"/>
    <w:rsid w:val="005B3909"/>
    <w:rsid w:val="005B5A89"/>
    <w:rsid w:val="005B6036"/>
    <w:rsid w:val="005B721F"/>
    <w:rsid w:val="005B7FE7"/>
    <w:rsid w:val="005C0B39"/>
    <w:rsid w:val="005C1E8D"/>
    <w:rsid w:val="005C2500"/>
    <w:rsid w:val="005C43DF"/>
    <w:rsid w:val="005C6EDC"/>
    <w:rsid w:val="005C792A"/>
    <w:rsid w:val="005D0880"/>
    <w:rsid w:val="005D17E8"/>
    <w:rsid w:val="005D234E"/>
    <w:rsid w:val="005D438D"/>
    <w:rsid w:val="005D634E"/>
    <w:rsid w:val="005D703A"/>
    <w:rsid w:val="005D7FF5"/>
    <w:rsid w:val="005E02CB"/>
    <w:rsid w:val="005E0342"/>
    <w:rsid w:val="005E2AAD"/>
    <w:rsid w:val="005E2F10"/>
    <w:rsid w:val="005E38B5"/>
    <w:rsid w:val="005E4A8E"/>
    <w:rsid w:val="005E52B9"/>
    <w:rsid w:val="005E74ED"/>
    <w:rsid w:val="005E7E9E"/>
    <w:rsid w:val="005F0BBA"/>
    <w:rsid w:val="005F0C0E"/>
    <w:rsid w:val="005F17FC"/>
    <w:rsid w:val="005F2610"/>
    <w:rsid w:val="005F3123"/>
    <w:rsid w:val="005F458F"/>
    <w:rsid w:val="005F4BF6"/>
    <w:rsid w:val="00602544"/>
    <w:rsid w:val="00602B44"/>
    <w:rsid w:val="00607236"/>
    <w:rsid w:val="006079BB"/>
    <w:rsid w:val="00610B41"/>
    <w:rsid w:val="00612600"/>
    <w:rsid w:val="00612DAA"/>
    <w:rsid w:val="00613E25"/>
    <w:rsid w:val="00615390"/>
    <w:rsid w:val="006162AA"/>
    <w:rsid w:val="006172FD"/>
    <w:rsid w:val="00620DE2"/>
    <w:rsid w:val="00623715"/>
    <w:rsid w:val="00623A91"/>
    <w:rsid w:val="006247D3"/>
    <w:rsid w:val="00625FC2"/>
    <w:rsid w:val="006314FE"/>
    <w:rsid w:val="0063222F"/>
    <w:rsid w:val="00634014"/>
    <w:rsid w:val="00634310"/>
    <w:rsid w:val="00636038"/>
    <w:rsid w:val="00636500"/>
    <w:rsid w:val="00636677"/>
    <w:rsid w:val="0063702C"/>
    <w:rsid w:val="00637044"/>
    <w:rsid w:val="0064070C"/>
    <w:rsid w:val="00640FEA"/>
    <w:rsid w:val="006415D5"/>
    <w:rsid w:val="006438D1"/>
    <w:rsid w:val="00644B49"/>
    <w:rsid w:val="006452A3"/>
    <w:rsid w:val="0064647F"/>
    <w:rsid w:val="00647333"/>
    <w:rsid w:val="00647792"/>
    <w:rsid w:val="006508A3"/>
    <w:rsid w:val="00650ABE"/>
    <w:rsid w:val="00650EC7"/>
    <w:rsid w:val="00652A14"/>
    <w:rsid w:val="00652DE5"/>
    <w:rsid w:val="00653D54"/>
    <w:rsid w:val="00655152"/>
    <w:rsid w:val="0065653C"/>
    <w:rsid w:val="00656558"/>
    <w:rsid w:val="00660B53"/>
    <w:rsid w:val="00660B87"/>
    <w:rsid w:val="006617E7"/>
    <w:rsid w:val="00662A4A"/>
    <w:rsid w:val="006636E3"/>
    <w:rsid w:val="00664E2D"/>
    <w:rsid w:val="00666F4D"/>
    <w:rsid w:val="00667F3A"/>
    <w:rsid w:val="0067033A"/>
    <w:rsid w:val="00670BC0"/>
    <w:rsid w:val="00671489"/>
    <w:rsid w:val="00671A5A"/>
    <w:rsid w:val="00671B8B"/>
    <w:rsid w:val="00671DE0"/>
    <w:rsid w:val="006726CB"/>
    <w:rsid w:val="00674259"/>
    <w:rsid w:val="00674D72"/>
    <w:rsid w:val="006752E8"/>
    <w:rsid w:val="00675391"/>
    <w:rsid w:val="00676A2B"/>
    <w:rsid w:val="006808DC"/>
    <w:rsid w:val="00680BB6"/>
    <w:rsid w:val="00682B9F"/>
    <w:rsid w:val="00682FA8"/>
    <w:rsid w:val="00686300"/>
    <w:rsid w:val="0068681D"/>
    <w:rsid w:val="0068762D"/>
    <w:rsid w:val="00687DB4"/>
    <w:rsid w:val="0069370E"/>
    <w:rsid w:val="00693B48"/>
    <w:rsid w:val="00694EB3"/>
    <w:rsid w:val="00695D8B"/>
    <w:rsid w:val="00695FD4"/>
    <w:rsid w:val="00696F43"/>
    <w:rsid w:val="006A1443"/>
    <w:rsid w:val="006A2291"/>
    <w:rsid w:val="006A3322"/>
    <w:rsid w:val="006A3E70"/>
    <w:rsid w:val="006A4227"/>
    <w:rsid w:val="006A7B60"/>
    <w:rsid w:val="006B02B5"/>
    <w:rsid w:val="006B02C5"/>
    <w:rsid w:val="006B0C33"/>
    <w:rsid w:val="006B21B9"/>
    <w:rsid w:val="006B2A32"/>
    <w:rsid w:val="006B46F7"/>
    <w:rsid w:val="006B47CB"/>
    <w:rsid w:val="006B54BB"/>
    <w:rsid w:val="006B5E1D"/>
    <w:rsid w:val="006B69E1"/>
    <w:rsid w:val="006B6DF2"/>
    <w:rsid w:val="006C0239"/>
    <w:rsid w:val="006C162F"/>
    <w:rsid w:val="006C18D4"/>
    <w:rsid w:val="006C1AF0"/>
    <w:rsid w:val="006C491A"/>
    <w:rsid w:val="006C5159"/>
    <w:rsid w:val="006C549E"/>
    <w:rsid w:val="006C6083"/>
    <w:rsid w:val="006C634C"/>
    <w:rsid w:val="006C670C"/>
    <w:rsid w:val="006C77D7"/>
    <w:rsid w:val="006C7902"/>
    <w:rsid w:val="006D0321"/>
    <w:rsid w:val="006D23A1"/>
    <w:rsid w:val="006D2979"/>
    <w:rsid w:val="006D29DD"/>
    <w:rsid w:val="006D6DC2"/>
    <w:rsid w:val="006E03B3"/>
    <w:rsid w:val="006E133A"/>
    <w:rsid w:val="006E137A"/>
    <w:rsid w:val="006E4131"/>
    <w:rsid w:val="006E4DDC"/>
    <w:rsid w:val="006E51D9"/>
    <w:rsid w:val="006E6C53"/>
    <w:rsid w:val="006E7EC4"/>
    <w:rsid w:val="006F1BA8"/>
    <w:rsid w:val="006F55DA"/>
    <w:rsid w:val="006F7DC1"/>
    <w:rsid w:val="00700D58"/>
    <w:rsid w:val="007019D6"/>
    <w:rsid w:val="007029BB"/>
    <w:rsid w:val="007040E2"/>
    <w:rsid w:val="007041FA"/>
    <w:rsid w:val="007057A9"/>
    <w:rsid w:val="00710159"/>
    <w:rsid w:val="007106B2"/>
    <w:rsid w:val="00710CA7"/>
    <w:rsid w:val="00710E6C"/>
    <w:rsid w:val="00710F57"/>
    <w:rsid w:val="00714999"/>
    <w:rsid w:val="00714B69"/>
    <w:rsid w:val="00715A10"/>
    <w:rsid w:val="007164AB"/>
    <w:rsid w:val="00716AB0"/>
    <w:rsid w:val="00722125"/>
    <w:rsid w:val="00723815"/>
    <w:rsid w:val="00723BEC"/>
    <w:rsid w:val="00726440"/>
    <w:rsid w:val="00726A1F"/>
    <w:rsid w:val="00731D74"/>
    <w:rsid w:val="00731DA4"/>
    <w:rsid w:val="007320F3"/>
    <w:rsid w:val="00734940"/>
    <w:rsid w:val="00736256"/>
    <w:rsid w:val="0073746E"/>
    <w:rsid w:val="00740A16"/>
    <w:rsid w:val="00742388"/>
    <w:rsid w:val="00743FEB"/>
    <w:rsid w:val="0074467C"/>
    <w:rsid w:val="00745D71"/>
    <w:rsid w:val="00746ABA"/>
    <w:rsid w:val="00755FA9"/>
    <w:rsid w:val="00757D24"/>
    <w:rsid w:val="007600CF"/>
    <w:rsid w:val="0076203C"/>
    <w:rsid w:val="0076254B"/>
    <w:rsid w:val="00763C0C"/>
    <w:rsid w:val="00764269"/>
    <w:rsid w:val="0076453B"/>
    <w:rsid w:val="007652BC"/>
    <w:rsid w:val="00767330"/>
    <w:rsid w:val="00771B99"/>
    <w:rsid w:val="00771C2D"/>
    <w:rsid w:val="00772251"/>
    <w:rsid w:val="007747B4"/>
    <w:rsid w:val="0077617C"/>
    <w:rsid w:val="00777849"/>
    <w:rsid w:val="0078059D"/>
    <w:rsid w:val="00784493"/>
    <w:rsid w:val="007844FF"/>
    <w:rsid w:val="007846E8"/>
    <w:rsid w:val="007850C4"/>
    <w:rsid w:val="00786561"/>
    <w:rsid w:val="00787C50"/>
    <w:rsid w:val="00787D56"/>
    <w:rsid w:val="00792388"/>
    <w:rsid w:val="00794C89"/>
    <w:rsid w:val="00796A81"/>
    <w:rsid w:val="007A0F0A"/>
    <w:rsid w:val="007A1958"/>
    <w:rsid w:val="007A512E"/>
    <w:rsid w:val="007A71B4"/>
    <w:rsid w:val="007B0B57"/>
    <w:rsid w:val="007B21FE"/>
    <w:rsid w:val="007B61D1"/>
    <w:rsid w:val="007B6D2D"/>
    <w:rsid w:val="007C0518"/>
    <w:rsid w:val="007C3B2B"/>
    <w:rsid w:val="007C59BE"/>
    <w:rsid w:val="007C5FA2"/>
    <w:rsid w:val="007C652D"/>
    <w:rsid w:val="007C6653"/>
    <w:rsid w:val="007D0232"/>
    <w:rsid w:val="007D2791"/>
    <w:rsid w:val="007D31F1"/>
    <w:rsid w:val="007D4B8F"/>
    <w:rsid w:val="007E075B"/>
    <w:rsid w:val="007E1168"/>
    <w:rsid w:val="007E1F39"/>
    <w:rsid w:val="007E20BB"/>
    <w:rsid w:val="007E25EE"/>
    <w:rsid w:val="007E3051"/>
    <w:rsid w:val="007E3B24"/>
    <w:rsid w:val="007F1085"/>
    <w:rsid w:val="007F2514"/>
    <w:rsid w:val="007F35B8"/>
    <w:rsid w:val="007F3DD5"/>
    <w:rsid w:val="007F4E5C"/>
    <w:rsid w:val="007F7A90"/>
    <w:rsid w:val="00800A11"/>
    <w:rsid w:val="00801082"/>
    <w:rsid w:val="00801B06"/>
    <w:rsid w:val="00801B86"/>
    <w:rsid w:val="008037D5"/>
    <w:rsid w:val="008043F0"/>
    <w:rsid w:val="00810660"/>
    <w:rsid w:val="00816EBF"/>
    <w:rsid w:val="00817212"/>
    <w:rsid w:val="00821939"/>
    <w:rsid w:val="00822806"/>
    <w:rsid w:val="00822FEF"/>
    <w:rsid w:val="0082494A"/>
    <w:rsid w:val="00824C29"/>
    <w:rsid w:val="00824D06"/>
    <w:rsid w:val="00827483"/>
    <w:rsid w:val="00827E6E"/>
    <w:rsid w:val="00827FC9"/>
    <w:rsid w:val="00831A2C"/>
    <w:rsid w:val="00832BC3"/>
    <w:rsid w:val="00833A79"/>
    <w:rsid w:val="00834206"/>
    <w:rsid w:val="00834EB6"/>
    <w:rsid w:val="00840F2C"/>
    <w:rsid w:val="008412A8"/>
    <w:rsid w:val="00841783"/>
    <w:rsid w:val="00843413"/>
    <w:rsid w:val="008439E7"/>
    <w:rsid w:val="008455D8"/>
    <w:rsid w:val="00847C18"/>
    <w:rsid w:val="00850638"/>
    <w:rsid w:val="00852804"/>
    <w:rsid w:val="00852B5E"/>
    <w:rsid w:val="00852C11"/>
    <w:rsid w:val="00854708"/>
    <w:rsid w:val="0085619D"/>
    <w:rsid w:val="00857826"/>
    <w:rsid w:val="00857E34"/>
    <w:rsid w:val="00863091"/>
    <w:rsid w:val="00865480"/>
    <w:rsid w:val="00866CCE"/>
    <w:rsid w:val="00866E06"/>
    <w:rsid w:val="00866E96"/>
    <w:rsid w:val="00867814"/>
    <w:rsid w:val="00867C9E"/>
    <w:rsid w:val="00870683"/>
    <w:rsid w:val="00870FEF"/>
    <w:rsid w:val="008716D5"/>
    <w:rsid w:val="00871A64"/>
    <w:rsid w:val="0087343B"/>
    <w:rsid w:val="008750BE"/>
    <w:rsid w:val="00876325"/>
    <w:rsid w:val="008775DC"/>
    <w:rsid w:val="008778AF"/>
    <w:rsid w:val="008814AB"/>
    <w:rsid w:val="00881541"/>
    <w:rsid w:val="008819E3"/>
    <w:rsid w:val="00883010"/>
    <w:rsid w:val="00884EF7"/>
    <w:rsid w:val="008878D1"/>
    <w:rsid w:val="00887CAD"/>
    <w:rsid w:val="00890ECF"/>
    <w:rsid w:val="008915CB"/>
    <w:rsid w:val="008916FC"/>
    <w:rsid w:val="0089242F"/>
    <w:rsid w:val="00893B85"/>
    <w:rsid w:val="00895132"/>
    <w:rsid w:val="00895D5D"/>
    <w:rsid w:val="00895DA5"/>
    <w:rsid w:val="0089672D"/>
    <w:rsid w:val="00897CAB"/>
    <w:rsid w:val="008A018D"/>
    <w:rsid w:val="008A019E"/>
    <w:rsid w:val="008A14DF"/>
    <w:rsid w:val="008A44E0"/>
    <w:rsid w:val="008A4552"/>
    <w:rsid w:val="008A56CB"/>
    <w:rsid w:val="008A59CC"/>
    <w:rsid w:val="008A692C"/>
    <w:rsid w:val="008A6F3A"/>
    <w:rsid w:val="008A736A"/>
    <w:rsid w:val="008A79CB"/>
    <w:rsid w:val="008B0049"/>
    <w:rsid w:val="008B0AB3"/>
    <w:rsid w:val="008B0FB9"/>
    <w:rsid w:val="008B154C"/>
    <w:rsid w:val="008B20AF"/>
    <w:rsid w:val="008B3508"/>
    <w:rsid w:val="008B4585"/>
    <w:rsid w:val="008B55AB"/>
    <w:rsid w:val="008B5747"/>
    <w:rsid w:val="008B6471"/>
    <w:rsid w:val="008B66B5"/>
    <w:rsid w:val="008C198F"/>
    <w:rsid w:val="008C4125"/>
    <w:rsid w:val="008C41C0"/>
    <w:rsid w:val="008C59D9"/>
    <w:rsid w:val="008C6AAC"/>
    <w:rsid w:val="008D0CEC"/>
    <w:rsid w:val="008D1898"/>
    <w:rsid w:val="008D2748"/>
    <w:rsid w:val="008D3B50"/>
    <w:rsid w:val="008D6C7C"/>
    <w:rsid w:val="008D7544"/>
    <w:rsid w:val="008E098C"/>
    <w:rsid w:val="008E1557"/>
    <w:rsid w:val="008E709F"/>
    <w:rsid w:val="008F29FE"/>
    <w:rsid w:val="008F4DC3"/>
    <w:rsid w:val="008F6F62"/>
    <w:rsid w:val="0090054B"/>
    <w:rsid w:val="00901C7C"/>
    <w:rsid w:val="009021AD"/>
    <w:rsid w:val="0090386E"/>
    <w:rsid w:val="009053F3"/>
    <w:rsid w:val="0090629E"/>
    <w:rsid w:val="009065FA"/>
    <w:rsid w:val="00906BD6"/>
    <w:rsid w:val="00906DFC"/>
    <w:rsid w:val="00911D32"/>
    <w:rsid w:val="00912378"/>
    <w:rsid w:val="00913C2A"/>
    <w:rsid w:val="00915DD8"/>
    <w:rsid w:val="00915EE2"/>
    <w:rsid w:val="009161E9"/>
    <w:rsid w:val="00917734"/>
    <w:rsid w:val="00917C13"/>
    <w:rsid w:val="00920F69"/>
    <w:rsid w:val="009217EC"/>
    <w:rsid w:val="0092311A"/>
    <w:rsid w:val="00924C83"/>
    <w:rsid w:val="0092696A"/>
    <w:rsid w:val="009300F1"/>
    <w:rsid w:val="0093105B"/>
    <w:rsid w:val="00931B7E"/>
    <w:rsid w:val="00932041"/>
    <w:rsid w:val="00932D6F"/>
    <w:rsid w:val="00935C3D"/>
    <w:rsid w:val="009376E7"/>
    <w:rsid w:val="00940E63"/>
    <w:rsid w:val="00942EAC"/>
    <w:rsid w:val="00944935"/>
    <w:rsid w:val="0094578C"/>
    <w:rsid w:val="00945AB9"/>
    <w:rsid w:val="009461B6"/>
    <w:rsid w:val="00947E6B"/>
    <w:rsid w:val="00952ACC"/>
    <w:rsid w:val="00952DCC"/>
    <w:rsid w:val="0095410C"/>
    <w:rsid w:val="0095521C"/>
    <w:rsid w:val="00955D87"/>
    <w:rsid w:val="00956A93"/>
    <w:rsid w:val="009605AB"/>
    <w:rsid w:val="00963936"/>
    <w:rsid w:val="00964922"/>
    <w:rsid w:val="0096523B"/>
    <w:rsid w:val="00965B0D"/>
    <w:rsid w:val="00966D60"/>
    <w:rsid w:val="00966DA2"/>
    <w:rsid w:val="00966DBA"/>
    <w:rsid w:val="00967573"/>
    <w:rsid w:val="00970D48"/>
    <w:rsid w:val="00970FCE"/>
    <w:rsid w:val="00971E7E"/>
    <w:rsid w:val="00972B46"/>
    <w:rsid w:val="00975B17"/>
    <w:rsid w:val="00975DC4"/>
    <w:rsid w:val="009769AA"/>
    <w:rsid w:val="00977288"/>
    <w:rsid w:val="009776A4"/>
    <w:rsid w:val="00977C43"/>
    <w:rsid w:val="00980BF6"/>
    <w:rsid w:val="00981103"/>
    <w:rsid w:val="00986B39"/>
    <w:rsid w:val="00987ABD"/>
    <w:rsid w:val="009910B7"/>
    <w:rsid w:val="00994E6C"/>
    <w:rsid w:val="00994EA4"/>
    <w:rsid w:val="009963E8"/>
    <w:rsid w:val="00996494"/>
    <w:rsid w:val="009965BF"/>
    <w:rsid w:val="009A0FD4"/>
    <w:rsid w:val="009A2221"/>
    <w:rsid w:val="009A2892"/>
    <w:rsid w:val="009A4001"/>
    <w:rsid w:val="009A49E4"/>
    <w:rsid w:val="009A4B30"/>
    <w:rsid w:val="009A5744"/>
    <w:rsid w:val="009A5976"/>
    <w:rsid w:val="009A5C64"/>
    <w:rsid w:val="009A6605"/>
    <w:rsid w:val="009A7BF2"/>
    <w:rsid w:val="009A7D65"/>
    <w:rsid w:val="009B1CC8"/>
    <w:rsid w:val="009B51DC"/>
    <w:rsid w:val="009B5A1B"/>
    <w:rsid w:val="009B6442"/>
    <w:rsid w:val="009B6695"/>
    <w:rsid w:val="009B71EE"/>
    <w:rsid w:val="009C03C8"/>
    <w:rsid w:val="009C05D1"/>
    <w:rsid w:val="009C15A4"/>
    <w:rsid w:val="009C2020"/>
    <w:rsid w:val="009C210A"/>
    <w:rsid w:val="009C227E"/>
    <w:rsid w:val="009C2670"/>
    <w:rsid w:val="009C3855"/>
    <w:rsid w:val="009C42BC"/>
    <w:rsid w:val="009C50B9"/>
    <w:rsid w:val="009C7887"/>
    <w:rsid w:val="009D00E6"/>
    <w:rsid w:val="009D03CE"/>
    <w:rsid w:val="009D31E3"/>
    <w:rsid w:val="009D4BF6"/>
    <w:rsid w:val="009D4E6B"/>
    <w:rsid w:val="009D6CAF"/>
    <w:rsid w:val="009D6E5E"/>
    <w:rsid w:val="009E0DB2"/>
    <w:rsid w:val="009E4C5C"/>
    <w:rsid w:val="009E5962"/>
    <w:rsid w:val="009E5ADF"/>
    <w:rsid w:val="009E76E7"/>
    <w:rsid w:val="009E7986"/>
    <w:rsid w:val="009E7CFE"/>
    <w:rsid w:val="009E7D14"/>
    <w:rsid w:val="009E7DF2"/>
    <w:rsid w:val="009F105A"/>
    <w:rsid w:val="009F167E"/>
    <w:rsid w:val="009F3090"/>
    <w:rsid w:val="009F4626"/>
    <w:rsid w:val="009F4E8E"/>
    <w:rsid w:val="009F5541"/>
    <w:rsid w:val="009F62BD"/>
    <w:rsid w:val="009F7645"/>
    <w:rsid w:val="00A01762"/>
    <w:rsid w:val="00A017D4"/>
    <w:rsid w:val="00A03FE0"/>
    <w:rsid w:val="00A06093"/>
    <w:rsid w:val="00A06A3C"/>
    <w:rsid w:val="00A070FD"/>
    <w:rsid w:val="00A113F1"/>
    <w:rsid w:val="00A12896"/>
    <w:rsid w:val="00A13C8A"/>
    <w:rsid w:val="00A1513D"/>
    <w:rsid w:val="00A1550A"/>
    <w:rsid w:val="00A15C51"/>
    <w:rsid w:val="00A15E76"/>
    <w:rsid w:val="00A1708B"/>
    <w:rsid w:val="00A178BD"/>
    <w:rsid w:val="00A20E63"/>
    <w:rsid w:val="00A231EF"/>
    <w:rsid w:val="00A23E1A"/>
    <w:rsid w:val="00A2515E"/>
    <w:rsid w:val="00A267C9"/>
    <w:rsid w:val="00A27594"/>
    <w:rsid w:val="00A31F25"/>
    <w:rsid w:val="00A32636"/>
    <w:rsid w:val="00A32EDE"/>
    <w:rsid w:val="00A33EEA"/>
    <w:rsid w:val="00A344AC"/>
    <w:rsid w:val="00A35054"/>
    <w:rsid w:val="00A359E2"/>
    <w:rsid w:val="00A404C9"/>
    <w:rsid w:val="00A4083C"/>
    <w:rsid w:val="00A40CDF"/>
    <w:rsid w:val="00A418DC"/>
    <w:rsid w:val="00A42ACE"/>
    <w:rsid w:val="00A4407C"/>
    <w:rsid w:val="00A44B3D"/>
    <w:rsid w:val="00A453B6"/>
    <w:rsid w:val="00A45477"/>
    <w:rsid w:val="00A458D3"/>
    <w:rsid w:val="00A45CBE"/>
    <w:rsid w:val="00A46786"/>
    <w:rsid w:val="00A47DB9"/>
    <w:rsid w:val="00A51EE1"/>
    <w:rsid w:val="00A53A74"/>
    <w:rsid w:val="00A5680A"/>
    <w:rsid w:val="00A601A6"/>
    <w:rsid w:val="00A607CF"/>
    <w:rsid w:val="00A62AC9"/>
    <w:rsid w:val="00A644C1"/>
    <w:rsid w:val="00A64D8F"/>
    <w:rsid w:val="00A65463"/>
    <w:rsid w:val="00A669C5"/>
    <w:rsid w:val="00A671BB"/>
    <w:rsid w:val="00A7115A"/>
    <w:rsid w:val="00A712D8"/>
    <w:rsid w:val="00A71BA4"/>
    <w:rsid w:val="00A76698"/>
    <w:rsid w:val="00A82089"/>
    <w:rsid w:val="00A854D5"/>
    <w:rsid w:val="00A87FC5"/>
    <w:rsid w:val="00A9111E"/>
    <w:rsid w:val="00A92998"/>
    <w:rsid w:val="00A93A0B"/>
    <w:rsid w:val="00A97B07"/>
    <w:rsid w:val="00AA058A"/>
    <w:rsid w:val="00AA0FED"/>
    <w:rsid w:val="00AA25F2"/>
    <w:rsid w:val="00AA310D"/>
    <w:rsid w:val="00AA3665"/>
    <w:rsid w:val="00AA4489"/>
    <w:rsid w:val="00AA4689"/>
    <w:rsid w:val="00AB443C"/>
    <w:rsid w:val="00AB46A7"/>
    <w:rsid w:val="00AB4F24"/>
    <w:rsid w:val="00AB57F1"/>
    <w:rsid w:val="00AB5FD4"/>
    <w:rsid w:val="00AC07B3"/>
    <w:rsid w:val="00AC112A"/>
    <w:rsid w:val="00AC1F1B"/>
    <w:rsid w:val="00AC2ED1"/>
    <w:rsid w:val="00AC4BDD"/>
    <w:rsid w:val="00AC5BA4"/>
    <w:rsid w:val="00AC6557"/>
    <w:rsid w:val="00AD2942"/>
    <w:rsid w:val="00AD369D"/>
    <w:rsid w:val="00AD674F"/>
    <w:rsid w:val="00AD6FD7"/>
    <w:rsid w:val="00AE1582"/>
    <w:rsid w:val="00AE1D0C"/>
    <w:rsid w:val="00AE3BAA"/>
    <w:rsid w:val="00AE664E"/>
    <w:rsid w:val="00AE6A78"/>
    <w:rsid w:val="00AF0D99"/>
    <w:rsid w:val="00AF260E"/>
    <w:rsid w:val="00AF2E88"/>
    <w:rsid w:val="00AF4976"/>
    <w:rsid w:val="00AF5A99"/>
    <w:rsid w:val="00AF5B49"/>
    <w:rsid w:val="00AF7649"/>
    <w:rsid w:val="00B002A5"/>
    <w:rsid w:val="00B0212F"/>
    <w:rsid w:val="00B024D1"/>
    <w:rsid w:val="00B11970"/>
    <w:rsid w:val="00B1355C"/>
    <w:rsid w:val="00B135B2"/>
    <w:rsid w:val="00B13D97"/>
    <w:rsid w:val="00B16EC9"/>
    <w:rsid w:val="00B216AB"/>
    <w:rsid w:val="00B21A9A"/>
    <w:rsid w:val="00B24950"/>
    <w:rsid w:val="00B24A2D"/>
    <w:rsid w:val="00B264D0"/>
    <w:rsid w:val="00B301F4"/>
    <w:rsid w:val="00B3039C"/>
    <w:rsid w:val="00B30400"/>
    <w:rsid w:val="00B3063B"/>
    <w:rsid w:val="00B316B8"/>
    <w:rsid w:val="00B332A7"/>
    <w:rsid w:val="00B33C83"/>
    <w:rsid w:val="00B3542E"/>
    <w:rsid w:val="00B35D51"/>
    <w:rsid w:val="00B368AC"/>
    <w:rsid w:val="00B4045E"/>
    <w:rsid w:val="00B40707"/>
    <w:rsid w:val="00B40F61"/>
    <w:rsid w:val="00B43CCC"/>
    <w:rsid w:val="00B51A58"/>
    <w:rsid w:val="00B51A5B"/>
    <w:rsid w:val="00B51B3A"/>
    <w:rsid w:val="00B54592"/>
    <w:rsid w:val="00B54F50"/>
    <w:rsid w:val="00B577CA"/>
    <w:rsid w:val="00B600B9"/>
    <w:rsid w:val="00B601C6"/>
    <w:rsid w:val="00B60C25"/>
    <w:rsid w:val="00B61C54"/>
    <w:rsid w:val="00B63074"/>
    <w:rsid w:val="00B6577A"/>
    <w:rsid w:val="00B65ABA"/>
    <w:rsid w:val="00B66570"/>
    <w:rsid w:val="00B66DFB"/>
    <w:rsid w:val="00B70F18"/>
    <w:rsid w:val="00B713BF"/>
    <w:rsid w:val="00B72C8C"/>
    <w:rsid w:val="00B731C7"/>
    <w:rsid w:val="00B731F6"/>
    <w:rsid w:val="00B73D2F"/>
    <w:rsid w:val="00B74294"/>
    <w:rsid w:val="00B7495D"/>
    <w:rsid w:val="00B74E9F"/>
    <w:rsid w:val="00B7681A"/>
    <w:rsid w:val="00B80E5A"/>
    <w:rsid w:val="00B83165"/>
    <w:rsid w:val="00B85734"/>
    <w:rsid w:val="00B870B6"/>
    <w:rsid w:val="00B87263"/>
    <w:rsid w:val="00B87269"/>
    <w:rsid w:val="00B8729C"/>
    <w:rsid w:val="00B87E14"/>
    <w:rsid w:val="00B9301F"/>
    <w:rsid w:val="00B946E3"/>
    <w:rsid w:val="00B94BF8"/>
    <w:rsid w:val="00B97D0B"/>
    <w:rsid w:val="00BA331E"/>
    <w:rsid w:val="00BA410F"/>
    <w:rsid w:val="00BA517E"/>
    <w:rsid w:val="00BA5432"/>
    <w:rsid w:val="00BA5799"/>
    <w:rsid w:val="00BB028F"/>
    <w:rsid w:val="00BB03CA"/>
    <w:rsid w:val="00BB16A8"/>
    <w:rsid w:val="00BB268D"/>
    <w:rsid w:val="00BB297C"/>
    <w:rsid w:val="00BB4252"/>
    <w:rsid w:val="00BB7CFF"/>
    <w:rsid w:val="00BC6716"/>
    <w:rsid w:val="00BD2D5D"/>
    <w:rsid w:val="00BD4339"/>
    <w:rsid w:val="00BD4A5A"/>
    <w:rsid w:val="00BE30A3"/>
    <w:rsid w:val="00BE5AB4"/>
    <w:rsid w:val="00BE75BB"/>
    <w:rsid w:val="00BF1706"/>
    <w:rsid w:val="00BF238C"/>
    <w:rsid w:val="00BF33E3"/>
    <w:rsid w:val="00BF3552"/>
    <w:rsid w:val="00C02120"/>
    <w:rsid w:val="00C02409"/>
    <w:rsid w:val="00C026A1"/>
    <w:rsid w:val="00C045A3"/>
    <w:rsid w:val="00C0574E"/>
    <w:rsid w:val="00C0598A"/>
    <w:rsid w:val="00C059AC"/>
    <w:rsid w:val="00C06229"/>
    <w:rsid w:val="00C06727"/>
    <w:rsid w:val="00C06FF7"/>
    <w:rsid w:val="00C072C2"/>
    <w:rsid w:val="00C11FA7"/>
    <w:rsid w:val="00C11FE4"/>
    <w:rsid w:val="00C12285"/>
    <w:rsid w:val="00C1271E"/>
    <w:rsid w:val="00C15BF2"/>
    <w:rsid w:val="00C162E8"/>
    <w:rsid w:val="00C21A6B"/>
    <w:rsid w:val="00C22F67"/>
    <w:rsid w:val="00C25DA3"/>
    <w:rsid w:val="00C264AA"/>
    <w:rsid w:val="00C272A6"/>
    <w:rsid w:val="00C27CFD"/>
    <w:rsid w:val="00C322BD"/>
    <w:rsid w:val="00C3293D"/>
    <w:rsid w:val="00C342E9"/>
    <w:rsid w:val="00C3447C"/>
    <w:rsid w:val="00C36775"/>
    <w:rsid w:val="00C36903"/>
    <w:rsid w:val="00C37503"/>
    <w:rsid w:val="00C409EF"/>
    <w:rsid w:val="00C40D3C"/>
    <w:rsid w:val="00C416EA"/>
    <w:rsid w:val="00C41ED1"/>
    <w:rsid w:val="00C421CD"/>
    <w:rsid w:val="00C43381"/>
    <w:rsid w:val="00C43435"/>
    <w:rsid w:val="00C43BE5"/>
    <w:rsid w:val="00C446A9"/>
    <w:rsid w:val="00C4500D"/>
    <w:rsid w:val="00C4733D"/>
    <w:rsid w:val="00C47EFF"/>
    <w:rsid w:val="00C507EA"/>
    <w:rsid w:val="00C53BA2"/>
    <w:rsid w:val="00C541F0"/>
    <w:rsid w:val="00C54CD8"/>
    <w:rsid w:val="00C5554C"/>
    <w:rsid w:val="00C577D5"/>
    <w:rsid w:val="00C57E7E"/>
    <w:rsid w:val="00C6026F"/>
    <w:rsid w:val="00C603EB"/>
    <w:rsid w:val="00C606AC"/>
    <w:rsid w:val="00C61E0D"/>
    <w:rsid w:val="00C6360A"/>
    <w:rsid w:val="00C6636E"/>
    <w:rsid w:val="00C67EA2"/>
    <w:rsid w:val="00C70D01"/>
    <w:rsid w:val="00C7178A"/>
    <w:rsid w:val="00C71915"/>
    <w:rsid w:val="00C71E07"/>
    <w:rsid w:val="00C722C9"/>
    <w:rsid w:val="00C72EC2"/>
    <w:rsid w:val="00C76A87"/>
    <w:rsid w:val="00C8035F"/>
    <w:rsid w:val="00C8059D"/>
    <w:rsid w:val="00C83F2B"/>
    <w:rsid w:val="00C842C8"/>
    <w:rsid w:val="00C84F23"/>
    <w:rsid w:val="00C8672B"/>
    <w:rsid w:val="00C86A14"/>
    <w:rsid w:val="00C87E81"/>
    <w:rsid w:val="00C87FF8"/>
    <w:rsid w:val="00C9017F"/>
    <w:rsid w:val="00C92545"/>
    <w:rsid w:val="00C92929"/>
    <w:rsid w:val="00C93773"/>
    <w:rsid w:val="00C93D67"/>
    <w:rsid w:val="00CA0112"/>
    <w:rsid w:val="00CA28B8"/>
    <w:rsid w:val="00CA49E8"/>
    <w:rsid w:val="00CA5B89"/>
    <w:rsid w:val="00CA670C"/>
    <w:rsid w:val="00CA7438"/>
    <w:rsid w:val="00CA7A46"/>
    <w:rsid w:val="00CB00A2"/>
    <w:rsid w:val="00CB0B36"/>
    <w:rsid w:val="00CB3A2E"/>
    <w:rsid w:val="00CB7573"/>
    <w:rsid w:val="00CC17BE"/>
    <w:rsid w:val="00CC3566"/>
    <w:rsid w:val="00CC5046"/>
    <w:rsid w:val="00CC5ABA"/>
    <w:rsid w:val="00CC6B2F"/>
    <w:rsid w:val="00CC7269"/>
    <w:rsid w:val="00CC7411"/>
    <w:rsid w:val="00CC7FA9"/>
    <w:rsid w:val="00CD0491"/>
    <w:rsid w:val="00CD10BA"/>
    <w:rsid w:val="00CD2281"/>
    <w:rsid w:val="00CD2870"/>
    <w:rsid w:val="00CD2B27"/>
    <w:rsid w:val="00CD479F"/>
    <w:rsid w:val="00CD50DE"/>
    <w:rsid w:val="00CE1D53"/>
    <w:rsid w:val="00CE379B"/>
    <w:rsid w:val="00CE6B23"/>
    <w:rsid w:val="00CE6DF6"/>
    <w:rsid w:val="00CF1A26"/>
    <w:rsid w:val="00CF295C"/>
    <w:rsid w:val="00CF4E20"/>
    <w:rsid w:val="00CF4E38"/>
    <w:rsid w:val="00CF68AC"/>
    <w:rsid w:val="00CF768E"/>
    <w:rsid w:val="00D00BA0"/>
    <w:rsid w:val="00D018EB"/>
    <w:rsid w:val="00D02FF2"/>
    <w:rsid w:val="00D03969"/>
    <w:rsid w:val="00D12775"/>
    <w:rsid w:val="00D1282C"/>
    <w:rsid w:val="00D13C52"/>
    <w:rsid w:val="00D14197"/>
    <w:rsid w:val="00D214D6"/>
    <w:rsid w:val="00D239D9"/>
    <w:rsid w:val="00D241AB"/>
    <w:rsid w:val="00D27696"/>
    <w:rsid w:val="00D30E76"/>
    <w:rsid w:val="00D310F1"/>
    <w:rsid w:val="00D326D3"/>
    <w:rsid w:val="00D33D71"/>
    <w:rsid w:val="00D3534D"/>
    <w:rsid w:val="00D35770"/>
    <w:rsid w:val="00D37048"/>
    <w:rsid w:val="00D3783B"/>
    <w:rsid w:val="00D37D62"/>
    <w:rsid w:val="00D37E73"/>
    <w:rsid w:val="00D4584C"/>
    <w:rsid w:val="00D511C1"/>
    <w:rsid w:val="00D52A07"/>
    <w:rsid w:val="00D52EA8"/>
    <w:rsid w:val="00D52F2C"/>
    <w:rsid w:val="00D54236"/>
    <w:rsid w:val="00D545FF"/>
    <w:rsid w:val="00D54DBA"/>
    <w:rsid w:val="00D56C48"/>
    <w:rsid w:val="00D57C10"/>
    <w:rsid w:val="00D62139"/>
    <w:rsid w:val="00D63240"/>
    <w:rsid w:val="00D639A3"/>
    <w:rsid w:val="00D639EA"/>
    <w:rsid w:val="00D662F0"/>
    <w:rsid w:val="00D671B8"/>
    <w:rsid w:val="00D67804"/>
    <w:rsid w:val="00D71686"/>
    <w:rsid w:val="00D725F2"/>
    <w:rsid w:val="00D736DB"/>
    <w:rsid w:val="00D77704"/>
    <w:rsid w:val="00D81274"/>
    <w:rsid w:val="00D8235B"/>
    <w:rsid w:val="00D8296E"/>
    <w:rsid w:val="00D82ABD"/>
    <w:rsid w:val="00D82C3B"/>
    <w:rsid w:val="00D8308D"/>
    <w:rsid w:val="00D83C36"/>
    <w:rsid w:val="00D848C1"/>
    <w:rsid w:val="00D95336"/>
    <w:rsid w:val="00D96152"/>
    <w:rsid w:val="00D97914"/>
    <w:rsid w:val="00D97CF9"/>
    <w:rsid w:val="00D97FC2"/>
    <w:rsid w:val="00DA5AF1"/>
    <w:rsid w:val="00DA5C75"/>
    <w:rsid w:val="00DB51B5"/>
    <w:rsid w:val="00DB53EF"/>
    <w:rsid w:val="00DB54AA"/>
    <w:rsid w:val="00DB581E"/>
    <w:rsid w:val="00DB6465"/>
    <w:rsid w:val="00DB7ACA"/>
    <w:rsid w:val="00DB7D04"/>
    <w:rsid w:val="00DC157E"/>
    <w:rsid w:val="00DC333A"/>
    <w:rsid w:val="00DD0ADA"/>
    <w:rsid w:val="00DD3267"/>
    <w:rsid w:val="00DD3C89"/>
    <w:rsid w:val="00DD3F32"/>
    <w:rsid w:val="00DD409C"/>
    <w:rsid w:val="00DD4365"/>
    <w:rsid w:val="00DD4C1B"/>
    <w:rsid w:val="00DD4FD2"/>
    <w:rsid w:val="00DD51AF"/>
    <w:rsid w:val="00DD7055"/>
    <w:rsid w:val="00DD72DF"/>
    <w:rsid w:val="00DE50E7"/>
    <w:rsid w:val="00DE61B8"/>
    <w:rsid w:val="00DE685A"/>
    <w:rsid w:val="00DE6CAE"/>
    <w:rsid w:val="00DE7729"/>
    <w:rsid w:val="00DF17AC"/>
    <w:rsid w:val="00DF1891"/>
    <w:rsid w:val="00DF2A39"/>
    <w:rsid w:val="00DF2E63"/>
    <w:rsid w:val="00DF581D"/>
    <w:rsid w:val="00E00D9C"/>
    <w:rsid w:val="00E011F6"/>
    <w:rsid w:val="00E02171"/>
    <w:rsid w:val="00E02EB5"/>
    <w:rsid w:val="00E03D1B"/>
    <w:rsid w:val="00E04EFB"/>
    <w:rsid w:val="00E05DD3"/>
    <w:rsid w:val="00E0626F"/>
    <w:rsid w:val="00E0641A"/>
    <w:rsid w:val="00E07AAD"/>
    <w:rsid w:val="00E07AF2"/>
    <w:rsid w:val="00E07E58"/>
    <w:rsid w:val="00E1126E"/>
    <w:rsid w:val="00E12187"/>
    <w:rsid w:val="00E127D3"/>
    <w:rsid w:val="00E1322C"/>
    <w:rsid w:val="00E13450"/>
    <w:rsid w:val="00E1368A"/>
    <w:rsid w:val="00E151F0"/>
    <w:rsid w:val="00E15A75"/>
    <w:rsid w:val="00E170A7"/>
    <w:rsid w:val="00E17FB8"/>
    <w:rsid w:val="00E20EDC"/>
    <w:rsid w:val="00E216A3"/>
    <w:rsid w:val="00E25810"/>
    <w:rsid w:val="00E27369"/>
    <w:rsid w:val="00E2747F"/>
    <w:rsid w:val="00E30621"/>
    <w:rsid w:val="00E31BFC"/>
    <w:rsid w:val="00E36BB2"/>
    <w:rsid w:val="00E36DEC"/>
    <w:rsid w:val="00E36E18"/>
    <w:rsid w:val="00E4051B"/>
    <w:rsid w:val="00E423E7"/>
    <w:rsid w:val="00E431BE"/>
    <w:rsid w:val="00E44A30"/>
    <w:rsid w:val="00E44ECD"/>
    <w:rsid w:val="00E457D0"/>
    <w:rsid w:val="00E4655E"/>
    <w:rsid w:val="00E4673F"/>
    <w:rsid w:val="00E50C78"/>
    <w:rsid w:val="00E51571"/>
    <w:rsid w:val="00E5178E"/>
    <w:rsid w:val="00E52155"/>
    <w:rsid w:val="00E52C9A"/>
    <w:rsid w:val="00E54A68"/>
    <w:rsid w:val="00E54F59"/>
    <w:rsid w:val="00E54FCD"/>
    <w:rsid w:val="00E57A57"/>
    <w:rsid w:val="00E601A4"/>
    <w:rsid w:val="00E61CF2"/>
    <w:rsid w:val="00E63DA8"/>
    <w:rsid w:val="00E64188"/>
    <w:rsid w:val="00E66EFC"/>
    <w:rsid w:val="00E66FC4"/>
    <w:rsid w:val="00E6768F"/>
    <w:rsid w:val="00E72B51"/>
    <w:rsid w:val="00E72FF8"/>
    <w:rsid w:val="00E73D80"/>
    <w:rsid w:val="00E73F7A"/>
    <w:rsid w:val="00E804CB"/>
    <w:rsid w:val="00E83420"/>
    <w:rsid w:val="00E85371"/>
    <w:rsid w:val="00E86526"/>
    <w:rsid w:val="00E86CF2"/>
    <w:rsid w:val="00E904DD"/>
    <w:rsid w:val="00E92A25"/>
    <w:rsid w:val="00E95869"/>
    <w:rsid w:val="00E96722"/>
    <w:rsid w:val="00EA0781"/>
    <w:rsid w:val="00EA1588"/>
    <w:rsid w:val="00EA4C21"/>
    <w:rsid w:val="00EA71AF"/>
    <w:rsid w:val="00EA7A72"/>
    <w:rsid w:val="00EB0B62"/>
    <w:rsid w:val="00EB1162"/>
    <w:rsid w:val="00EB3519"/>
    <w:rsid w:val="00EB3A87"/>
    <w:rsid w:val="00EB582D"/>
    <w:rsid w:val="00EB61C2"/>
    <w:rsid w:val="00EB7CD7"/>
    <w:rsid w:val="00EC18DD"/>
    <w:rsid w:val="00EC2061"/>
    <w:rsid w:val="00EC585E"/>
    <w:rsid w:val="00EC6CBB"/>
    <w:rsid w:val="00ED206A"/>
    <w:rsid w:val="00ED4D7D"/>
    <w:rsid w:val="00ED7605"/>
    <w:rsid w:val="00EE1A80"/>
    <w:rsid w:val="00EE1B95"/>
    <w:rsid w:val="00EE22BD"/>
    <w:rsid w:val="00EE33DB"/>
    <w:rsid w:val="00EE5296"/>
    <w:rsid w:val="00EE53C5"/>
    <w:rsid w:val="00EE551A"/>
    <w:rsid w:val="00EF235D"/>
    <w:rsid w:val="00EF51B7"/>
    <w:rsid w:val="00EF5B0D"/>
    <w:rsid w:val="00EF6251"/>
    <w:rsid w:val="00F010DD"/>
    <w:rsid w:val="00F02331"/>
    <w:rsid w:val="00F025BF"/>
    <w:rsid w:val="00F03BC9"/>
    <w:rsid w:val="00F043FA"/>
    <w:rsid w:val="00F04788"/>
    <w:rsid w:val="00F062E8"/>
    <w:rsid w:val="00F1119F"/>
    <w:rsid w:val="00F12946"/>
    <w:rsid w:val="00F13CFC"/>
    <w:rsid w:val="00F13EC7"/>
    <w:rsid w:val="00F166C0"/>
    <w:rsid w:val="00F1792A"/>
    <w:rsid w:val="00F1794B"/>
    <w:rsid w:val="00F17EFB"/>
    <w:rsid w:val="00F200EA"/>
    <w:rsid w:val="00F226D2"/>
    <w:rsid w:val="00F24BB6"/>
    <w:rsid w:val="00F25D1B"/>
    <w:rsid w:val="00F263C4"/>
    <w:rsid w:val="00F27100"/>
    <w:rsid w:val="00F279D5"/>
    <w:rsid w:val="00F32807"/>
    <w:rsid w:val="00F34DF7"/>
    <w:rsid w:val="00F34F71"/>
    <w:rsid w:val="00F353AF"/>
    <w:rsid w:val="00F35B70"/>
    <w:rsid w:val="00F35CF4"/>
    <w:rsid w:val="00F423B7"/>
    <w:rsid w:val="00F442E6"/>
    <w:rsid w:val="00F44363"/>
    <w:rsid w:val="00F44822"/>
    <w:rsid w:val="00F46A77"/>
    <w:rsid w:val="00F46CD4"/>
    <w:rsid w:val="00F50C61"/>
    <w:rsid w:val="00F51751"/>
    <w:rsid w:val="00F5186F"/>
    <w:rsid w:val="00F52621"/>
    <w:rsid w:val="00F5322C"/>
    <w:rsid w:val="00F53B41"/>
    <w:rsid w:val="00F5535C"/>
    <w:rsid w:val="00F5673F"/>
    <w:rsid w:val="00F567AB"/>
    <w:rsid w:val="00F575D7"/>
    <w:rsid w:val="00F603B9"/>
    <w:rsid w:val="00F6183C"/>
    <w:rsid w:val="00F6191A"/>
    <w:rsid w:val="00F64699"/>
    <w:rsid w:val="00F64C3F"/>
    <w:rsid w:val="00F64CC9"/>
    <w:rsid w:val="00F64DEE"/>
    <w:rsid w:val="00F66A69"/>
    <w:rsid w:val="00F67426"/>
    <w:rsid w:val="00F71516"/>
    <w:rsid w:val="00F71E50"/>
    <w:rsid w:val="00F75B9B"/>
    <w:rsid w:val="00F76CE0"/>
    <w:rsid w:val="00F772DC"/>
    <w:rsid w:val="00F80C77"/>
    <w:rsid w:val="00F80EB6"/>
    <w:rsid w:val="00F82681"/>
    <w:rsid w:val="00F833E5"/>
    <w:rsid w:val="00F83D35"/>
    <w:rsid w:val="00F85B5A"/>
    <w:rsid w:val="00F86114"/>
    <w:rsid w:val="00F8764A"/>
    <w:rsid w:val="00F87925"/>
    <w:rsid w:val="00F90717"/>
    <w:rsid w:val="00F9106F"/>
    <w:rsid w:val="00F91DAB"/>
    <w:rsid w:val="00F91FB1"/>
    <w:rsid w:val="00F929B7"/>
    <w:rsid w:val="00F97345"/>
    <w:rsid w:val="00FA1932"/>
    <w:rsid w:val="00FA7293"/>
    <w:rsid w:val="00FB1514"/>
    <w:rsid w:val="00FB2B40"/>
    <w:rsid w:val="00FC0091"/>
    <w:rsid w:val="00FC0471"/>
    <w:rsid w:val="00FC2D83"/>
    <w:rsid w:val="00FC31F3"/>
    <w:rsid w:val="00FC63E0"/>
    <w:rsid w:val="00FD4DF3"/>
    <w:rsid w:val="00FD5908"/>
    <w:rsid w:val="00FD65AB"/>
    <w:rsid w:val="00FD6F17"/>
    <w:rsid w:val="00FD7B2A"/>
    <w:rsid w:val="00FE15EE"/>
    <w:rsid w:val="00FE1976"/>
    <w:rsid w:val="00FE1E38"/>
    <w:rsid w:val="00FE2DD8"/>
    <w:rsid w:val="00FE3E6A"/>
    <w:rsid w:val="00FE51ED"/>
    <w:rsid w:val="00FE65CA"/>
    <w:rsid w:val="00FF033E"/>
    <w:rsid w:val="00FF1BA8"/>
    <w:rsid w:val="00FF2590"/>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10E976"/>
  <w15:chartTrackingRefBased/>
  <w15:docId w15:val="{A37778CC-EC1F-CE4B-962F-0CBE942F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34D"/>
    <w:pPr>
      <w:widowControl w:val="0"/>
      <w:spacing w:before="120" w:line="360" w:lineRule="auto"/>
      <w:ind w:left="57"/>
    </w:pPr>
    <w:rPr>
      <w:snapToGrid w:val="0"/>
      <w:sz w:val="26"/>
    </w:rPr>
  </w:style>
  <w:style w:type="paragraph" w:styleId="Heading1">
    <w:name w:val="heading 1"/>
    <w:aliases w:val="Heading 1(Report Only),Chapter,Heading 1(Report Only)1,Chapter1,H1"/>
    <w:basedOn w:val="Normal"/>
    <w:next w:val="Heading2"/>
    <w:link w:val="Heading1Char"/>
    <w:uiPriority w:val="9"/>
    <w:qFormat/>
    <w:pPr>
      <w:keepNext/>
      <w:numPr>
        <w:numId w:val="10"/>
      </w:numPr>
      <w:spacing w:before="360" w:after="240"/>
      <w:outlineLvl w:val="0"/>
    </w:pPr>
    <w:rPr>
      <w:b/>
      <w:kern w:val="28"/>
    </w:rPr>
  </w:style>
  <w:style w:type="paragraph" w:styleId="Heading2">
    <w:name w:val="heading 2"/>
    <w:aliases w:val="l2,H2,h21,HD2"/>
    <w:basedOn w:val="Normal"/>
    <w:next w:val="NormalIndent"/>
    <w:link w:val="Heading2Char"/>
    <w:qFormat/>
    <w:rsid w:val="0009125A"/>
    <w:pPr>
      <w:keepNext/>
      <w:numPr>
        <w:ilvl w:val="1"/>
        <w:numId w:val="10"/>
      </w:numPr>
      <w:spacing w:before="240" w:after="120"/>
      <w:outlineLvl w:val="1"/>
    </w:pPr>
    <w:rPr>
      <w:b/>
      <w:sz w:val="28"/>
    </w:rPr>
  </w:style>
  <w:style w:type="paragraph" w:styleId="Heading3">
    <w:name w:val="heading 3"/>
    <w:aliases w:val="h3,h31,h31 Char"/>
    <w:basedOn w:val="Normal"/>
    <w:next w:val="Normal"/>
    <w:link w:val="Heading3Char"/>
    <w:qFormat/>
    <w:rsid w:val="00D03969"/>
    <w:pPr>
      <w:keepNext/>
      <w:numPr>
        <w:ilvl w:val="2"/>
        <w:numId w:val="10"/>
      </w:numPr>
      <w:tabs>
        <w:tab w:val="left" w:pos="792"/>
      </w:tabs>
      <w:spacing w:before="240"/>
      <w:jc w:val="both"/>
      <w:outlineLvl w:val="2"/>
    </w:pPr>
    <w:rPr>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9A7BF2"/>
    <w:pPr>
      <w:keepNext/>
      <w:numPr>
        <w:ilvl w:val="3"/>
        <w:numId w:val="10"/>
      </w:numPr>
      <w:tabs>
        <w:tab w:val="clear" w:pos="8964"/>
      </w:tabs>
      <w:spacing w:before="240" w:after="60"/>
      <w:ind w:left="864"/>
      <w:outlineLvl w:val="3"/>
    </w:pPr>
    <w:rPr>
      <w:i/>
    </w:rPr>
  </w:style>
  <w:style w:type="paragraph" w:styleId="Heading5">
    <w:name w:val="heading 5"/>
    <w:basedOn w:val="Normal"/>
    <w:next w:val="Normal"/>
    <w:link w:val="Heading5Char"/>
    <w:qFormat/>
    <w:pPr>
      <w:keepNext/>
      <w:numPr>
        <w:ilvl w:val="4"/>
        <w:numId w:val="10"/>
      </w:numPr>
      <w:jc w:val="both"/>
      <w:outlineLvl w:val="4"/>
    </w:pPr>
    <w:rPr>
      <w:b/>
    </w:rPr>
  </w:style>
  <w:style w:type="paragraph" w:styleId="Heading6">
    <w:name w:val="heading 6"/>
    <w:basedOn w:val="Normal"/>
    <w:next w:val="Normal"/>
    <w:qFormat/>
    <w:pPr>
      <w:keepNext/>
      <w:numPr>
        <w:ilvl w:val="5"/>
        <w:numId w:val="10"/>
      </w:numPr>
      <w:outlineLvl w:val="5"/>
    </w:pPr>
    <w:rPr>
      <w:rFonts w:ascii=".VnTime" w:hAnsi=".VnTime"/>
      <w:b/>
      <w:i/>
      <w:sz w:val="22"/>
    </w:rPr>
  </w:style>
  <w:style w:type="paragraph" w:styleId="Heading7">
    <w:name w:val="heading 7"/>
    <w:basedOn w:val="Normal"/>
    <w:next w:val="Normal"/>
    <w:qFormat/>
    <w:pPr>
      <w:keepNext/>
      <w:numPr>
        <w:ilvl w:val="6"/>
        <w:numId w:val="10"/>
      </w:numPr>
      <w:spacing w:before="60" w:after="60"/>
      <w:outlineLvl w:val="6"/>
    </w:pPr>
    <w:rPr>
      <w:rFonts w:ascii=".VnTimeH" w:hAnsi=".VnTimeH"/>
      <w:b/>
      <w:color w:val="000000"/>
      <w:sz w:val="18"/>
    </w:rPr>
  </w:style>
  <w:style w:type="paragraph" w:styleId="Heading8">
    <w:name w:val="heading 8"/>
    <w:basedOn w:val="Normal"/>
    <w:next w:val="Normal"/>
    <w:qFormat/>
    <w:pPr>
      <w:keepNext/>
      <w:numPr>
        <w:ilvl w:val="7"/>
        <w:numId w:val="10"/>
      </w:numPr>
      <w:jc w:val="both"/>
      <w:outlineLvl w:val="7"/>
    </w:pPr>
    <w:rPr>
      <w:rFonts w:ascii=".VnArialH" w:hAnsi=".VnArialH"/>
      <w:b/>
    </w:rPr>
  </w:style>
  <w:style w:type="paragraph" w:styleId="Heading9">
    <w:name w:val="heading 9"/>
    <w:basedOn w:val="Normal"/>
    <w:next w:val="Normal"/>
    <w:qFormat/>
    <w:pPr>
      <w:keepNext/>
      <w:numPr>
        <w:ilvl w:val="8"/>
        <w:numId w:val="10"/>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autoRedefine/>
    <w:rsid w:val="00561F89"/>
    <w:pPr>
      <w:numPr>
        <w:numId w:val="33"/>
      </w:numPr>
      <w:ind w:right="11"/>
      <w:jc w:val="both"/>
    </w:pPr>
    <w:rPr>
      <w:szCs w:val="24"/>
    </w:rPr>
  </w:style>
  <w:style w:type="paragraph" w:styleId="BodyTextIndent">
    <w:name w:val="Body Text Indent"/>
    <w:basedOn w:val="Normal"/>
    <w:rPr>
      <w:rFonts w:ascii="Arial" w:hAnsi="Arial"/>
    </w:rPr>
  </w:style>
  <w:style w:type="paragraph" w:styleId="BodyTextIndent2">
    <w:name w:val="Body Text Indent 2"/>
    <w:basedOn w:val="Normal"/>
    <w:pPr>
      <w:widowControl/>
      <w:spacing w:before="0"/>
      <w:ind w:left="720"/>
    </w:pPr>
    <w:rPr>
      <w:rFonts w:ascii=".VnTime" w:hAnsi=".VnTime"/>
      <w:snapToGrid/>
    </w:rPr>
  </w:style>
  <w:style w:type="paragraph" w:styleId="Caption">
    <w:name w:val="caption"/>
    <w:aliases w:val="Picture"/>
    <w:basedOn w:val="Normal"/>
    <w:next w:val="Normal"/>
    <w:uiPriority w:val="99"/>
    <w:qFormat/>
    <w:pPr>
      <w:spacing w:after="120"/>
      <w:ind w:left="1440"/>
      <w:jc w:val="both"/>
    </w:pPr>
    <w:rPr>
      <w:rFonts w:ascii=".VnTime" w:hAnsi=".VnTime"/>
      <w:b/>
    </w:rPr>
  </w:style>
  <w:style w:type="paragraph" w:styleId="Footer">
    <w:name w:val="footer"/>
    <w:basedOn w:val="Normal"/>
    <w:link w:val="FooterChar"/>
    <w:uiPriority w:val="99"/>
    <w:pPr>
      <w:tabs>
        <w:tab w:val="center" w:pos="4320"/>
        <w:tab w:val="right" w:pos="8640"/>
      </w:tabs>
      <w:ind w:left="0"/>
    </w:pPr>
  </w:style>
  <w:style w:type="paragraph" w:styleId="Header">
    <w:name w:val="header"/>
    <w:basedOn w:val="Normal"/>
    <w:pPr>
      <w:tabs>
        <w:tab w:val="center" w:pos="4320"/>
        <w:tab w:val="right" w:pos="8640"/>
      </w:tabs>
      <w:ind w:left="0"/>
    </w:pPr>
  </w:style>
  <w:style w:type="character" w:styleId="Hyperlink">
    <w:name w:val="Hyperlink"/>
    <w:uiPriority w:val="99"/>
    <w:rPr>
      <w:color w:val="0000FF"/>
      <w:sz w:val="20"/>
      <w:u w:val="single"/>
    </w:rPr>
  </w:style>
  <w:style w:type="paragraph" w:customStyle="1" w:styleId="NormalCaption">
    <w:name w:val="NormalCaption"/>
    <w:basedOn w:val="Normal"/>
    <w:pPr>
      <w:spacing w:after="120"/>
    </w:pPr>
    <w:rPr>
      <w:b/>
    </w:rPr>
  </w:style>
  <w:style w:type="paragraph" w:customStyle="1" w:styleId="NormalIndent0">
    <w:name w:val="NormalIndent"/>
    <w:basedOn w:val="Normal"/>
    <w:pPr>
      <w:widowControl/>
      <w:ind w:left="720"/>
    </w:pPr>
    <w:rPr>
      <w:rFonts w:ascii=".VnArial" w:hAnsi=".VnArial"/>
      <w:snapToGrid/>
    </w:rPr>
  </w:style>
  <w:style w:type="paragraph" w:customStyle="1" w:styleId="NormalIndex">
    <w:name w:val="NormalIndex"/>
    <w:basedOn w:val="NormalIndent0"/>
    <w:pPr>
      <w:tabs>
        <w:tab w:val="left" w:pos="360"/>
        <w:tab w:val="left" w:pos="450"/>
      </w:tabs>
      <w:spacing w:before="60" w:after="60"/>
      <w:ind w:hanging="360"/>
    </w:pPr>
  </w:style>
  <w:style w:type="character" w:styleId="PageNumber">
    <w:name w:val="page number"/>
    <w:basedOn w:val="DefaultParagraphFont"/>
  </w:style>
  <w:style w:type="paragraph" w:styleId="TOC1">
    <w:name w:val="toc 1"/>
    <w:basedOn w:val="Normal"/>
    <w:next w:val="Normal"/>
    <w:autoRedefine/>
    <w:uiPriority w:val="39"/>
    <w:rsid w:val="009E7CFE"/>
    <w:pPr>
      <w:tabs>
        <w:tab w:val="left" w:pos="400"/>
        <w:tab w:val="right" w:leader="dot" w:pos="9356"/>
      </w:tabs>
      <w:spacing w:after="120"/>
      <w:ind w:left="0"/>
    </w:pPr>
    <w:rPr>
      <w:b/>
      <w:noProof/>
    </w:rPr>
  </w:style>
  <w:style w:type="paragraph" w:styleId="TOC2">
    <w:name w:val="toc 2"/>
    <w:basedOn w:val="Normal"/>
    <w:next w:val="Normal"/>
    <w:autoRedefine/>
    <w:uiPriority w:val="39"/>
    <w:rsid w:val="009E7CFE"/>
    <w:pPr>
      <w:tabs>
        <w:tab w:val="left" w:pos="800"/>
        <w:tab w:val="right" w:leader="dot" w:pos="9356"/>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pPr>
      <w:keepNext/>
      <w:tabs>
        <w:tab w:val="left" w:pos="360"/>
      </w:tabs>
      <w:ind w:left="360" w:hanging="360"/>
    </w:pPr>
    <w:rPr>
      <w:rFonts w:ascii=".VnArial" w:hAnsi=".VnArial"/>
      <w:b/>
    </w:rPr>
  </w:style>
  <w:style w:type="paragraph" w:customStyle="1" w:styleId="NH-2">
    <w:name w:val="NH-2"/>
    <w:basedOn w:val="Normal"/>
    <w:next w:val="NormalIndent"/>
    <w:pPr>
      <w:keepNext/>
      <w:tabs>
        <w:tab w:val="left" w:pos="720"/>
      </w:tabs>
      <w:ind w:left="360" w:hanging="360"/>
    </w:pPr>
    <w:rPr>
      <w:rFonts w:ascii=".VnArial" w:hAnsi=".VnArial"/>
      <w:b/>
    </w:rPr>
  </w:style>
  <w:style w:type="paragraph" w:customStyle="1" w:styleId="NormalText">
    <w:name w:val="NormalText"/>
    <w:basedOn w:val="Normal"/>
    <w:pPr>
      <w:ind w:left="720"/>
      <w:jc w:val="both"/>
    </w:pPr>
  </w:style>
  <w:style w:type="paragraph" w:customStyle="1" w:styleId="H5">
    <w:name w:val="H5"/>
    <w:basedOn w:val="NormalIndent"/>
    <w:next w:val="Normal"/>
    <w:pPr>
      <w:keepNext/>
    </w:pPr>
    <w:rPr>
      <w:rFonts w:ascii=".VnTime" w:hAnsi=".VnTime"/>
      <w:b/>
      <w:i/>
      <w:color w:val="800080"/>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pPr>
      <w:spacing w:before="0"/>
      <w:ind w:left="360" w:hanging="360"/>
    </w:pPr>
    <w:rPr>
      <w:sz w:val="18"/>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pPr>
      <w:spacing w:before="0"/>
      <w:ind w:left="800"/>
    </w:pPr>
    <w:rPr>
      <w:sz w:val="18"/>
    </w:rPr>
  </w:style>
  <w:style w:type="paragraph" w:styleId="TOC6">
    <w:name w:val="toc 6"/>
    <w:basedOn w:val="Normal"/>
    <w:next w:val="Normal"/>
    <w:autoRedefine/>
    <w:semiHidden/>
    <w:pPr>
      <w:spacing w:before="0"/>
      <w:ind w:left="1000"/>
    </w:pPr>
    <w:rPr>
      <w:sz w:val="18"/>
    </w:rPr>
  </w:style>
  <w:style w:type="paragraph" w:styleId="TOC7">
    <w:name w:val="toc 7"/>
    <w:basedOn w:val="Normal"/>
    <w:next w:val="Normal"/>
    <w:autoRedefine/>
    <w:semiHidden/>
    <w:pPr>
      <w:spacing w:before="0"/>
      <w:ind w:left="1200"/>
    </w:pPr>
    <w:rPr>
      <w:sz w:val="18"/>
    </w:rPr>
  </w:style>
  <w:style w:type="paragraph" w:styleId="TOC8">
    <w:name w:val="toc 8"/>
    <w:basedOn w:val="Normal"/>
    <w:next w:val="Normal"/>
    <w:autoRedefine/>
    <w:semiHidden/>
    <w:pPr>
      <w:spacing w:before="0"/>
      <w:ind w:left="1400"/>
    </w:pPr>
    <w:rPr>
      <w:sz w:val="18"/>
    </w:rPr>
  </w:style>
  <w:style w:type="paragraph" w:styleId="TOC9">
    <w:name w:val="toc 9"/>
    <w:basedOn w:val="Normal"/>
    <w:next w:val="Normal"/>
    <w:autoRedefine/>
    <w:semiHidden/>
    <w:pPr>
      <w:spacing w:before="0"/>
      <w:ind w:left="1600"/>
    </w:pPr>
    <w:rPr>
      <w:sz w:val="18"/>
    </w:rPr>
  </w:style>
  <w:style w:type="paragraph" w:styleId="BodyText">
    <w:name w:val="Body Text"/>
    <w:basedOn w:val="Normal"/>
    <w:pPr>
      <w:keepLines/>
      <w:spacing w:before="0" w:after="120" w:line="240" w:lineRule="atLeast"/>
      <w:ind w:left="720"/>
      <w:jc w:val="both"/>
    </w:pPr>
    <w:rPr>
      <w:snapToGrid/>
      <w:szCs w:val="24"/>
    </w:rPr>
  </w:style>
  <w:style w:type="paragraph" w:customStyle="1" w:styleId="NormalTB">
    <w:name w:val="NormalTB"/>
    <w:pPr>
      <w:widowControl w:val="0"/>
      <w:spacing w:before="120"/>
      <w:jc w:val="center"/>
    </w:pPr>
    <w:rPr>
      <w:rFonts w:ascii=".VnTime" w:hAnsi=".VnTime"/>
      <w:b/>
      <w:snapToGrid w:val="0"/>
      <w:sz w:val="22"/>
    </w:rPr>
  </w:style>
  <w:style w:type="paragraph" w:customStyle="1" w:styleId="Vidu">
    <w:name w:val="Vidu"/>
    <w:basedOn w:val="Normal"/>
    <w:pPr>
      <w:widowControl/>
      <w:numPr>
        <w:numId w:val="4"/>
      </w:numPr>
      <w:spacing w:before="0"/>
      <w:jc w:val="both"/>
    </w:pPr>
    <w:rPr>
      <w:snapToGrid/>
    </w:rPr>
  </w:style>
  <w:style w:type="paragraph" w:customStyle="1" w:styleId="Mucvidu">
    <w:name w:val="Mucvidu"/>
    <w:basedOn w:val="Vidu"/>
    <w:pPr>
      <w:numPr>
        <w:numId w:val="1"/>
      </w:numPr>
      <w:tabs>
        <w:tab w:val="clear" w:pos="360"/>
      </w:tabs>
      <w:ind w:left="1080"/>
    </w:pPr>
  </w:style>
  <w:style w:type="paragraph" w:customStyle="1" w:styleId="Tailieu">
    <w:name w:val="Tailieu"/>
    <w:basedOn w:val="Refer"/>
    <w:pPr>
      <w:numPr>
        <w:numId w:val="3"/>
      </w:numPr>
    </w:pPr>
    <w:rPr>
      <w:sz w:val="28"/>
    </w:rPr>
  </w:style>
  <w:style w:type="paragraph" w:customStyle="1" w:styleId="Refer">
    <w:name w:val="Refer"/>
    <w:basedOn w:val="Normal"/>
    <w:pPr>
      <w:widowControl/>
      <w:spacing w:before="0" w:after="120"/>
      <w:ind w:firstLine="720"/>
      <w:jc w:val="both"/>
    </w:pPr>
    <w:rPr>
      <w:snapToGrid/>
    </w:rPr>
  </w:style>
  <w:style w:type="paragraph" w:customStyle="1" w:styleId="Point">
    <w:name w:val="Point"/>
    <w:basedOn w:val="Header"/>
    <w:pPr>
      <w:widowControl/>
      <w:numPr>
        <w:numId w:val="2"/>
      </w:numPr>
      <w:tabs>
        <w:tab w:val="clear" w:pos="4320"/>
        <w:tab w:val="clear" w:pos="8640"/>
      </w:tabs>
      <w:spacing w:before="0"/>
      <w:jc w:val="both"/>
    </w:pPr>
    <w:rPr>
      <w:snapToGrid/>
    </w:rPr>
  </w:style>
  <w:style w:type="character" w:styleId="CommentReference">
    <w:name w:val="annotation reference"/>
    <w:semiHidden/>
    <w:rPr>
      <w:sz w:val="16"/>
    </w:rPr>
  </w:style>
  <w:style w:type="paragraph" w:styleId="CommentText">
    <w:name w:val="annotation text"/>
    <w:basedOn w:val="Normal"/>
    <w:link w:val="CommentTextChar"/>
    <w:semiHidden/>
    <w:pPr>
      <w:widowControl/>
      <w:spacing w:before="0"/>
      <w:jc w:val="both"/>
    </w:pPr>
    <w:rPr>
      <w:rFonts w:ascii=".VnTime" w:hAnsi=".VnTime"/>
      <w:snapToGrid/>
    </w:rPr>
  </w:style>
  <w:style w:type="paragraph" w:customStyle="1" w:styleId="Bang">
    <w:name w:val="Bang"/>
    <w:basedOn w:val="Normal"/>
    <w:link w:val="BangChar"/>
    <w:pPr>
      <w:spacing w:before="60" w:after="60"/>
      <w:ind w:left="0"/>
      <w:jc w:val="both"/>
    </w:pPr>
    <w:rPr>
      <w:snapToGrid/>
      <w:sz w:val="18"/>
    </w:rPr>
  </w:style>
  <w:style w:type="paragraph" w:styleId="BodyText3">
    <w:name w:val="Body Text 3"/>
    <w:basedOn w:val="Normal"/>
    <w:pPr>
      <w:widowControl/>
      <w:spacing w:before="0"/>
    </w:pPr>
    <w:rPr>
      <w:rFonts w:ascii=".VnTime" w:hAnsi=".VnTime"/>
      <w:i/>
      <w:snapToGrid/>
    </w:rPr>
  </w:style>
  <w:style w:type="paragraph" w:customStyle="1" w:styleId="Content">
    <w:name w:val="Content"/>
    <w:basedOn w:val="Normal"/>
    <w:pPr>
      <w:widowControl/>
      <w:ind w:firstLine="720"/>
      <w:jc w:val="both"/>
    </w:pPr>
    <w:rPr>
      <w:rFonts w:ascii=".VnTime" w:hAnsi=".VnTime"/>
      <w:snapToGrid/>
    </w:rPr>
  </w:style>
  <w:style w:type="paragraph" w:styleId="TableofFigures">
    <w:name w:val="table of figures"/>
    <w:basedOn w:val="Normal"/>
    <w:next w:val="Normal"/>
    <w:semiHidden/>
    <w:pPr>
      <w:tabs>
        <w:tab w:val="right" w:leader="dot" w:pos="8642"/>
      </w:tabs>
      <w:spacing w:before="0"/>
      <w:ind w:left="480" w:hanging="480"/>
    </w:pPr>
    <w:rPr>
      <w:smallCaps/>
      <w:snapToGrid/>
    </w:rPr>
  </w:style>
  <w:style w:type="paragraph" w:customStyle="1" w:styleId="NormalH">
    <w:name w:val="NormalH"/>
    <w:basedOn w:val="Normal"/>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Pr>
      <w:b/>
    </w:rPr>
  </w:style>
  <w:style w:type="character" w:styleId="Strong">
    <w:name w:val="Strong"/>
    <w:uiPriority w:val="22"/>
    <w:qFormat/>
    <w:rPr>
      <w:b/>
    </w:rPr>
  </w:style>
  <w:style w:type="paragraph" w:styleId="Title">
    <w:name w:val="Title"/>
    <w:basedOn w:val="Normal"/>
    <w:qFormat/>
    <w:pPr>
      <w:spacing w:before="240" w:after="60"/>
      <w:jc w:val="center"/>
      <w:outlineLvl w:val="0"/>
    </w:pPr>
    <w:rPr>
      <w:b/>
      <w:kern w:val="28"/>
      <w:sz w:val="32"/>
    </w:rPr>
  </w:style>
  <w:style w:type="paragraph" w:customStyle="1" w:styleId="TableTitle">
    <w:name w:val="Table Title"/>
    <w:basedOn w:val="NormalIndent"/>
    <w:autoRedefine/>
    <w:pPr>
      <w:keepNext/>
      <w:numPr>
        <w:numId w:val="5"/>
      </w:numPr>
      <w:ind w:left="357" w:right="29" w:hanging="215"/>
      <w:jc w:val="right"/>
    </w:pPr>
  </w:style>
  <w:style w:type="paragraph" w:customStyle="1" w:styleId="Arial">
    <w:name w:val="Arial"/>
    <w:basedOn w:val="NormalIndent"/>
  </w:style>
  <w:style w:type="paragraph" w:styleId="BodyText2">
    <w:name w:val="Body Text 2"/>
    <w:basedOn w:val="Normal"/>
    <w:pPr>
      <w:ind w:left="0"/>
    </w:pPr>
  </w:style>
  <w:style w:type="paragraph" w:customStyle="1" w:styleId="NormalNV">
    <w:name w:val="NormalNV"/>
    <w:basedOn w:val="Normal"/>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pPr>
      <w:widowControl/>
      <w:spacing w:before="60" w:after="60" w:line="480" w:lineRule="auto"/>
      <w:ind w:left="0"/>
    </w:pPr>
    <w:rPr>
      <w:snapToGrid/>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Table">
    <w:name w:val="Table"/>
    <w:pPr>
      <w:numPr>
        <w:numId w:val="6"/>
      </w:numPr>
      <w:tabs>
        <w:tab w:val="left" w:pos="1080"/>
      </w:tabs>
      <w:spacing w:before="60" w:after="60"/>
      <w:jc w:val="center"/>
    </w:pPr>
    <w:rPr>
      <w:noProof/>
      <w:sz w:val="24"/>
    </w:rPr>
  </w:style>
  <w:style w:type="paragraph" w:customStyle="1" w:styleId="Name">
    <w:name w:val="Name"/>
    <w:basedOn w:val="Normal"/>
    <w:pPr>
      <w:widowControl/>
      <w:ind w:left="0" w:firstLine="720"/>
      <w:jc w:val="both"/>
    </w:pPr>
    <w:rPr>
      <w:rFonts w:ascii=".VnTimeH" w:hAnsi=".VnTimeH"/>
      <w:snapToGrid/>
    </w:rPr>
  </w:style>
  <w:style w:type="paragraph" w:customStyle="1" w:styleId="Bullet1">
    <w:name w:val="Bullet1"/>
    <w:pPr>
      <w:numPr>
        <w:numId w:val="7"/>
      </w:numPr>
      <w:spacing w:after="60"/>
      <w:jc w:val="both"/>
    </w:pPr>
    <w:rPr>
      <w:noProof/>
      <w:sz w:val="24"/>
    </w:rPr>
  </w:style>
  <w:style w:type="paragraph" w:customStyle="1" w:styleId="BodyText1">
    <w:name w:val="Body Text1"/>
    <w:basedOn w:val="NormalIndent"/>
    <w:pPr>
      <w:tabs>
        <w:tab w:val="left" w:pos="1224"/>
      </w:tabs>
      <w:spacing w:before="40" w:line="300" w:lineRule="atLeast"/>
      <w:ind w:left="432"/>
    </w:pPr>
  </w:style>
  <w:style w:type="paragraph" w:customStyle="1" w:styleId="Bullet2">
    <w:name w:val="Bullet2"/>
    <w:pPr>
      <w:numPr>
        <w:numId w:val="8"/>
      </w:numPr>
      <w:spacing w:after="60"/>
      <w:jc w:val="both"/>
    </w:pPr>
    <w:rPr>
      <w:noProof/>
      <w:sz w:val="24"/>
    </w:rPr>
  </w:style>
  <w:style w:type="paragraph" w:customStyle="1" w:styleId="Tabletext0">
    <w:name w:val="Tabletext"/>
    <w:basedOn w:val="Normal"/>
    <w:pPr>
      <w:keepLines/>
      <w:spacing w:before="0" w:after="120" w:line="240" w:lineRule="atLeast"/>
      <w:ind w:left="0"/>
    </w:pPr>
    <w:rPr>
      <w:snapToGrid/>
    </w:rPr>
  </w:style>
  <w:style w:type="paragraph" w:customStyle="1" w:styleId="requirement">
    <w:name w:val="requirement"/>
    <w:basedOn w:val="Normal"/>
    <w:autoRedefine/>
    <w:pPr>
      <w:widowControl/>
      <w:tabs>
        <w:tab w:val="left" w:pos="720"/>
        <w:tab w:val="left" w:pos="1440"/>
      </w:tabs>
      <w:spacing w:before="240"/>
      <w:ind w:left="2160" w:hanging="1440"/>
      <w:jc w:val="both"/>
    </w:pPr>
    <w:rPr>
      <w:snapToGrid/>
      <w:szCs w:val="24"/>
    </w:rPr>
  </w:style>
  <w:style w:type="paragraph" w:styleId="List">
    <w:name w:val="List"/>
    <w:basedOn w:val="Normal"/>
    <w:pPr>
      <w:widowControl/>
      <w:numPr>
        <w:numId w:val="11"/>
      </w:numPr>
      <w:ind w:left="714" w:hanging="357"/>
    </w:pPr>
    <w:rPr>
      <w:snapToGrid/>
      <w:szCs w:val="24"/>
    </w:rPr>
  </w:style>
  <w:style w:type="paragraph" w:styleId="ListNumber">
    <w:name w:val="List Number"/>
    <w:pPr>
      <w:numPr>
        <w:numId w:val="9"/>
      </w:numPr>
      <w:spacing w:before="40"/>
    </w:pPr>
  </w:style>
  <w:style w:type="character" w:customStyle="1" w:styleId="docemphroman">
    <w:name w:val="docemphroman"/>
    <w:basedOn w:val="DefaultParagraphFont"/>
  </w:style>
  <w:style w:type="paragraph" w:styleId="DocumentMap">
    <w:name w:val="Document Map"/>
    <w:basedOn w:val="Normal"/>
    <w:semiHidden/>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paragraph" w:customStyle="1" w:styleId="TableData12">
    <w:name w:val="TableData12"/>
    <w:basedOn w:val="Normal"/>
    <w:uiPriority w:val="99"/>
    <w:rsid w:val="00AC1F1B"/>
    <w:pPr>
      <w:spacing w:line="312" w:lineRule="auto"/>
      <w:ind w:left="0" w:right="11"/>
      <w:jc w:val="both"/>
    </w:pPr>
    <w:rPr>
      <w:rFonts w:ascii="Verdana" w:hAnsi="Verdana"/>
      <w:sz w:val="20"/>
    </w:rPr>
  </w:style>
  <w:style w:type="character" w:customStyle="1" w:styleId="FooterChar">
    <w:name w:val="Footer Char"/>
    <w:link w:val="Footer"/>
    <w:uiPriority w:val="99"/>
    <w:rsid w:val="00A601A6"/>
    <w:rPr>
      <w:snapToGrid w:val="0"/>
      <w:sz w:val="24"/>
    </w:rPr>
  </w:style>
  <w:style w:type="paragraph" w:customStyle="1" w:styleId="comment">
    <w:name w:val="comment"/>
    <w:basedOn w:val="Normal"/>
    <w:rsid w:val="00F44363"/>
    <w:pPr>
      <w:widowControl/>
      <w:ind w:left="720"/>
    </w:pPr>
    <w:rPr>
      <w:rFonts w:ascii="Arial" w:eastAsia="MS Mincho" w:hAnsi="Arial" w:cs="Arial"/>
      <w:bCs/>
      <w:i/>
      <w:sz w:val="20"/>
      <w:lang w:eastAsia="ja-JP"/>
    </w:rPr>
  </w:style>
  <w:style w:type="table" w:styleId="TableGrid">
    <w:name w:val="Table Grid"/>
    <w:basedOn w:val="TableNormal"/>
    <w:rsid w:val="005B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text">
    <w:name w:val="z-text"/>
    <w:rsid w:val="00A23E1A"/>
  </w:style>
  <w:style w:type="paragraph" w:styleId="ListParagraph">
    <w:name w:val="List Paragraph"/>
    <w:aliases w:val="List Paragraph 1,My checklist,Norm,liet ke,Paragraph,Đoạn của Danh sách,List Paragraph11,Đoạn c𞹺Danh sách,List Paragraph111,Nga 3,List Paragraph21,Ðoạn c𞹺Danh sách,bullet 1,List Paragraph1,List Paragraph2,abc,Bullet L1,chu trong hinh,lp"/>
    <w:basedOn w:val="Normal"/>
    <w:link w:val="ListParagraphChar"/>
    <w:uiPriority w:val="34"/>
    <w:qFormat/>
    <w:rsid w:val="00D97FC2"/>
    <w:pPr>
      <w:widowControl/>
      <w:spacing w:before="0" w:line="312" w:lineRule="auto"/>
      <w:ind w:left="720"/>
    </w:pPr>
    <w:rPr>
      <w:rFonts w:eastAsia="Calibri" w:cs="Calibri"/>
      <w:snapToGrid/>
      <w:szCs w:val="22"/>
    </w:rPr>
  </w:style>
  <w:style w:type="paragraph" w:styleId="NormalWeb">
    <w:name w:val="Normal (Web)"/>
    <w:basedOn w:val="Normal"/>
    <w:uiPriority w:val="99"/>
    <w:unhideWhenUsed/>
    <w:rsid w:val="000474F3"/>
    <w:pPr>
      <w:widowControl/>
      <w:spacing w:before="100" w:beforeAutospacing="1" w:after="100" w:afterAutospacing="1" w:line="240" w:lineRule="auto"/>
      <w:ind w:left="0"/>
    </w:pPr>
    <w:rPr>
      <w:snapToGrid/>
      <w:szCs w:val="24"/>
    </w:rPr>
  </w:style>
  <w:style w:type="character" w:customStyle="1" w:styleId="CommentTextChar">
    <w:name w:val="Comment Text Char"/>
    <w:link w:val="CommentText"/>
    <w:semiHidden/>
    <w:rsid w:val="00047F48"/>
    <w:rPr>
      <w:rFonts w:ascii=".VnTime" w:hAnsi=".VnTime"/>
      <w:sz w:val="24"/>
    </w:rPr>
  </w:style>
  <w:style w:type="character" w:customStyle="1" w:styleId="Heading2Char">
    <w:name w:val="Heading 2 Char"/>
    <w:aliases w:val="l2 Char,H2 Char,h21 Char,HD2 Char"/>
    <w:link w:val="Heading2"/>
    <w:rsid w:val="0009125A"/>
    <w:rPr>
      <w:b/>
      <w:snapToGrid w:val="0"/>
      <w:sz w:val="28"/>
    </w:rPr>
  </w:style>
  <w:style w:type="character" w:customStyle="1" w:styleId="Heading3Char">
    <w:name w:val="Heading 3 Char"/>
    <w:aliases w:val="h3 Char,h31 Char1,h31 Char Char"/>
    <w:link w:val="Heading3"/>
    <w:rsid w:val="00D03969"/>
    <w:rPr>
      <w:b/>
      <w:i/>
      <w:snapToGrid w:val="0"/>
      <w:sz w:val="26"/>
    </w:rPr>
  </w:style>
  <w:style w:type="character" w:customStyle="1" w:styleId="fontstyle01">
    <w:name w:val="fontstyle01"/>
    <w:rsid w:val="000A3EFB"/>
    <w:rPr>
      <w:rFonts w:ascii="Times New Roman" w:hAnsi="Times New Roman" w:cs="Times New Roman" w:hint="default"/>
      <w:b w:val="0"/>
      <w:bCs w:val="0"/>
      <w:i w:val="0"/>
      <w:iCs w:val="0"/>
      <w:color w:val="000000"/>
      <w:sz w:val="28"/>
      <w:szCs w:val="28"/>
    </w:rPr>
  </w:style>
  <w:style w:type="character" w:customStyle="1" w:styleId="fontstyle21">
    <w:name w:val="fontstyle21"/>
    <w:rsid w:val="000A3EFB"/>
    <w:rPr>
      <w:rFonts w:ascii="Wingdings" w:hAnsi="Wingdings" w:hint="default"/>
      <w:b w:val="0"/>
      <w:bCs w:val="0"/>
      <w:i w:val="0"/>
      <w:iCs w:val="0"/>
      <w:color w:val="000000"/>
      <w:sz w:val="28"/>
      <w:szCs w:val="28"/>
    </w:rPr>
  </w:style>
  <w:style w:type="character" w:customStyle="1" w:styleId="Heading4Char">
    <w:name w:val="Heading 4 Char"/>
    <w:aliases w:val="h4 Char,h41 Char,h41 + Before:  6 pt Char,Line spacing:  Multiple 1.3 li Char,标题 4 Char Char,heading 4 Char2,ZZZ Char,heading 4 Char Char,标题 4 Char Char Char Char,标题 4 Char Char Char Char Char Char Char Char Char Char,标题 41 Char,ZZZ1 Char"/>
    <w:link w:val="Heading4"/>
    <w:rsid w:val="00686300"/>
    <w:rPr>
      <w:i/>
      <w:snapToGrid w:val="0"/>
      <w:sz w:val="26"/>
    </w:rPr>
  </w:style>
  <w:style w:type="character" w:customStyle="1" w:styleId="Heading5Char">
    <w:name w:val="Heading 5 Char"/>
    <w:link w:val="Heading5"/>
    <w:rsid w:val="00686300"/>
    <w:rPr>
      <w:b/>
      <w:snapToGrid w:val="0"/>
      <w:sz w:val="24"/>
    </w:rPr>
  </w:style>
  <w:style w:type="character" w:customStyle="1" w:styleId="Heading1Char">
    <w:name w:val="Heading 1 Char"/>
    <w:aliases w:val="Heading 1(Report Only) Char,Chapter Char,Heading 1(Report Only)1 Char,Chapter1 Char,H1 Char"/>
    <w:link w:val="Heading1"/>
    <w:uiPriority w:val="9"/>
    <w:rsid w:val="00420DEC"/>
    <w:rPr>
      <w:b/>
      <w:snapToGrid w:val="0"/>
      <w:kern w:val="28"/>
      <w:sz w:val="24"/>
    </w:rPr>
  </w:style>
  <w:style w:type="character" w:customStyle="1" w:styleId="NormalIndentChar">
    <w:name w:val="Normal Indent Char"/>
    <w:link w:val="NormalIndent"/>
    <w:locked/>
    <w:rsid w:val="00561F89"/>
    <w:rPr>
      <w:snapToGrid w:val="0"/>
      <w:sz w:val="26"/>
      <w:szCs w:val="24"/>
    </w:rPr>
  </w:style>
  <w:style w:type="character" w:customStyle="1" w:styleId="ListParagraphChar">
    <w:name w:val="List Paragraph Char"/>
    <w:aliases w:val="List Paragraph 1 Char,My checklist Char,Norm Char,liet ke Char,Paragraph Char,Đoạn của Danh sách Char,List Paragraph11 Char,Đoạn c𞹺Danh sách Char,List Paragraph111 Char,Nga 3 Char,List Paragraph21 Char,Ðoạn c𞹺Danh sách Char,lp Char"/>
    <w:link w:val="ListParagraph"/>
    <w:uiPriority w:val="34"/>
    <w:qFormat/>
    <w:locked/>
    <w:rsid w:val="00653D54"/>
    <w:rPr>
      <w:rFonts w:eastAsia="Calibri" w:cs="Calibri"/>
      <w:sz w:val="24"/>
      <w:szCs w:val="22"/>
    </w:rPr>
  </w:style>
  <w:style w:type="character" w:customStyle="1" w:styleId="1VanbanChar">
    <w:name w:val="1.Vanban Char"/>
    <w:link w:val="1Vanban"/>
    <w:locked/>
    <w:rsid w:val="00653D54"/>
    <w:rPr>
      <w:rFonts w:ascii="MS Mincho" w:eastAsia="MS Mincho" w:hAnsi="MS Mincho"/>
      <w:sz w:val="28"/>
      <w:szCs w:val="28"/>
      <w:lang w:val="nb-NO"/>
    </w:rPr>
  </w:style>
  <w:style w:type="paragraph" w:customStyle="1" w:styleId="1Vanban">
    <w:name w:val="1.Vanban"/>
    <w:basedOn w:val="Normal"/>
    <w:link w:val="1VanbanChar"/>
    <w:qFormat/>
    <w:rsid w:val="00653D54"/>
    <w:pPr>
      <w:widowControl/>
      <w:spacing w:before="0" w:after="120" w:line="288" w:lineRule="auto"/>
      <w:ind w:left="0" w:firstLine="714"/>
      <w:jc w:val="both"/>
    </w:pPr>
    <w:rPr>
      <w:rFonts w:ascii="MS Mincho" w:eastAsia="MS Mincho" w:hAnsi="MS Mincho"/>
      <w:snapToGrid/>
      <w:sz w:val="28"/>
      <w:szCs w:val="28"/>
      <w:lang w:val="nb-NO"/>
    </w:rPr>
  </w:style>
  <w:style w:type="character" w:customStyle="1" w:styleId="BangChar">
    <w:name w:val="Bang Char"/>
    <w:link w:val="Bang"/>
    <w:rsid w:val="00C9017F"/>
    <w:rPr>
      <w:sz w:val="18"/>
    </w:rPr>
  </w:style>
  <w:style w:type="character" w:styleId="Emphasis">
    <w:name w:val="Emphasis"/>
    <w:basedOn w:val="DefaultParagraphFont"/>
    <w:uiPriority w:val="20"/>
    <w:qFormat/>
    <w:rsid w:val="00E31BFC"/>
    <w:rPr>
      <w:i/>
      <w:iCs/>
    </w:rPr>
  </w:style>
  <w:style w:type="paragraph" w:styleId="Revision">
    <w:name w:val="Revision"/>
    <w:hidden/>
    <w:uiPriority w:val="99"/>
    <w:semiHidden/>
    <w:rsid w:val="003A5D9A"/>
    <w:rPr>
      <w:snapToGrid w:val="0"/>
      <w:sz w:val="24"/>
    </w:rPr>
  </w:style>
  <w:style w:type="paragraph" w:styleId="TOCHeading">
    <w:name w:val="TOC Heading"/>
    <w:basedOn w:val="Heading1"/>
    <w:next w:val="Normal"/>
    <w:uiPriority w:val="39"/>
    <w:unhideWhenUsed/>
    <w:qFormat/>
    <w:rsid w:val="001F00C9"/>
    <w:pPr>
      <w:keepLines/>
      <w:widowControl/>
      <w:numPr>
        <w:numId w:val="0"/>
      </w:numPr>
      <w:spacing w:before="240" w:after="0" w:line="259" w:lineRule="auto"/>
      <w:outlineLvl w:val="9"/>
    </w:pPr>
    <w:rPr>
      <w:rFonts w:asciiTheme="majorHAnsi" w:eastAsiaTheme="majorEastAsia" w:hAnsiTheme="majorHAnsi" w:cstheme="majorBidi"/>
      <w:b w:val="0"/>
      <w:snapToGrid/>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2099">
      <w:bodyDiv w:val="1"/>
      <w:marLeft w:val="0"/>
      <w:marRight w:val="0"/>
      <w:marTop w:val="0"/>
      <w:marBottom w:val="0"/>
      <w:divBdr>
        <w:top w:val="none" w:sz="0" w:space="0" w:color="auto"/>
        <w:left w:val="none" w:sz="0" w:space="0" w:color="auto"/>
        <w:bottom w:val="none" w:sz="0" w:space="0" w:color="auto"/>
        <w:right w:val="none" w:sz="0" w:space="0" w:color="auto"/>
      </w:divBdr>
    </w:div>
    <w:div w:id="120193768">
      <w:bodyDiv w:val="1"/>
      <w:marLeft w:val="0"/>
      <w:marRight w:val="0"/>
      <w:marTop w:val="0"/>
      <w:marBottom w:val="0"/>
      <w:divBdr>
        <w:top w:val="none" w:sz="0" w:space="0" w:color="auto"/>
        <w:left w:val="none" w:sz="0" w:space="0" w:color="auto"/>
        <w:bottom w:val="none" w:sz="0" w:space="0" w:color="auto"/>
        <w:right w:val="none" w:sz="0" w:space="0" w:color="auto"/>
      </w:divBdr>
    </w:div>
    <w:div w:id="145702819">
      <w:bodyDiv w:val="1"/>
      <w:marLeft w:val="0"/>
      <w:marRight w:val="0"/>
      <w:marTop w:val="0"/>
      <w:marBottom w:val="0"/>
      <w:divBdr>
        <w:top w:val="none" w:sz="0" w:space="0" w:color="auto"/>
        <w:left w:val="none" w:sz="0" w:space="0" w:color="auto"/>
        <w:bottom w:val="none" w:sz="0" w:space="0" w:color="auto"/>
        <w:right w:val="none" w:sz="0" w:space="0" w:color="auto"/>
      </w:divBdr>
    </w:div>
    <w:div w:id="206450415">
      <w:bodyDiv w:val="1"/>
      <w:marLeft w:val="0"/>
      <w:marRight w:val="0"/>
      <w:marTop w:val="0"/>
      <w:marBottom w:val="0"/>
      <w:divBdr>
        <w:top w:val="none" w:sz="0" w:space="0" w:color="auto"/>
        <w:left w:val="none" w:sz="0" w:space="0" w:color="auto"/>
        <w:bottom w:val="none" w:sz="0" w:space="0" w:color="auto"/>
        <w:right w:val="none" w:sz="0" w:space="0" w:color="auto"/>
      </w:divBdr>
    </w:div>
    <w:div w:id="238760490">
      <w:bodyDiv w:val="1"/>
      <w:marLeft w:val="0"/>
      <w:marRight w:val="0"/>
      <w:marTop w:val="0"/>
      <w:marBottom w:val="0"/>
      <w:divBdr>
        <w:top w:val="none" w:sz="0" w:space="0" w:color="auto"/>
        <w:left w:val="none" w:sz="0" w:space="0" w:color="auto"/>
        <w:bottom w:val="none" w:sz="0" w:space="0" w:color="auto"/>
        <w:right w:val="none" w:sz="0" w:space="0" w:color="auto"/>
      </w:divBdr>
    </w:div>
    <w:div w:id="259260547">
      <w:bodyDiv w:val="1"/>
      <w:marLeft w:val="0"/>
      <w:marRight w:val="0"/>
      <w:marTop w:val="0"/>
      <w:marBottom w:val="0"/>
      <w:divBdr>
        <w:top w:val="none" w:sz="0" w:space="0" w:color="auto"/>
        <w:left w:val="none" w:sz="0" w:space="0" w:color="auto"/>
        <w:bottom w:val="none" w:sz="0" w:space="0" w:color="auto"/>
        <w:right w:val="none" w:sz="0" w:space="0" w:color="auto"/>
      </w:divBdr>
    </w:div>
    <w:div w:id="278029624">
      <w:bodyDiv w:val="1"/>
      <w:marLeft w:val="0"/>
      <w:marRight w:val="0"/>
      <w:marTop w:val="0"/>
      <w:marBottom w:val="0"/>
      <w:divBdr>
        <w:top w:val="none" w:sz="0" w:space="0" w:color="auto"/>
        <w:left w:val="none" w:sz="0" w:space="0" w:color="auto"/>
        <w:bottom w:val="none" w:sz="0" w:space="0" w:color="auto"/>
        <w:right w:val="none" w:sz="0" w:space="0" w:color="auto"/>
      </w:divBdr>
    </w:div>
    <w:div w:id="289939246">
      <w:bodyDiv w:val="1"/>
      <w:marLeft w:val="0"/>
      <w:marRight w:val="0"/>
      <w:marTop w:val="0"/>
      <w:marBottom w:val="0"/>
      <w:divBdr>
        <w:top w:val="none" w:sz="0" w:space="0" w:color="auto"/>
        <w:left w:val="none" w:sz="0" w:space="0" w:color="auto"/>
        <w:bottom w:val="none" w:sz="0" w:space="0" w:color="auto"/>
        <w:right w:val="none" w:sz="0" w:space="0" w:color="auto"/>
      </w:divBdr>
    </w:div>
    <w:div w:id="307907402">
      <w:bodyDiv w:val="1"/>
      <w:marLeft w:val="0"/>
      <w:marRight w:val="0"/>
      <w:marTop w:val="0"/>
      <w:marBottom w:val="0"/>
      <w:divBdr>
        <w:top w:val="none" w:sz="0" w:space="0" w:color="auto"/>
        <w:left w:val="none" w:sz="0" w:space="0" w:color="auto"/>
        <w:bottom w:val="none" w:sz="0" w:space="0" w:color="auto"/>
        <w:right w:val="none" w:sz="0" w:space="0" w:color="auto"/>
      </w:divBdr>
    </w:div>
    <w:div w:id="389504934">
      <w:bodyDiv w:val="1"/>
      <w:marLeft w:val="0"/>
      <w:marRight w:val="0"/>
      <w:marTop w:val="0"/>
      <w:marBottom w:val="0"/>
      <w:divBdr>
        <w:top w:val="none" w:sz="0" w:space="0" w:color="auto"/>
        <w:left w:val="none" w:sz="0" w:space="0" w:color="auto"/>
        <w:bottom w:val="none" w:sz="0" w:space="0" w:color="auto"/>
        <w:right w:val="none" w:sz="0" w:space="0" w:color="auto"/>
      </w:divBdr>
    </w:div>
    <w:div w:id="404186739">
      <w:bodyDiv w:val="1"/>
      <w:marLeft w:val="0"/>
      <w:marRight w:val="0"/>
      <w:marTop w:val="0"/>
      <w:marBottom w:val="0"/>
      <w:divBdr>
        <w:top w:val="none" w:sz="0" w:space="0" w:color="auto"/>
        <w:left w:val="none" w:sz="0" w:space="0" w:color="auto"/>
        <w:bottom w:val="none" w:sz="0" w:space="0" w:color="auto"/>
        <w:right w:val="none" w:sz="0" w:space="0" w:color="auto"/>
      </w:divBdr>
    </w:div>
    <w:div w:id="407075656">
      <w:bodyDiv w:val="1"/>
      <w:marLeft w:val="0"/>
      <w:marRight w:val="0"/>
      <w:marTop w:val="0"/>
      <w:marBottom w:val="0"/>
      <w:divBdr>
        <w:top w:val="none" w:sz="0" w:space="0" w:color="auto"/>
        <w:left w:val="none" w:sz="0" w:space="0" w:color="auto"/>
        <w:bottom w:val="none" w:sz="0" w:space="0" w:color="auto"/>
        <w:right w:val="none" w:sz="0" w:space="0" w:color="auto"/>
      </w:divBdr>
      <w:divsChild>
        <w:div w:id="1598513846">
          <w:marLeft w:val="0"/>
          <w:marRight w:val="0"/>
          <w:marTop w:val="0"/>
          <w:marBottom w:val="0"/>
          <w:divBdr>
            <w:top w:val="none" w:sz="0" w:space="0" w:color="auto"/>
            <w:left w:val="none" w:sz="0" w:space="0" w:color="auto"/>
            <w:bottom w:val="none" w:sz="0" w:space="0" w:color="auto"/>
            <w:right w:val="none" w:sz="0" w:space="0" w:color="auto"/>
          </w:divBdr>
        </w:div>
      </w:divsChild>
    </w:div>
    <w:div w:id="429547267">
      <w:bodyDiv w:val="1"/>
      <w:marLeft w:val="0"/>
      <w:marRight w:val="0"/>
      <w:marTop w:val="0"/>
      <w:marBottom w:val="0"/>
      <w:divBdr>
        <w:top w:val="none" w:sz="0" w:space="0" w:color="auto"/>
        <w:left w:val="none" w:sz="0" w:space="0" w:color="auto"/>
        <w:bottom w:val="none" w:sz="0" w:space="0" w:color="auto"/>
        <w:right w:val="none" w:sz="0" w:space="0" w:color="auto"/>
      </w:divBdr>
    </w:div>
    <w:div w:id="482547885">
      <w:bodyDiv w:val="1"/>
      <w:marLeft w:val="0"/>
      <w:marRight w:val="0"/>
      <w:marTop w:val="0"/>
      <w:marBottom w:val="0"/>
      <w:divBdr>
        <w:top w:val="none" w:sz="0" w:space="0" w:color="auto"/>
        <w:left w:val="none" w:sz="0" w:space="0" w:color="auto"/>
        <w:bottom w:val="none" w:sz="0" w:space="0" w:color="auto"/>
        <w:right w:val="none" w:sz="0" w:space="0" w:color="auto"/>
      </w:divBdr>
    </w:div>
    <w:div w:id="486212688">
      <w:bodyDiv w:val="1"/>
      <w:marLeft w:val="0"/>
      <w:marRight w:val="0"/>
      <w:marTop w:val="0"/>
      <w:marBottom w:val="0"/>
      <w:divBdr>
        <w:top w:val="none" w:sz="0" w:space="0" w:color="auto"/>
        <w:left w:val="none" w:sz="0" w:space="0" w:color="auto"/>
        <w:bottom w:val="none" w:sz="0" w:space="0" w:color="auto"/>
        <w:right w:val="none" w:sz="0" w:space="0" w:color="auto"/>
      </w:divBdr>
    </w:div>
    <w:div w:id="489173301">
      <w:bodyDiv w:val="1"/>
      <w:marLeft w:val="0"/>
      <w:marRight w:val="0"/>
      <w:marTop w:val="0"/>
      <w:marBottom w:val="0"/>
      <w:divBdr>
        <w:top w:val="none" w:sz="0" w:space="0" w:color="auto"/>
        <w:left w:val="none" w:sz="0" w:space="0" w:color="auto"/>
        <w:bottom w:val="none" w:sz="0" w:space="0" w:color="auto"/>
        <w:right w:val="none" w:sz="0" w:space="0" w:color="auto"/>
      </w:divBdr>
    </w:div>
    <w:div w:id="562833754">
      <w:bodyDiv w:val="1"/>
      <w:marLeft w:val="0"/>
      <w:marRight w:val="0"/>
      <w:marTop w:val="0"/>
      <w:marBottom w:val="0"/>
      <w:divBdr>
        <w:top w:val="none" w:sz="0" w:space="0" w:color="auto"/>
        <w:left w:val="none" w:sz="0" w:space="0" w:color="auto"/>
        <w:bottom w:val="none" w:sz="0" w:space="0" w:color="auto"/>
        <w:right w:val="none" w:sz="0" w:space="0" w:color="auto"/>
      </w:divBdr>
    </w:div>
    <w:div w:id="565189040">
      <w:bodyDiv w:val="1"/>
      <w:marLeft w:val="0"/>
      <w:marRight w:val="0"/>
      <w:marTop w:val="0"/>
      <w:marBottom w:val="0"/>
      <w:divBdr>
        <w:top w:val="none" w:sz="0" w:space="0" w:color="auto"/>
        <w:left w:val="none" w:sz="0" w:space="0" w:color="auto"/>
        <w:bottom w:val="none" w:sz="0" w:space="0" w:color="auto"/>
        <w:right w:val="none" w:sz="0" w:space="0" w:color="auto"/>
      </w:divBdr>
    </w:div>
    <w:div w:id="579680011">
      <w:bodyDiv w:val="1"/>
      <w:marLeft w:val="0"/>
      <w:marRight w:val="0"/>
      <w:marTop w:val="0"/>
      <w:marBottom w:val="0"/>
      <w:divBdr>
        <w:top w:val="none" w:sz="0" w:space="0" w:color="auto"/>
        <w:left w:val="none" w:sz="0" w:space="0" w:color="auto"/>
        <w:bottom w:val="none" w:sz="0" w:space="0" w:color="auto"/>
        <w:right w:val="none" w:sz="0" w:space="0" w:color="auto"/>
      </w:divBdr>
    </w:div>
    <w:div w:id="690491870">
      <w:bodyDiv w:val="1"/>
      <w:marLeft w:val="0"/>
      <w:marRight w:val="0"/>
      <w:marTop w:val="0"/>
      <w:marBottom w:val="0"/>
      <w:divBdr>
        <w:top w:val="none" w:sz="0" w:space="0" w:color="auto"/>
        <w:left w:val="none" w:sz="0" w:space="0" w:color="auto"/>
        <w:bottom w:val="none" w:sz="0" w:space="0" w:color="auto"/>
        <w:right w:val="none" w:sz="0" w:space="0" w:color="auto"/>
      </w:divBdr>
    </w:div>
    <w:div w:id="794982247">
      <w:bodyDiv w:val="1"/>
      <w:marLeft w:val="0"/>
      <w:marRight w:val="0"/>
      <w:marTop w:val="0"/>
      <w:marBottom w:val="0"/>
      <w:divBdr>
        <w:top w:val="none" w:sz="0" w:space="0" w:color="auto"/>
        <w:left w:val="none" w:sz="0" w:space="0" w:color="auto"/>
        <w:bottom w:val="none" w:sz="0" w:space="0" w:color="auto"/>
        <w:right w:val="none" w:sz="0" w:space="0" w:color="auto"/>
      </w:divBdr>
    </w:div>
    <w:div w:id="806976428">
      <w:bodyDiv w:val="1"/>
      <w:marLeft w:val="0"/>
      <w:marRight w:val="0"/>
      <w:marTop w:val="0"/>
      <w:marBottom w:val="0"/>
      <w:divBdr>
        <w:top w:val="none" w:sz="0" w:space="0" w:color="auto"/>
        <w:left w:val="none" w:sz="0" w:space="0" w:color="auto"/>
        <w:bottom w:val="none" w:sz="0" w:space="0" w:color="auto"/>
        <w:right w:val="none" w:sz="0" w:space="0" w:color="auto"/>
      </w:divBdr>
    </w:div>
    <w:div w:id="812259193">
      <w:bodyDiv w:val="1"/>
      <w:marLeft w:val="0"/>
      <w:marRight w:val="0"/>
      <w:marTop w:val="0"/>
      <w:marBottom w:val="0"/>
      <w:divBdr>
        <w:top w:val="none" w:sz="0" w:space="0" w:color="auto"/>
        <w:left w:val="none" w:sz="0" w:space="0" w:color="auto"/>
        <w:bottom w:val="none" w:sz="0" w:space="0" w:color="auto"/>
        <w:right w:val="none" w:sz="0" w:space="0" w:color="auto"/>
      </w:divBdr>
    </w:div>
    <w:div w:id="815031126">
      <w:bodyDiv w:val="1"/>
      <w:marLeft w:val="0"/>
      <w:marRight w:val="0"/>
      <w:marTop w:val="0"/>
      <w:marBottom w:val="0"/>
      <w:divBdr>
        <w:top w:val="none" w:sz="0" w:space="0" w:color="auto"/>
        <w:left w:val="none" w:sz="0" w:space="0" w:color="auto"/>
        <w:bottom w:val="none" w:sz="0" w:space="0" w:color="auto"/>
        <w:right w:val="none" w:sz="0" w:space="0" w:color="auto"/>
      </w:divBdr>
    </w:div>
    <w:div w:id="837648157">
      <w:bodyDiv w:val="1"/>
      <w:marLeft w:val="0"/>
      <w:marRight w:val="0"/>
      <w:marTop w:val="0"/>
      <w:marBottom w:val="0"/>
      <w:divBdr>
        <w:top w:val="none" w:sz="0" w:space="0" w:color="auto"/>
        <w:left w:val="none" w:sz="0" w:space="0" w:color="auto"/>
        <w:bottom w:val="none" w:sz="0" w:space="0" w:color="auto"/>
        <w:right w:val="none" w:sz="0" w:space="0" w:color="auto"/>
      </w:divBdr>
    </w:div>
    <w:div w:id="840269274">
      <w:bodyDiv w:val="1"/>
      <w:marLeft w:val="0"/>
      <w:marRight w:val="0"/>
      <w:marTop w:val="0"/>
      <w:marBottom w:val="0"/>
      <w:divBdr>
        <w:top w:val="none" w:sz="0" w:space="0" w:color="auto"/>
        <w:left w:val="none" w:sz="0" w:space="0" w:color="auto"/>
        <w:bottom w:val="none" w:sz="0" w:space="0" w:color="auto"/>
        <w:right w:val="none" w:sz="0" w:space="0" w:color="auto"/>
      </w:divBdr>
    </w:div>
    <w:div w:id="862473569">
      <w:bodyDiv w:val="1"/>
      <w:marLeft w:val="0"/>
      <w:marRight w:val="0"/>
      <w:marTop w:val="0"/>
      <w:marBottom w:val="0"/>
      <w:divBdr>
        <w:top w:val="none" w:sz="0" w:space="0" w:color="auto"/>
        <w:left w:val="none" w:sz="0" w:space="0" w:color="auto"/>
        <w:bottom w:val="none" w:sz="0" w:space="0" w:color="auto"/>
        <w:right w:val="none" w:sz="0" w:space="0" w:color="auto"/>
      </w:divBdr>
    </w:div>
    <w:div w:id="871921170">
      <w:bodyDiv w:val="1"/>
      <w:marLeft w:val="0"/>
      <w:marRight w:val="0"/>
      <w:marTop w:val="0"/>
      <w:marBottom w:val="0"/>
      <w:divBdr>
        <w:top w:val="none" w:sz="0" w:space="0" w:color="auto"/>
        <w:left w:val="none" w:sz="0" w:space="0" w:color="auto"/>
        <w:bottom w:val="none" w:sz="0" w:space="0" w:color="auto"/>
        <w:right w:val="none" w:sz="0" w:space="0" w:color="auto"/>
      </w:divBdr>
    </w:div>
    <w:div w:id="960186318">
      <w:bodyDiv w:val="1"/>
      <w:marLeft w:val="0"/>
      <w:marRight w:val="0"/>
      <w:marTop w:val="0"/>
      <w:marBottom w:val="0"/>
      <w:divBdr>
        <w:top w:val="none" w:sz="0" w:space="0" w:color="auto"/>
        <w:left w:val="none" w:sz="0" w:space="0" w:color="auto"/>
        <w:bottom w:val="none" w:sz="0" w:space="0" w:color="auto"/>
        <w:right w:val="none" w:sz="0" w:space="0" w:color="auto"/>
      </w:divBdr>
    </w:div>
    <w:div w:id="990989676">
      <w:bodyDiv w:val="1"/>
      <w:marLeft w:val="0"/>
      <w:marRight w:val="0"/>
      <w:marTop w:val="0"/>
      <w:marBottom w:val="0"/>
      <w:divBdr>
        <w:top w:val="none" w:sz="0" w:space="0" w:color="auto"/>
        <w:left w:val="none" w:sz="0" w:space="0" w:color="auto"/>
        <w:bottom w:val="none" w:sz="0" w:space="0" w:color="auto"/>
        <w:right w:val="none" w:sz="0" w:space="0" w:color="auto"/>
      </w:divBdr>
    </w:div>
    <w:div w:id="1056928137">
      <w:bodyDiv w:val="1"/>
      <w:marLeft w:val="0"/>
      <w:marRight w:val="0"/>
      <w:marTop w:val="0"/>
      <w:marBottom w:val="0"/>
      <w:divBdr>
        <w:top w:val="none" w:sz="0" w:space="0" w:color="auto"/>
        <w:left w:val="none" w:sz="0" w:space="0" w:color="auto"/>
        <w:bottom w:val="none" w:sz="0" w:space="0" w:color="auto"/>
        <w:right w:val="none" w:sz="0" w:space="0" w:color="auto"/>
      </w:divBdr>
    </w:div>
    <w:div w:id="1063866537">
      <w:bodyDiv w:val="1"/>
      <w:marLeft w:val="0"/>
      <w:marRight w:val="0"/>
      <w:marTop w:val="0"/>
      <w:marBottom w:val="0"/>
      <w:divBdr>
        <w:top w:val="none" w:sz="0" w:space="0" w:color="auto"/>
        <w:left w:val="none" w:sz="0" w:space="0" w:color="auto"/>
        <w:bottom w:val="none" w:sz="0" w:space="0" w:color="auto"/>
        <w:right w:val="none" w:sz="0" w:space="0" w:color="auto"/>
      </w:divBdr>
    </w:div>
    <w:div w:id="1066533735">
      <w:bodyDiv w:val="1"/>
      <w:marLeft w:val="0"/>
      <w:marRight w:val="0"/>
      <w:marTop w:val="0"/>
      <w:marBottom w:val="0"/>
      <w:divBdr>
        <w:top w:val="none" w:sz="0" w:space="0" w:color="auto"/>
        <w:left w:val="none" w:sz="0" w:space="0" w:color="auto"/>
        <w:bottom w:val="none" w:sz="0" w:space="0" w:color="auto"/>
        <w:right w:val="none" w:sz="0" w:space="0" w:color="auto"/>
      </w:divBdr>
    </w:div>
    <w:div w:id="1080367012">
      <w:bodyDiv w:val="1"/>
      <w:marLeft w:val="0"/>
      <w:marRight w:val="0"/>
      <w:marTop w:val="0"/>
      <w:marBottom w:val="0"/>
      <w:divBdr>
        <w:top w:val="none" w:sz="0" w:space="0" w:color="auto"/>
        <w:left w:val="none" w:sz="0" w:space="0" w:color="auto"/>
        <w:bottom w:val="none" w:sz="0" w:space="0" w:color="auto"/>
        <w:right w:val="none" w:sz="0" w:space="0" w:color="auto"/>
      </w:divBdr>
    </w:div>
    <w:div w:id="1088965403">
      <w:bodyDiv w:val="1"/>
      <w:marLeft w:val="0"/>
      <w:marRight w:val="0"/>
      <w:marTop w:val="0"/>
      <w:marBottom w:val="0"/>
      <w:divBdr>
        <w:top w:val="none" w:sz="0" w:space="0" w:color="auto"/>
        <w:left w:val="none" w:sz="0" w:space="0" w:color="auto"/>
        <w:bottom w:val="none" w:sz="0" w:space="0" w:color="auto"/>
        <w:right w:val="none" w:sz="0" w:space="0" w:color="auto"/>
      </w:divBdr>
    </w:div>
    <w:div w:id="1101296467">
      <w:bodyDiv w:val="1"/>
      <w:marLeft w:val="0"/>
      <w:marRight w:val="0"/>
      <w:marTop w:val="0"/>
      <w:marBottom w:val="0"/>
      <w:divBdr>
        <w:top w:val="none" w:sz="0" w:space="0" w:color="auto"/>
        <w:left w:val="none" w:sz="0" w:space="0" w:color="auto"/>
        <w:bottom w:val="none" w:sz="0" w:space="0" w:color="auto"/>
        <w:right w:val="none" w:sz="0" w:space="0" w:color="auto"/>
      </w:divBdr>
    </w:div>
    <w:div w:id="1122456874">
      <w:bodyDiv w:val="1"/>
      <w:marLeft w:val="0"/>
      <w:marRight w:val="0"/>
      <w:marTop w:val="0"/>
      <w:marBottom w:val="0"/>
      <w:divBdr>
        <w:top w:val="none" w:sz="0" w:space="0" w:color="auto"/>
        <w:left w:val="none" w:sz="0" w:space="0" w:color="auto"/>
        <w:bottom w:val="none" w:sz="0" w:space="0" w:color="auto"/>
        <w:right w:val="none" w:sz="0" w:space="0" w:color="auto"/>
      </w:divBdr>
    </w:div>
    <w:div w:id="1142844268">
      <w:bodyDiv w:val="1"/>
      <w:marLeft w:val="0"/>
      <w:marRight w:val="0"/>
      <w:marTop w:val="0"/>
      <w:marBottom w:val="0"/>
      <w:divBdr>
        <w:top w:val="none" w:sz="0" w:space="0" w:color="auto"/>
        <w:left w:val="none" w:sz="0" w:space="0" w:color="auto"/>
        <w:bottom w:val="none" w:sz="0" w:space="0" w:color="auto"/>
        <w:right w:val="none" w:sz="0" w:space="0" w:color="auto"/>
      </w:divBdr>
    </w:div>
    <w:div w:id="1203593060">
      <w:bodyDiv w:val="1"/>
      <w:marLeft w:val="0"/>
      <w:marRight w:val="0"/>
      <w:marTop w:val="0"/>
      <w:marBottom w:val="0"/>
      <w:divBdr>
        <w:top w:val="none" w:sz="0" w:space="0" w:color="auto"/>
        <w:left w:val="none" w:sz="0" w:space="0" w:color="auto"/>
        <w:bottom w:val="none" w:sz="0" w:space="0" w:color="auto"/>
        <w:right w:val="none" w:sz="0" w:space="0" w:color="auto"/>
      </w:divBdr>
    </w:div>
    <w:div w:id="1221013247">
      <w:bodyDiv w:val="1"/>
      <w:marLeft w:val="0"/>
      <w:marRight w:val="0"/>
      <w:marTop w:val="0"/>
      <w:marBottom w:val="0"/>
      <w:divBdr>
        <w:top w:val="none" w:sz="0" w:space="0" w:color="auto"/>
        <w:left w:val="none" w:sz="0" w:space="0" w:color="auto"/>
        <w:bottom w:val="none" w:sz="0" w:space="0" w:color="auto"/>
        <w:right w:val="none" w:sz="0" w:space="0" w:color="auto"/>
      </w:divBdr>
    </w:div>
    <w:div w:id="1227958741">
      <w:bodyDiv w:val="1"/>
      <w:marLeft w:val="0"/>
      <w:marRight w:val="0"/>
      <w:marTop w:val="0"/>
      <w:marBottom w:val="0"/>
      <w:divBdr>
        <w:top w:val="none" w:sz="0" w:space="0" w:color="auto"/>
        <w:left w:val="none" w:sz="0" w:space="0" w:color="auto"/>
        <w:bottom w:val="none" w:sz="0" w:space="0" w:color="auto"/>
        <w:right w:val="none" w:sz="0" w:space="0" w:color="auto"/>
      </w:divBdr>
    </w:div>
    <w:div w:id="1228110603">
      <w:bodyDiv w:val="1"/>
      <w:marLeft w:val="0"/>
      <w:marRight w:val="0"/>
      <w:marTop w:val="0"/>
      <w:marBottom w:val="0"/>
      <w:divBdr>
        <w:top w:val="none" w:sz="0" w:space="0" w:color="auto"/>
        <w:left w:val="none" w:sz="0" w:space="0" w:color="auto"/>
        <w:bottom w:val="none" w:sz="0" w:space="0" w:color="auto"/>
        <w:right w:val="none" w:sz="0" w:space="0" w:color="auto"/>
      </w:divBdr>
    </w:div>
    <w:div w:id="1259757104">
      <w:bodyDiv w:val="1"/>
      <w:marLeft w:val="0"/>
      <w:marRight w:val="0"/>
      <w:marTop w:val="0"/>
      <w:marBottom w:val="0"/>
      <w:divBdr>
        <w:top w:val="none" w:sz="0" w:space="0" w:color="auto"/>
        <w:left w:val="none" w:sz="0" w:space="0" w:color="auto"/>
        <w:bottom w:val="none" w:sz="0" w:space="0" w:color="auto"/>
        <w:right w:val="none" w:sz="0" w:space="0" w:color="auto"/>
      </w:divBdr>
    </w:div>
    <w:div w:id="1309046372">
      <w:bodyDiv w:val="1"/>
      <w:marLeft w:val="0"/>
      <w:marRight w:val="0"/>
      <w:marTop w:val="0"/>
      <w:marBottom w:val="0"/>
      <w:divBdr>
        <w:top w:val="none" w:sz="0" w:space="0" w:color="auto"/>
        <w:left w:val="none" w:sz="0" w:space="0" w:color="auto"/>
        <w:bottom w:val="none" w:sz="0" w:space="0" w:color="auto"/>
        <w:right w:val="none" w:sz="0" w:space="0" w:color="auto"/>
      </w:divBdr>
    </w:div>
    <w:div w:id="1447965793">
      <w:bodyDiv w:val="1"/>
      <w:marLeft w:val="0"/>
      <w:marRight w:val="0"/>
      <w:marTop w:val="0"/>
      <w:marBottom w:val="0"/>
      <w:divBdr>
        <w:top w:val="none" w:sz="0" w:space="0" w:color="auto"/>
        <w:left w:val="none" w:sz="0" w:space="0" w:color="auto"/>
        <w:bottom w:val="none" w:sz="0" w:space="0" w:color="auto"/>
        <w:right w:val="none" w:sz="0" w:space="0" w:color="auto"/>
      </w:divBdr>
    </w:div>
    <w:div w:id="1465346132">
      <w:bodyDiv w:val="1"/>
      <w:marLeft w:val="0"/>
      <w:marRight w:val="0"/>
      <w:marTop w:val="0"/>
      <w:marBottom w:val="0"/>
      <w:divBdr>
        <w:top w:val="none" w:sz="0" w:space="0" w:color="auto"/>
        <w:left w:val="none" w:sz="0" w:space="0" w:color="auto"/>
        <w:bottom w:val="none" w:sz="0" w:space="0" w:color="auto"/>
        <w:right w:val="none" w:sz="0" w:space="0" w:color="auto"/>
      </w:divBdr>
    </w:div>
    <w:div w:id="1578326891">
      <w:bodyDiv w:val="1"/>
      <w:marLeft w:val="0"/>
      <w:marRight w:val="0"/>
      <w:marTop w:val="0"/>
      <w:marBottom w:val="0"/>
      <w:divBdr>
        <w:top w:val="none" w:sz="0" w:space="0" w:color="auto"/>
        <w:left w:val="none" w:sz="0" w:space="0" w:color="auto"/>
        <w:bottom w:val="none" w:sz="0" w:space="0" w:color="auto"/>
        <w:right w:val="none" w:sz="0" w:space="0" w:color="auto"/>
      </w:divBdr>
    </w:div>
    <w:div w:id="1589578795">
      <w:bodyDiv w:val="1"/>
      <w:marLeft w:val="0"/>
      <w:marRight w:val="0"/>
      <w:marTop w:val="0"/>
      <w:marBottom w:val="0"/>
      <w:divBdr>
        <w:top w:val="none" w:sz="0" w:space="0" w:color="auto"/>
        <w:left w:val="none" w:sz="0" w:space="0" w:color="auto"/>
        <w:bottom w:val="none" w:sz="0" w:space="0" w:color="auto"/>
        <w:right w:val="none" w:sz="0" w:space="0" w:color="auto"/>
      </w:divBdr>
    </w:div>
    <w:div w:id="1598901262">
      <w:bodyDiv w:val="1"/>
      <w:marLeft w:val="0"/>
      <w:marRight w:val="0"/>
      <w:marTop w:val="0"/>
      <w:marBottom w:val="0"/>
      <w:divBdr>
        <w:top w:val="none" w:sz="0" w:space="0" w:color="auto"/>
        <w:left w:val="none" w:sz="0" w:space="0" w:color="auto"/>
        <w:bottom w:val="none" w:sz="0" w:space="0" w:color="auto"/>
        <w:right w:val="none" w:sz="0" w:space="0" w:color="auto"/>
      </w:divBdr>
    </w:div>
    <w:div w:id="1619799070">
      <w:bodyDiv w:val="1"/>
      <w:marLeft w:val="0"/>
      <w:marRight w:val="0"/>
      <w:marTop w:val="0"/>
      <w:marBottom w:val="0"/>
      <w:divBdr>
        <w:top w:val="none" w:sz="0" w:space="0" w:color="auto"/>
        <w:left w:val="none" w:sz="0" w:space="0" w:color="auto"/>
        <w:bottom w:val="none" w:sz="0" w:space="0" w:color="auto"/>
        <w:right w:val="none" w:sz="0" w:space="0" w:color="auto"/>
      </w:divBdr>
    </w:div>
    <w:div w:id="1649019229">
      <w:bodyDiv w:val="1"/>
      <w:marLeft w:val="0"/>
      <w:marRight w:val="0"/>
      <w:marTop w:val="0"/>
      <w:marBottom w:val="0"/>
      <w:divBdr>
        <w:top w:val="none" w:sz="0" w:space="0" w:color="auto"/>
        <w:left w:val="none" w:sz="0" w:space="0" w:color="auto"/>
        <w:bottom w:val="none" w:sz="0" w:space="0" w:color="auto"/>
        <w:right w:val="none" w:sz="0" w:space="0" w:color="auto"/>
      </w:divBdr>
    </w:div>
    <w:div w:id="1662394655">
      <w:bodyDiv w:val="1"/>
      <w:marLeft w:val="0"/>
      <w:marRight w:val="0"/>
      <w:marTop w:val="0"/>
      <w:marBottom w:val="0"/>
      <w:divBdr>
        <w:top w:val="none" w:sz="0" w:space="0" w:color="auto"/>
        <w:left w:val="none" w:sz="0" w:space="0" w:color="auto"/>
        <w:bottom w:val="none" w:sz="0" w:space="0" w:color="auto"/>
        <w:right w:val="none" w:sz="0" w:space="0" w:color="auto"/>
      </w:divBdr>
    </w:div>
    <w:div w:id="1693914957">
      <w:bodyDiv w:val="1"/>
      <w:marLeft w:val="0"/>
      <w:marRight w:val="0"/>
      <w:marTop w:val="0"/>
      <w:marBottom w:val="0"/>
      <w:divBdr>
        <w:top w:val="none" w:sz="0" w:space="0" w:color="auto"/>
        <w:left w:val="none" w:sz="0" w:space="0" w:color="auto"/>
        <w:bottom w:val="none" w:sz="0" w:space="0" w:color="auto"/>
        <w:right w:val="none" w:sz="0" w:space="0" w:color="auto"/>
      </w:divBdr>
    </w:div>
    <w:div w:id="1721976847">
      <w:bodyDiv w:val="1"/>
      <w:marLeft w:val="0"/>
      <w:marRight w:val="0"/>
      <w:marTop w:val="0"/>
      <w:marBottom w:val="0"/>
      <w:divBdr>
        <w:top w:val="none" w:sz="0" w:space="0" w:color="auto"/>
        <w:left w:val="none" w:sz="0" w:space="0" w:color="auto"/>
        <w:bottom w:val="none" w:sz="0" w:space="0" w:color="auto"/>
        <w:right w:val="none" w:sz="0" w:space="0" w:color="auto"/>
      </w:divBdr>
    </w:div>
    <w:div w:id="1731228854">
      <w:bodyDiv w:val="1"/>
      <w:marLeft w:val="0"/>
      <w:marRight w:val="0"/>
      <w:marTop w:val="0"/>
      <w:marBottom w:val="0"/>
      <w:divBdr>
        <w:top w:val="none" w:sz="0" w:space="0" w:color="auto"/>
        <w:left w:val="none" w:sz="0" w:space="0" w:color="auto"/>
        <w:bottom w:val="none" w:sz="0" w:space="0" w:color="auto"/>
        <w:right w:val="none" w:sz="0" w:space="0" w:color="auto"/>
      </w:divBdr>
    </w:div>
    <w:div w:id="1757090609">
      <w:bodyDiv w:val="1"/>
      <w:marLeft w:val="0"/>
      <w:marRight w:val="0"/>
      <w:marTop w:val="0"/>
      <w:marBottom w:val="0"/>
      <w:divBdr>
        <w:top w:val="none" w:sz="0" w:space="0" w:color="auto"/>
        <w:left w:val="none" w:sz="0" w:space="0" w:color="auto"/>
        <w:bottom w:val="none" w:sz="0" w:space="0" w:color="auto"/>
        <w:right w:val="none" w:sz="0" w:space="0" w:color="auto"/>
      </w:divBdr>
    </w:div>
    <w:div w:id="1809546304">
      <w:bodyDiv w:val="1"/>
      <w:marLeft w:val="0"/>
      <w:marRight w:val="0"/>
      <w:marTop w:val="0"/>
      <w:marBottom w:val="0"/>
      <w:divBdr>
        <w:top w:val="none" w:sz="0" w:space="0" w:color="auto"/>
        <w:left w:val="none" w:sz="0" w:space="0" w:color="auto"/>
        <w:bottom w:val="none" w:sz="0" w:space="0" w:color="auto"/>
        <w:right w:val="none" w:sz="0" w:space="0" w:color="auto"/>
      </w:divBdr>
    </w:div>
    <w:div w:id="1815638122">
      <w:bodyDiv w:val="1"/>
      <w:marLeft w:val="0"/>
      <w:marRight w:val="0"/>
      <w:marTop w:val="0"/>
      <w:marBottom w:val="0"/>
      <w:divBdr>
        <w:top w:val="none" w:sz="0" w:space="0" w:color="auto"/>
        <w:left w:val="none" w:sz="0" w:space="0" w:color="auto"/>
        <w:bottom w:val="none" w:sz="0" w:space="0" w:color="auto"/>
        <w:right w:val="none" w:sz="0" w:space="0" w:color="auto"/>
      </w:divBdr>
    </w:div>
    <w:div w:id="1816098324">
      <w:bodyDiv w:val="1"/>
      <w:marLeft w:val="0"/>
      <w:marRight w:val="0"/>
      <w:marTop w:val="0"/>
      <w:marBottom w:val="0"/>
      <w:divBdr>
        <w:top w:val="none" w:sz="0" w:space="0" w:color="auto"/>
        <w:left w:val="none" w:sz="0" w:space="0" w:color="auto"/>
        <w:bottom w:val="none" w:sz="0" w:space="0" w:color="auto"/>
        <w:right w:val="none" w:sz="0" w:space="0" w:color="auto"/>
      </w:divBdr>
    </w:div>
    <w:div w:id="1828473927">
      <w:bodyDiv w:val="1"/>
      <w:marLeft w:val="0"/>
      <w:marRight w:val="0"/>
      <w:marTop w:val="0"/>
      <w:marBottom w:val="0"/>
      <w:divBdr>
        <w:top w:val="none" w:sz="0" w:space="0" w:color="auto"/>
        <w:left w:val="none" w:sz="0" w:space="0" w:color="auto"/>
        <w:bottom w:val="none" w:sz="0" w:space="0" w:color="auto"/>
        <w:right w:val="none" w:sz="0" w:space="0" w:color="auto"/>
      </w:divBdr>
    </w:div>
    <w:div w:id="1865705026">
      <w:bodyDiv w:val="1"/>
      <w:marLeft w:val="0"/>
      <w:marRight w:val="0"/>
      <w:marTop w:val="0"/>
      <w:marBottom w:val="0"/>
      <w:divBdr>
        <w:top w:val="none" w:sz="0" w:space="0" w:color="auto"/>
        <w:left w:val="none" w:sz="0" w:space="0" w:color="auto"/>
        <w:bottom w:val="none" w:sz="0" w:space="0" w:color="auto"/>
        <w:right w:val="none" w:sz="0" w:space="0" w:color="auto"/>
      </w:divBdr>
    </w:div>
    <w:div w:id="1884320518">
      <w:bodyDiv w:val="1"/>
      <w:marLeft w:val="0"/>
      <w:marRight w:val="0"/>
      <w:marTop w:val="0"/>
      <w:marBottom w:val="0"/>
      <w:divBdr>
        <w:top w:val="none" w:sz="0" w:space="0" w:color="auto"/>
        <w:left w:val="none" w:sz="0" w:space="0" w:color="auto"/>
        <w:bottom w:val="none" w:sz="0" w:space="0" w:color="auto"/>
        <w:right w:val="none" w:sz="0" w:space="0" w:color="auto"/>
      </w:divBdr>
    </w:div>
    <w:div w:id="1926912354">
      <w:bodyDiv w:val="1"/>
      <w:marLeft w:val="0"/>
      <w:marRight w:val="0"/>
      <w:marTop w:val="0"/>
      <w:marBottom w:val="0"/>
      <w:divBdr>
        <w:top w:val="none" w:sz="0" w:space="0" w:color="auto"/>
        <w:left w:val="none" w:sz="0" w:space="0" w:color="auto"/>
        <w:bottom w:val="none" w:sz="0" w:space="0" w:color="auto"/>
        <w:right w:val="none" w:sz="0" w:space="0" w:color="auto"/>
      </w:divBdr>
    </w:div>
    <w:div w:id="1942570190">
      <w:bodyDiv w:val="1"/>
      <w:marLeft w:val="0"/>
      <w:marRight w:val="0"/>
      <w:marTop w:val="0"/>
      <w:marBottom w:val="0"/>
      <w:divBdr>
        <w:top w:val="none" w:sz="0" w:space="0" w:color="auto"/>
        <w:left w:val="none" w:sz="0" w:space="0" w:color="auto"/>
        <w:bottom w:val="none" w:sz="0" w:space="0" w:color="auto"/>
        <w:right w:val="none" w:sz="0" w:space="0" w:color="auto"/>
      </w:divBdr>
    </w:div>
    <w:div w:id="1955286814">
      <w:bodyDiv w:val="1"/>
      <w:marLeft w:val="0"/>
      <w:marRight w:val="0"/>
      <w:marTop w:val="0"/>
      <w:marBottom w:val="0"/>
      <w:divBdr>
        <w:top w:val="none" w:sz="0" w:space="0" w:color="auto"/>
        <w:left w:val="none" w:sz="0" w:space="0" w:color="auto"/>
        <w:bottom w:val="none" w:sz="0" w:space="0" w:color="auto"/>
        <w:right w:val="none" w:sz="0" w:space="0" w:color="auto"/>
      </w:divBdr>
      <w:divsChild>
        <w:div w:id="205606437">
          <w:marLeft w:val="0"/>
          <w:marRight w:val="0"/>
          <w:marTop w:val="0"/>
          <w:marBottom w:val="0"/>
          <w:divBdr>
            <w:top w:val="none" w:sz="0" w:space="0" w:color="auto"/>
            <w:left w:val="none" w:sz="0" w:space="0" w:color="auto"/>
            <w:bottom w:val="none" w:sz="0" w:space="0" w:color="auto"/>
            <w:right w:val="none" w:sz="0" w:space="0" w:color="auto"/>
          </w:divBdr>
        </w:div>
      </w:divsChild>
    </w:div>
    <w:div w:id="1961033854">
      <w:bodyDiv w:val="1"/>
      <w:marLeft w:val="0"/>
      <w:marRight w:val="0"/>
      <w:marTop w:val="0"/>
      <w:marBottom w:val="0"/>
      <w:divBdr>
        <w:top w:val="none" w:sz="0" w:space="0" w:color="auto"/>
        <w:left w:val="none" w:sz="0" w:space="0" w:color="auto"/>
        <w:bottom w:val="none" w:sz="0" w:space="0" w:color="auto"/>
        <w:right w:val="none" w:sz="0" w:space="0" w:color="auto"/>
      </w:divBdr>
    </w:div>
    <w:div w:id="1961061739">
      <w:bodyDiv w:val="1"/>
      <w:marLeft w:val="0"/>
      <w:marRight w:val="0"/>
      <w:marTop w:val="0"/>
      <w:marBottom w:val="0"/>
      <w:divBdr>
        <w:top w:val="none" w:sz="0" w:space="0" w:color="auto"/>
        <w:left w:val="none" w:sz="0" w:space="0" w:color="auto"/>
        <w:bottom w:val="none" w:sz="0" w:space="0" w:color="auto"/>
        <w:right w:val="none" w:sz="0" w:space="0" w:color="auto"/>
      </w:divBdr>
    </w:div>
    <w:div w:id="1963345608">
      <w:bodyDiv w:val="1"/>
      <w:marLeft w:val="0"/>
      <w:marRight w:val="0"/>
      <w:marTop w:val="0"/>
      <w:marBottom w:val="0"/>
      <w:divBdr>
        <w:top w:val="none" w:sz="0" w:space="0" w:color="auto"/>
        <w:left w:val="none" w:sz="0" w:space="0" w:color="auto"/>
        <w:bottom w:val="none" w:sz="0" w:space="0" w:color="auto"/>
        <w:right w:val="none" w:sz="0" w:space="0" w:color="auto"/>
      </w:divBdr>
    </w:div>
    <w:div w:id="1991520000">
      <w:bodyDiv w:val="1"/>
      <w:marLeft w:val="0"/>
      <w:marRight w:val="0"/>
      <w:marTop w:val="0"/>
      <w:marBottom w:val="0"/>
      <w:divBdr>
        <w:top w:val="none" w:sz="0" w:space="0" w:color="auto"/>
        <w:left w:val="none" w:sz="0" w:space="0" w:color="auto"/>
        <w:bottom w:val="none" w:sz="0" w:space="0" w:color="auto"/>
        <w:right w:val="none" w:sz="0" w:space="0" w:color="auto"/>
      </w:divBdr>
    </w:div>
    <w:div w:id="1995717815">
      <w:bodyDiv w:val="1"/>
      <w:marLeft w:val="0"/>
      <w:marRight w:val="0"/>
      <w:marTop w:val="0"/>
      <w:marBottom w:val="0"/>
      <w:divBdr>
        <w:top w:val="none" w:sz="0" w:space="0" w:color="auto"/>
        <w:left w:val="none" w:sz="0" w:space="0" w:color="auto"/>
        <w:bottom w:val="none" w:sz="0" w:space="0" w:color="auto"/>
        <w:right w:val="none" w:sz="0" w:space="0" w:color="auto"/>
      </w:divBdr>
    </w:div>
    <w:div w:id="1999532237">
      <w:bodyDiv w:val="1"/>
      <w:marLeft w:val="0"/>
      <w:marRight w:val="0"/>
      <w:marTop w:val="0"/>
      <w:marBottom w:val="0"/>
      <w:divBdr>
        <w:top w:val="none" w:sz="0" w:space="0" w:color="auto"/>
        <w:left w:val="none" w:sz="0" w:space="0" w:color="auto"/>
        <w:bottom w:val="none" w:sz="0" w:space="0" w:color="auto"/>
        <w:right w:val="none" w:sz="0" w:space="0" w:color="auto"/>
      </w:divBdr>
    </w:div>
    <w:div w:id="2126072043">
      <w:bodyDiv w:val="1"/>
      <w:marLeft w:val="0"/>
      <w:marRight w:val="0"/>
      <w:marTop w:val="0"/>
      <w:marBottom w:val="0"/>
      <w:divBdr>
        <w:top w:val="none" w:sz="0" w:space="0" w:color="auto"/>
        <w:left w:val="none" w:sz="0" w:space="0" w:color="auto"/>
        <w:bottom w:val="none" w:sz="0" w:space="0" w:color="auto"/>
        <w:right w:val="none" w:sz="0" w:space="0" w:color="auto"/>
      </w:divBdr>
    </w:div>
    <w:div w:id="213274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47"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 Id="rId48"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7E8A5-019C-4EA0-B1E0-9EEA1FA7A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Template>
  <TotalTime>0</TotalTime>
  <Pages>43</Pages>
  <Words>7124</Words>
  <Characters>40608</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47637</CharactersWithSpaces>
  <SharedDoc>false</SharedDoc>
  <HLinks>
    <vt:vector size="60" baseType="variant">
      <vt:variant>
        <vt:i4>1376309</vt:i4>
      </vt:variant>
      <vt:variant>
        <vt:i4>44</vt:i4>
      </vt:variant>
      <vt:variant>
        <vt:i4>0</vt:i4>
      </vt:variant>
      <vt:variant>
        <vt:i4>5</vt:i4>
      </vt:variant>
      <vt:variant>
        <vt:lpwstr/>
      </vt:variant>
      <vt:variant>
        <vt:lpwstr>_Toc62025466</vt:lpwstr>
      </vt:variant>
      <vt:variant>
        <vt:i4>1441845</vt:i4>
      </vt:variant>
      <vt:variant>
        <vt:i4>38</vt:i4>
      </vt:variant>
      <vt:variant>
        <vt:i4>0</vt:i4>
      </vt:variant>
      <vt:variant>
        <vt:i4>5</vt:i4>
      </vt:variant>
      <vt:variant>
        <vt:lpwstr/>
      </vt:variant>
      <vt:variant>
        <vt:lpwstr>_Toc62025465</vt:lpwstr>
      </vt:variant>
      <vt:variant>
        <vt:i4>1507381</vt:i4>
      </vt:variant>
      <vt:variant>
        <vt:i4>32</vt:i4>
      </vt:variant>
      <vt:variant>
        <vt:i4>0</vt:i4>
      </vt:variant>
      <vt:variant>
        <vt:i4>5</vt:i4>
      </vt:variant>
      <vt:variant>
        <vt:lpwstr/>
      </vt:variant>
      <vt:variant>
        <vt:lpwstr>_Toc62025464</vt:lpwstr>
      </vt:variant>
      <vt:variant>
        <vt:i4>1048629</vt:i4>
      </vt:variant>
      <vt:variant>
        <vt:i4>26</vt:i4>
      </vt:variant>
      <vt:variant>
        <vt:i4>0</vt:i4>
      </vt:variant>
      <vt:variant>
        <vt:i4>5</vt:i4>
      </vt:variant>
      <vt:variant>
        <vt:lpwstr/>
      </vt:variant>
      <vt:variant>
        <vt:lpwstr>_Toc62025463</vt:lpwstr>
      </vt:variant>
      <vt:variant>
        <vt:i4>1114165</vt:i4>
      </vt:variant>
      <vt:variant>
        <vt:i4>20</vt:i4>
      </vt:variant>
      <vt:variant>
        <vt:i4>0</vt:i4>
      </vt:variant>
      <vt:variant>
        <vt:i4>5</vt:i4>
      </vt:variant>
      <vt:variant>
        <vt:lpwstr/>
      </vt:variant>
      <vt:variant>
        <vt:lpwstr>_Toc62025462</vt:lpwstr>
      </vt:variant>
      <vt:variant>
        <vt:i4>1179701</vt:i4>
      </vt:variant>
      <vt:variant>
        <vt:i4>14</vt:i4>
      </vt:variant>
      <vt:variant>
        <vt:i4>0</vt:i4>
      </vt:variant>
      <vt:variant>
        <vt:i4>5</vt:i4>
      </vt:variant>
      <vt:variant>
        <vt:lpwstr/>
      </vt:variant>
      <vt:variant>
        <vt:lpwstr>_Toc62025461</vt:lpwstr>
      </vt:variant>
      <vt:variant>
        <vt:i4>1245237</vt:i4>
      </vt:variant>
      <vt:variant>
        <vt:i4>8</vt:i4>
      </vt:variant>
      <vt:variant>
        <vt:i4>0</vt:i4>
      </vt:variant>
      <vt:variant>
        <vt:i4>5</vt:i4>
      </vt:variant>
      <vt:variant>
        <vt:lpwstr/>
      </vt:variant>
      <vt:variant>
        <vt:lpwstr>_Toc62025460</vt:lpwstr>
      </vt:variant>
      <vt:variant>
        <vt:i4>1703990</vt:i4>
      </vt:variant>
      <vt:variant>
        <vt:i4>2</vt:i4>
      </vt:variant>
      <vt:variant>
        <vt:i4>0</vt:i4>
      </vt:variant>
      <vt:variant>
        <vt:i4>5</vt:i4>
      </vt:variant>
      <vt:variant>
        <vt:lpwstr/>
      </vt:variant>
      <vt:variant>
        <vt:lpwstr>_Toc62025459</vt:lpwstr>
      </vt:variant>
      <vt:variant>
        <vt:i4>7536760</vt:i4>
      </vt:variant>
      <vt:variant>
        <vt:i4>11014</vt:i4>
      </vt:variant>
      <vt:variant>
        <vt:i4>1029</vt:i4>
      </vt:variant>
      <vt:variant>
        <vt:i4>1</vt:i4>
      </vt:variant>
      <vt:variant>
        <vt:lpwstr>C:\Users\lamt\AppData\Local\Temp\SNAGHTML266f199.PNG</vt:lpwstr>
      </vt:variant>
      <vt:variant>
        <vt:lpwstr/>
      </vt:variant>
      <vt:variant>
        <vt:i4>7864378</vt:i4>
      </vt:variant>
      <vt:variant>
        <vt:i4>50232</vt:i4>
      </vt:variant>
      <vt:variant>
        <vt:i4>1031</vt:i4>
      </vt:variant>
      <vt:variant>
        <vt:i4>1</vt:i4>
      </vt:variant>
      <vt:variant>
        <vt:lpwstr>C:\Users\DELL\AppData\Local\Temp\SNAGHTML22cc8f00.PNG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maint</dc:creator>
  <cp:keywords/>
  <dc:description/>
  <cp:lastModifiedBy>admin</cp:lastModifiedBy>
  <cp:revision>2</cp:revision>
  <cp:lastPrinted>2013-03-08T08:45:00Z</cp:lastPrinted>
  <dcterms:created xsi:type="dcterms:W3CDTF">2025-07-07T08:28:00Z</dcterms:created>
  <dcterms:modified xsi:type="dcterms:W3CDTF">2025-07-07T08:28:00Z</dcterms:modified>
</cp:coreProperties>
</file>