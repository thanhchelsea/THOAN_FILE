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46128E" w14:textId="072DFCAF" w:rsidR="00843413" w:rsidRPr="002C5023" w:rsidRDefault="00843413" w:rsidP="006D2979">
      <w:pPr>
        <w:widowControl/>
        <w:spacing w:before="0" w:line="240" w:lineRule="auto"/>
        <w:ind w:left="0"/>
        <w:jc w:val="center"/>
        <w:rPr>
          <w:snapToGrid/>
          <w:szCs w:val="28"/>
          <w:lang w:val="en-AU"/>
        </w:rPr>
      </w:pPr>
    </w:p>
    <w:p w14:paraId="02FD73BD" w14:textId="77777777" w:rsidR="0037111F" w:rsidRPr="002C5023" w:rsidRDefault="0037111F" w:rsidP="006D2979">
      <w:pPr>
        <w:spacing w:line="240" w:lineRule="auto"/>
      </w:pPr>
    </w:p>
    <w:p w14:paraId="504DD9F3" w14:textId="77777777" w:rsidR="0037111F" w:rsidRPr="002C5023" w:rsidRDefault="0037111F" w:rsidP="006D2979">
      <w:pPr>
        <w:spacing w:line="240" w:lineRule="auto"/>
        <w:ind w:left="0"/>
        <w:jc w:val="center"/>
        <w:rPr>
          <w:szCs w:val="24"/>
        </w:rPr>
      </w:pPr>
    </w:p>
    <w:p w14:paraId="55AF1346" w14:textId="77777777" w:rsidR="0037111F" w:rsidRPr="002C5023" w:rsidRDefault="0037111F" w:rsidP="006D2979">
      <w:pPr>
        <w:pStyle w:val="NormalTB"/>
        <w:rPr>
          <w:rFonts w:ascii="Times New Roman" w:hAnsi="Times New Roman"/>
          <w:sz w:val="24"/>
          <w:szCs w:val="24"/>
        </w:rPr>
      </w:pPr>
    </w:p>
    <w:p w14:paraId="388346A9" w14:textId="77777777" w:rsidR="0037111F" w:rsidRPr="002C5023" w:rsidRDefault="0037111F" w:rsidP="006D2979">
      <w:pPr>
        <w:spacing w:line="240" w:lineRule="auto"/>
        <w:ind w:left="0"/>
        <w:jc w:val="center"/>
        <w:rPr>
          <w:szCs w:val="24"/>
        </w:rPr>
      </w:pPr>
    </w:p>
    <w:p w14:paraId="1F3AA042" w14:textId="77777777" w:rsidR="0037111F" w:rsidRPr="002C5023" w:rsidRDefault="00B601C6" w:rsidP="006D2979">
      <w:pPr>
        <w:tabs>
          <w:tab w:val="left" w:pos="6698"/>
        </w:tabs>
        <w:spacing w:line="240" w:lineRule="auto"/>
        <w:ind w:left="0"/>
        <w:rPr>
          <w:szCs w:val="24"/>
        </w:rPr>
      </w:pPr>
      <w:r w:rsidRPr="002C5023">
        <w:rPr>
          <w:szCs w:val="24"/>
        </w:rPr>
        <w:tab/>
      </w:r>
    </w:p>
    <w:p w14:paraId="7B8532FC" w14:textId="77777777" w:rsidR="004D7748" w:rsidRDefault="004D7748" w:rsidP="006D2979">
      <w:pPr>
        <w:spacing w:after="120" w:line="240" w:lineRule="auto"/>
        <w:ind w:left="0"/>
        <w:jc w:val="center"/>
        <w:rPr>
          <w:b/>
          <w:sz w:val="32"/>
          <w:szCs w:val="24"/>
        </w:rPr>
      </w:pPr>
    </w:p>
    <w:p w14:paraId="1ABAB1DB" w14:textId="77777777" w:rsidR="004D7748" w:rsidRDefault="004D7748" w:rsidP="006D2979">
      <w:pPr>
        <w:spacing w:after="120" w:line="240" w:lineRule="auto"/>
        <w:ind w:left="0"/>
        <w:jc w:val="center"/>
        <w:rPr>
          <w:b/>
          <w:sz w:val="32"/>
          <w:szCs w:val="24"/>
        </w:rPr>
      </w:pPr>
    </w:p>
    <w:p w14:paraId="7615E214" w14:textId="77777777" w:rsidR="004D7748" w:rsidRDefault="004D7748" w:rsidP="006D2979">
      <w:pPr>
        <w:spacing w:after="120" w:line="240" w:lineRule="auto"/>
        <w:ind w:left="0"/>
        <w:jc w:val="center"/>
        <w:rPr>
          <w:b/>
          <w:sz w:val="32"/>
          <w:szCs w:val="24"/>
        </w:rPr>
      </w:pPr>
    </w:p>
    <w:p w14:paraId="6BE05AFE" w14:textId="77777777" w:rsidR="004D7748" w:rsidRDefault="004D7748" w:rsidP="006D2979">
      <w:pPr>
        <w:spacing w:after="120" w:line="240" w:lineRule="auto"/>
        <w:ind w:left="0"/>
        <w:jc w:val="center"/>
        <w:rPr>
          <w:b/>
          <w:sz w:val="32"/>
          <w:szCs w:val="24"/>
        </w:rPr>
      </w:pPr>
    </w:p>
    <w:p w14:paraId="2722B5CE" w14:textId="47498E2E" w:rsidR="0037111F" w:rsidRPr="002C5023" w:rsidRDefault="004F5A6B" w:rsidP="006D2979">
      <w:pPr>
        <w:spacing w:after="120" w:line="240" w:lineRule="auto"/>
        <w:ind w:left="0"/>
        <w:jc w:val="center"/>
        <w:rPr>
          <w:b/>
          <w:sz w:val="32"/>
          <w:szCs w:val="24"/>
        </w:rPr>
      </w:pPr>
      <w:r w:rsidRPr="002C5023">
        <w:rPr>
          <w:b/>
          <w:sz w:val="32"/>
          <w:szCs w:val="24"/>
        </w:rPr>
        <w:t>Dự án vOffice</w:t>
      </w:r>
      <w:r w:rsidR="005B6036" w:rsidRPr="002C5023">
        <w:rPr>
          <w:b/>
          <w:sz w:val="32"/>
          <w:szCs w:val="24"/>
        </w:rPr>
        <w:t xml:space="preserve"> </w:t>
      </w:r>
      <w:r w:rsidR="00435B61" w:rsidRPr="002C5023">
        <w:rPr>
          <w:b/>
          <w:sz w:val="32"/>
          <w:szCs w:val="24"/>
        </w:rPr>
        <w:t>Bộ Văn hóa</w:t>
      </w:r>
    </w:p>
    <w:p w14:paraId="79A571A8" w14:textId="77777777" w:rsidR="00103CB5" w:rsidRPr="002C5023" w:rsidRDefault="0037111F" w:rsidP="006D2979">
      <w:pPr>
        <w:spacing w:before="60" w:after="60" w:line="240" w:lineRule="auto"/>
        <w:ind w:left="0"/>
        <w:jc w:val="center"/>
        <w:rPr>
          <w:b/>
          <w:bCs/>
          <w:sz w:val="40"/>
          <w:szCs w:val="40"/>
        </w:rPr>
      </w:pPr>
      <w:r w:rsidRPr="002C5023">
        <w:rPr>
          <w:b/>
          <w:bCs/>
          <w:sz w:val="40"/>
          <w:szCs w:val="40"/>
        </w:rPr>
        <w:t xml:space="preserve">TÀI LIỆU </w:t>
      </w:r>
      <w:r w:rsidR="001F06B4" w:rsidRPr="002C5023">
        <w:rPr>
          <w:b/>
          <w:bCs/>
          <w:sz w:val="40"/>
          <w:szCs w:val="40"/>
        </w:rPr>
        <w:t xml:space="preserve">MÔ TẢ YÊU CẦU </w:t>
      </w:r>
    </w:p>
    <w:p w14:paraId="5B06215B" w14:textId="77777777" w:rsidR="0037111F" w:rsidRPr="002C5023" w:rsidRDefault="001F06B4" w:rsidP="006D2979">
      <w:pPr>
        <w:spacing w:before="60" w:after="60" w:line="240" w:lineRule="auto"/>
        <w:ind w:left="0"/>
        <w:jc w:val="center"/>
        <w:rPr>
          <w:b/>
          <w:bCs/>
          <w:sz w:val="40"/>
          <w:szCs w:val="40"/>
        </w:rPr>
      </w:pPr>
      <w:r w:rsidRPr="002C5023">
        <w:rPr>
          <w:b/>
          <w:bCs/>
          <w:sz w:val="40"/>
          <w:szCs w:val="40"/>
        </w:rPr>
        <w:t>NÂNG CẤP</w:t>
      </w:r>
      <w:r w:rsidR="0037111F" w:rsidRPr="002C5023">
        <w:rPr>
          <w:b/>
          <w:bCs/>
          <w:sz w:val="40"/>
          <w:szCs w:val="40"/>
        </w:rPr>
        <w:t xml:space="preserve"> </w:t>
      </w:r>
    </w:p>
    <w:p w14:paraId="153A8C7C" w14:textId="77777777" w:rsidR="00354CF2" w:rsidRPr="002C5023" w:rsidRDefault="00354CF2" w:rsidP="006D2979">
      <w:pPr>
        <w:spacing w:line="240" w:lineRule="auto"/>
        <w:ind w:left="1440"/>
        <w:rPr>
          <w:b/>
          <w:szCs w:val="24"/>
        </w:rPr>
      </w:pPr>
    </w:p>
    <w:p w14:paraId="022C1E28" w14:textId="77777777" w:rsidR="002E6929" w:rsidRPr="002C5023" w:rsidRDefault="002E6929" w:rsidP="006D2979">
      <w:pPr>
        <w:spacing w:line="240" w:lineRule="auto"/>
        <w:ind w:left="1440"/>
        <w:rPr>
          <w:b/>
          <w:szCs w:val="24"/>
        </w:rPr>
      </w:pPr>
    </w:p>
    <w:p w14:paraId="718DA557" w14:textId="77777777" w:rsidR="0037111F" w:rsidRPr="002C5023" w:rsidRDefault="0037111F" w:rsidP="006D2979">
      <w:pPr>
        <w:spacing w:line="240" w:lineRule="auto"/>
        <w:ind w:left="0"/>
        <w:jc w:val="center"/>
        <w:rPr>
          <w:b/>
          <w:szCs w:val="24"/>
        </w:rPr>
      </w:pPr>
    </w:p>
    <w:p w14:paraId="620CFF61" w14:textId="77777777" w:rsidR="0037111F" w:rsidRPr="002C5023" w:rsidRDefault="0037111F" w:rsidP="006D2979">
      <w:pPr>
        <w:spacing w:line="240" w:lineRule="auto"/>
        <w:ind w:left="0"/>
        <w:jc w:val="center"/>
        <w:rPr>
          <w:b/>
          <w:szCs w:val="24"/>
        </w:rPr>
      </w:pPr>
    </w:p>
    <w:p w14:paraId="27AE17E9" w14:textId="77777777" w:rsidR="0037111F" w:rsidRPr="002C5023" w:rsidRDefault="0037111F" w:rsidP="006D2979">
      <w:pPr>
        <w:spacing w:line="240" w:lineRule="auto"/>
        <w:ind w:left="0"/>
        <w:jc w:val="center"/>
        <w:rPr>
          <w:b/>
          <w:szCs w:val="24"/>
        </w:rPr>
      </w:pPr>
    </w:p>
    <w:p w14:paraId="5CD82028" w14:textId="77777777" w:rsidR="0037111F" w:rsidRPr="002C5023" w:rsidRDefault="0037111F" w:rsidP="006D2979">
      <w:pPr>
        <w:spacing w:line="240" w:lineRule="auto"/>
        <w:ind w:left="0"/>
        <w:jc w:val="center"/>
        <w:rPr>
          <w:b/>
          <w:szCs w:val="24"/>
        </w:rPr>
      </w:pPr>
    </w:p>
    <w:p w14:paraId="6A56888D" w14:textId="77777777" w:rsidR="0037111F" w:rsidRPr="002C5023" w:rsidRDefault="0037111F" w:rsidP="006D2979">
      <w:pPr>
        <w:spacing w:line="240" w:lineRule="auto"/>
        <w:ind w:left="0"/>
        <w:jc w:val="center"/>
        <w:rPr>
          <w:b/>
          <w:szCs w:val="24"/>
        </w:rPr>
      </w:pPr>
    </w:p>
    <w:p w14:paraId="14C18A41" w14:textId="77777777" w:rsidR="0037111F" w:rsidRPr="002C5023" w:rsidRDefault="0037111F" w:rsidP="006D2979">
      <w:pPr>
        <w:spacing w:line="240" w:lineRule="auto"/>
        <w:ind w:left="0"/>
        <w:jc w:val="center"/>
        <w:rPr>
          <w:b/>
          <w:szCs w:val="24"/>
        </w:rPr>
      </w:pPr>
    </w:p>
    <w:p w14:paraId="5FE18AD8" w14:textId="557CD707" w:rsidR="0037111F" w:rsidRDefault="0037111F" w:rsidP="006D2979">
      <w:pPr>
        <w:spacing w:line="240" w:lineRule="auto"/>
        <w:ind w:left="0"/>
        <w:jc w:val="center"/>
        <w:rPr>
          <w:b/>
          <w:szCs w:val="24"/>
        </w:rPr>
      </w:pPr>
    </w:p>
    <w:p w14:paraId="31521A2F" w14:textId="717A9141" w:rsidR="004D7748" w:rsidRDefault="004D7748" w:rsidP="006D2979">
      <w:pPr>
        <w:spacing w:line="240" w:lineRule="auto"/>
        <w:ind w:left="0"/>
        <w:jc w:val="center"/>
        <w:rPr>
          <w:b/>
          <w:szCs w:val="24"/>
        </w:rPr>
      </w:pPr>
    </w:p>
    <w:p w14:paraId="0623547E" w14:textId="03E82EC5" w:rsidR="004D7748" w:rsidRDefault="004D7748" w:rsidP="006D2979">
      <w:pPr>
        <w:spacing w:line="240" w:lineRule="auto"/>
        <w:ind w:left="0"/>
        <w:jc w:val="center"/>
        <w:rPr>
          <w:b/>
          <w:szCs w:val="24"/>
        </w:rPr>
      </w:pPr>
    </w:p>
    <w:p w14:paraId="7D56FA81" w14:textId="1D9A85D9" w:rsidR="004D7748" w:rsidRDefault="004D7748" w:rsidP="006D2979">
      <w:pPr>
        <w:spacing w:line="240" w:lineRule="auto"/>
        <w:ind w:left="0"/>
        <w:jc w:val="center"/>
        <w:rPr>
          <w:b/>
          <w:szCs w:val="24"/>
        </w:rPr>
      </w:pPr>
    </w:p>
    <w:p w14:paraId="4C0D9AB1" w14:textId="005BA5B5" w:rsidR="004D7748" w:rsidRDefault="004D7748" w:rsidP="006D2979">
      <w:pPr>
        <w:spacing w:line="240" w:lineRule="auto"/>
        <w:ind w:left="0"/>
        <w:jc w:val="center"/>
        <w:rPr>
          <w:b/>
          <w:szCs w:val="24"/>
        </w:rPr>
      </w:pPr>
    </w:p>
    <w:p w14:paraId="56F0CEDE" w14:textId="05D807E8" w:rsidR="004D7748" w:rsidRDefault="004D7748" w:rsidP="006D2979">
      <w:pPr>
        <w:spacing w:line="240" w:lineRule="auto"/>
        <w:ind w:left="0"/>
        <w:jc w:val="center"/>
        <w:rPr>
          <w:b/>
          <w:szCs w:val="24"/>
        </w:rPr>
      </w:pPr>
    </w:p>
    <w:p w14:paraId="4BB40A79" w14:textId="67EE938D" w:rsidR="004D7748" w:rsidRDefault="004D7748" w:rsidP="006D2979">
      <w:pPr>
        <w:spacing w:line="240" w:lineRule="auto"/>
        <w:ind w:left="0"/>
        <w:jc w:val="center"/>
        <w:rPr>
          <w:b/>
          <w:szCs w:val="24"/>
        </w:rPr>
      </w:pPr>
    </w:p>
    <w:p w14:paraId="469F74A5" w14:textId="12F54722" w:rsidR="004D7748" w:rsidRDefault="004D7748" w:rsidP="006D2979">
      <w:pPr>
        <w:spacing w:line="240" w:lineRule="auto"/>
        <w:ind w:left="0"/>
        <w:jc w:val="center"/>
        <w:rPr>
          <w:b/>
          <w:szCs w:val="24"/>
        </w:rPr>
      </w:pPr>
    </w:p>
    <w:p w14:paraId="66B698D9" w14:textId="145A3AC6" w:rsidR="004D7748" w:rsidRDefault="004D7748" w:rsidP="006D2979">
      <w:pPr>
        <w:spacing w:line="240" w:lineRule="auto"/>
        <w:ind w:left="0"/>
        <w:jc w:val="center"/>
        <w:rPr>
          <w:b/>
          <w:szCs w:val="24"/>
        </w:rPr>
      </w:pPr>
    </w:p>
    <w:p w14:paraId="648D8C74" w14:textId="262E44E4" w:rsidR="004D7748" w:rsidRDefault="004D7748" w:rsidP="006D2979">
      <w:pPr>
        <w:spacing w:line="240" w:lineRule="auto"/>
        <w:ind w:left="0"/>
        <w:jc w:val="center"/>
        <w:rPr>
          <w:b/>
          <w:szCs w:val="24"/>
        </w:rPr>
      </w:pPr>
    </w:p>
    <w:p w14:paraId="5815A137" w14:textId="06B8BB57" w:rsidR="004D7748" w:rsidRDefault="004D7748" w:rsidP="006D2979">
      <w:pPr>
        <w:spacing w:line="240" w:lineRule="auto"/>
        <w:ind w:left="0"/>
        <w:jc w:val="center"/>
        <w:rPr>
          <w:b/>
          <w:szCs w:val="24"/>
        </w:rPr>
      </w:pPr>
    </w:p>
    <w:p w14:paraId="6A987940" w14:textId="70D620B7" w:rsidR="00BA331E" w:rsidRPr="002C5023" w:rsidRDefault="004D7748" w:rsidP="006D2979">
      <w:pPr>
        <w:widowControl/>
        <w:spacing w:before="0" w:line="240" w:lineRule="auto"/>
        <w:ind w:left="0"/>
        <w:jc w:val="center"/>
        <w:rPr>
          <w:b/>
          <w:snapToGrid/>
          <w:szCs w:val="24"/>
          <w:lang w:val="en-AU"/>
        </w:rPr>
      </w:pPr>
      <w:r>
        <w:rPr>
          <w:b/>
          <w:snapToGrid/>
          <w:szCs w:val="24"/>
          <w:lang w:val="en-AU"/>
        </w:rPr>
        <w:t>Hà Nội, 06</w:t>
      </w:r>
      <w:r w:rsidR="00F043FA" w:rsidRPr="002C5023">
        <w:rPr>
          <w:b/>
          <w:snapToGrid/>
          <w:szCs w:val="24"/>
          <w:lang w:val="en-AU"/>
        </w:rPr>
        <w:t>/2025</w:t>
      </w:r>
    </w:p>
    <w:p w14:paraId="767084F5" w14:textId="77777777" w:rsidR="00963936" w:rsidRPr="002C5023" w:rsidRDefault="0037111F" w:rsidP="006D2979">
      <w:pPr>
        <w:widowControl/>
        <w:spacing w:before="0" w:line="240" w:lineRule="auto"/>
        <w:ind w:left="0"/>
        <w:jc w:val="center"/>
        <w:rPr>
          <w:bCs/>
          <w:snapToGrid/>
          <w:sz w:val="28"/>
          <w:szCs w:val="32"/>
          <w:lang w:val="en-AU"/>
        </w:rPr>
      </w:pPr>
      <w:r w:rsidRPr="002C5023">
        <w:rPr>
          <w:b/>
          <w:szCs w:val="24"/>
        </w:rPr>
        <w:br w:type="page"/>
      </w:r>
      <w:r w:rsidR="00963936" w:rsidRPr="002C5023">
        <w:rPr>
          <w:b/>
          <w:bCs/>
          <w:snapToGrid/>
          <w:sz w:val="28"/>
          <w:szCs w:val="32"/>
          <w:lang w:val="en-AU"/>
        </w:rPr>
        <w:lastRenderedPageBreak/>
        <w:t>BẢNG GHI NHẬN THAY ĐỔI</w:t>
      </w:r>
    </w:p>
    <w:p w14:paraId="55A99CBE" w14:textId="77777777" w:rsidR="00963936" w:rsidRPr="002C5023" w:rsidRDefault="00963936" w:rsidP="006D2979">
      <w:pPr>
        <w:widowControl/>
        <w:spacing w:line="240" w:lineRule="auto"/>
        <w:ind w:left="0" w:hanging="360"/>
        <w:rPr>
          <w:b/>
          <w:snapToGrid/>
          <w:szCs w:val="28"/>
          <w:lang w:val="en-AU"/>
        </w:rPr>
      </w:pPr>
    </w:p>
    <w:p w14:paraId="66EF1AE2" w14:textId="77777777" w:rsidR="00963936" w:rsidRPr="002C5023" w:rsidRDefault="00963936" w:rsidP="006D2979">
      <w:pPr>
        <w:widowControl/>
        <w:spacing w:before="0" w:line="240" w:lineRule="auto"/>
        <w:ind w:left="0" w:firstLine="720"/>
        <w:rPr>
          <w:snapToGrid/>
          <w:szCs w:val="28"/>
          <w:lang w:val="en-AU"/>
        </w:rPr>
      </w:pPr>
      <w:r w:rsidRPr="002C5023">
        <w:rPr>
          <w:snapToGrid/>
          <w:szCs w:val="28"/>
          <w:lang w:val="en-AU"/>
        </w:rPr>
        <w:t>*A – Tạo mới, M – Sửa đổi, D – Xóa bỏ</w:t>
      </w:r>
    </w:p>
    <w:tbl>
      <w:tblPr>
        <w:tblW w:w="9397"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000" w:firstRow="0" w:lastRow="0" w:firstColumn="0" w:lastColumn="0" w:noHBand="0" w:noVBand="0"/>
      </w:tblPr>
      <w:tblGrid>
        <w:gridCol w:w="1175"/>
        <w:gridCol w:w="985"/>
        <w:gridCol w:w="720"/>
        <w:gridCol w:w="1837"/>
        <w:gridCol w:w="900"/>
        <w:gridCol w:w="2700"/>
        <w:gridCol w:w="1080"/>
      </w:tblGrid>
      <w:tr w:rsidR="00963936" w:rsidRPr="002C5023" w14:paraId="279DB908" w14:textId="77777777" w:rsidTr="007A0F0A">
        <w:tc>
          <w:tcPr>
            <w:tcW w:w="1175" w:type="dxa"/>
            <w:shd w:val="clear" w:color="auto" w:fill="C0C0C0"/>
          </w:tcPr>
          <w:p w14:paraId="7DE74596" w14:textId="77777777" w:rsidR="00963936" w:rsidRPr="002C5023" w:rsidRDefault="00963936" w:rsidP="006D2979">
            <w:pPr>
              <w:spacing w:before="60" w:after="60" w:line="240" w:lineRule="auto"/>
              <w:ind w:left="0"/>
              <w:jc w:val="center"/>
              <w:rPr>
                <w:b/>
                <w:snapToGrid/>
                <w:szCs w:val="24"/>
              </w:rPr>
            </w:pPr>
            <w:r w:rsidRPr="002C5023">
              <w:rPr>
                <w:b/>
                <w:snapToGrid/>
                <w:szCs w:val="24"/>
              </w:rPr>
              <w:t>Ngày</w:t>
            </w:r>
          </w:p>
          <w:p w14:paraId="2C658481" w14:textId="77777777" w:rsidR="00963936" w:rsidRPr="002C5023" w:rsidRDefault="00963936" w:rsidP="006D2979">
            <w:pPr>
              <w:spacing w:before="60" w:after="60" w:line="240" w:lineRule="auto"/>
              <w:ind w:left="0"/>
              <w:jc w:val="center"/>
              <w:rPr>
                <w:b/>
                <w:snapToGrid/>
                <w:szCs w:val="24"/>
              </w:rPr>
            </w:pPr>
            <w:r w:rsidRPr="002C5023">
              <w:rPr>
                <w:b/>
                <w:snapToGrid/>
                <w:szCs w:val="24"/>
              </w:rPr>
              <w:t>thay đổi</w:t>
            </w:r>
          </w:p>
        </w:tc>
        <w:tc>
          <w:tcPr>
            <w:tcW w:w="985" w:type="dxa"/>
            <w:shd w:val="clear" w:color="auto" w:fill="C0C0C0"/>
          </w:tcPr>
          <w:p w14:paraId="4D9909D3" w14:textId="77777777" w:rsidR="00963936" w:rsidRPr="002C5023" w:rsidRDefault="00963936" w:rsidP="006D2979">
            <w:pPr>
              <w:spacing w:before="60" w:after="60" w:line="240" w:lineRule="auto"/>
              <w:ind w:left="0"/>
              <w:jc w:val="center"/>
              <w:rPr>
                <w:b/>
                <w:szCs w:val="24"/>
              </w:rPr>
            </w:pPr>
            <w:r w:rsidRPr="002C5023">
              <w:rPr>
                <w:b/>
                <w:szCs w:val="24"/>
              </w:rPr>
              <w:t>Vị trí</w:t>
            </w:r>
          </w:p>
          <w:p w14:paraId="031AD001" w14:textId="77777777" w:rsidR="00963936" w:rsidRPr="002C5023" w:rsidRDefault="00963936" w:rsidP="006D2979">
            <w:pPr>
              <w:spacing w:before="60" w:after="60" w:line="240" w:lineRule="auto"/>
              <w:ind w:left="0"/>
              <w:jc w:val="center"/>
              <w:rPr>
                <w:b/>
                <w:szCs w:val="24"/>
              </w:rPr>
            </w:pPr>
            <w:r w:rsidRPr="002C5023">
              <w:rPr>
                <w:b/>
                <w:szCs w:val="24"/>
              </w:rPr>
              <w:t>thay đổi</w:t>
            </w:r>
          </w:p>
        </w:tc>
        <w:tc>
          <w:tcPr>
            <w:tcW w:w="720" w:type="dxa"/>
            <w:shd w:val="clear" w:color="auto" w:fill="C0C0C0"/>
          </w:tcPr>
          <w:p w14:paraId="36AA5C81" w14:textId="77777777" w:rsidR="00963936" w:rsidRPr="002C5023" w:rsidRDefault="00963936" w:rsidP="006D2979">
            <w:pPr>
              <w:spacing w:before="60" w:after="60" w:line="240" w:lineRule="auto"/>
              <w:ind w:left="0"/>
              <w:jc w:val="center"/>
              <w:rPr>
                <w:b/>
                <w:snapToGrid/>
                <w:szCs w:val="24"/>
              </w:rPr>
            </w:pPr>
            <w:r w:rsidRPr="002C5023">
              <w:rPr>
                <w:b/>
                <w:snapToGrid/>
                <w:szCs w:val="24"/>
              </w:rPr>
              <w:t>A*</w:t>
            </w:r>
          </w:p>
          <w:p w14:paraId="40AB85CD" w14:textId="77777777" w:rsidR="00963936" w:rsidRPr="002C5023" w:rsidRDefault="00963936" w:rsidP="006D2979">
            <w:pPr>
              <w:spacing w:before="60" w:after="60" w:line="240" w:lineRule="auto"/>
              <w:ind w:left="0"/>
              <w:jc w:val="center"/>
              <w:rPr>
                <w:b/>
                <w:snapToGrid/>
                <w:szCs w:val="24"/>
              </w:rPr>
            </w:pPr>
            <w:r w:rsidRPr="002C5023">
              <w:rPr>
                <w:b/>
                <w:snapToGrid/>
                <w:szCs w:val="24"/>
              </w:rPr>
              <w:t>M, D</w:t>
            </w:r>
          </w:p>
        </w:tc>
        <w:tc>
          <w:tcPr>
            <w:tcW w:w="1837" w:type="dxa"/>
            <w:shd w:val="clear" w:color="auto" w:fill="C0C0C0"/>
          </w:tcPr>
          <w:p w14:paraId="0F38D827" w14:textId="77777777" w:rsidR="00963936" w:rsidRPr="002C5023" w:rsidRDefault="00963936" w:rsidP="006D2979">
            <w:pPr>
              <w:spacing w:before="60" w:after="60" w:line="240" w:lineRule="auto"/>
              <w:ind w:left="0"/>
              <w:jc w:val="center"/>
              <w:rPr>
                <w:b/>
                <w:snapToGrid/>
                <w:szCs w:val="24"/>
              </w:rPr>
            </w:pPr>
            <w:r w:rsidRPr="002C5023">
              <w:rPr>
                <w:b/>
                <w:snapToGrid/>
                <w:szCs w:val="24"/>
              </w:rPr>
              <w:t>Nguồn gốc</w:t>
            </w:r>
          </w:p>
        </w:tc>
        <w:tc>
          <w:tcPr>
            <w:tcW w:w="900" w:type="dxa"/>
            <w:shd w:val="clear" w:color="auto" w:fill="C0C0C0"/>
          </w:tcPr>
          <w:p w14:paraId="12C8F902" w14:textId="77777777" w:rsidR="00963936" w:rsidRPr="002C5023" w:rsidRDefault="0040548F" w:rsidP="006D2979">
            <w:pPr>
              <w:spacing w:before="60" w:after="60" w:line="240" w:lineRule="auto"/>
              <w:ind w:left="0"/>
              <w:jc w:val="center"/>
              <w:rPr>
                <w:b/>
                <w:snapToGrid/>
                <w:szCs w:val="24"/>
              </w:rPr>
            </w:pPr>
            <w:r w:rsidRPr="002C5023">
              <w:rPr>
                <w:b/>
                <w:snapToGrid/>
                <w:szCs w:val="24"/>
              </w:rPr>
              <w:t xml:space="preserve">Đầu mối </w:t>
            </w:r>
            <w:r w:rsidR="002F5B03" w:rsidRPr="002C5023">
              <w:rPr>
                <w:b/>
                <w:snapToGrid/>
                <w:szCs w:val="24"/>
              </w:rPr>
              <w:t>KH</w:t>
            </w:r>
          </w:p>
        </w:tc>
        <w:tc>
          <w:tcPr>
            <w:tcW w:w="2700" w:type="dxa"/>
            <w:shd w:val="clear" w:color="auto" w:fill="C0C0C0"/>
          </w:tcPr>
          <w:p w14:paraId="430574FA" w14:textId="77777777" w:rsidR="00963936" w:rsidRPr="002C5023" w:rsidRDefault="00963936" w:rsidP="006D2979">
            <w:pPr>
              <w:spacing w:before="60" w:after="60" w:line="240" w:lineRule="auto"/>
              <w:ind w:left="0"/>
              <w:jc w:val="center"/>
              <w:rPr>
                <w:b/>
                <w:snapToGrid/>
                <w:szCs w:val="24"/>
              </w:rPr>
            </w:pPr>
            <w:r w:rsidRPr="002C5023">
              <w:rPr>
                <w:b/>
                <w:snapToGrid/>
                <w:szCs w:val="24"/>
              </w:rPr>
              <w:t>Mô tả thay đổi</w:t>
            </w:r>
          </w:p>
        </w:tc>
        <w:tc>
          <w:tcPr>
            <w:tcW w:w="1080" w:type="dxa"/>
            <w:shd w:val="clear" w:color="auto" w:fill="C0C0C0"/>
          </w:tcPr>
          <w:p w14:paraId="43657DF3" w14:textId="77777777" w:rsidR="00963936" w:rsidRPr="002C5023" w:rsidRDefault="0040548F" w:rsidP="006D2979">
            <w:pPr>
              <w:spacing w:before="60" w:after="60" w:line="240" w:lineRule="auto"/>
              <w:ind w:left="0"/>
              <w:jc w:val="center"/>
              <w:rPr>
                <w:b/>
                <w:snapToGrid/>
                <w:szCs w:val="24"/>
              </w:rPr>
            </w:pPr>
            <w:r w:rsidRPr="002C5023">
              <w:rPr>
                <w:b/>
                <w:snapToGrid/>
                <w:szCs w:val="24"/>
              </w:rPr>
              <w:t>Ghi chú</w:t>
            </w:r>
          </w:p>
        </w:tc>
      </w:tr>
      <w:tr w:rsidR="00963936" w:rsidRPr="002C5023" w14:paraId="5566AE38" w14:textId="77777777" w:rsidTr="007A0F0A">
        <w:tc>
          <w:tcPr>
            <w:tcW w:w="1175" w:type="dxa"/>
          </w:tcPr>
          <w:p w14:paraId="68D03501" w14:textId="6B29129A" w:rsidR="00963936" w:rsidRPr="002C5023" w:rsidRDefault="00963936" w:rsidP="006D2979">
            <w:pPr>
              <w:spacing w:before="60" w:after="60" w:line="240" w:lineRule="auto"/>
              <w:ind w:left="0"/>
              <w:jc w:val="both"/>
              <w:rPr>
                <w:snapToGrid/>
                <w:szCs w:val="24"/>
              </w:rPr>
            </w:pPr>
          </w:p>
        </w:tc>
        <w:tc>
          <w:tcPr>
            <w:tcW w:w="985" w:type="dxa"/>
          </w:tcPr>
          <w:p w14:paraId="168E640C" w14:textId="0D575A1F" w:rsidR="00963936" w:rsidRPr="002C5023" w:rsidRDefault="00963936" w:rsidP="006D2979">
            <w:pPr>
              <w:spacing w:before="60" w:after="60" w:line="240" w:lineRule="auto"/>
              <w:ind w:left="0"/>
              <w:jc w:val="both"/>
              <w:rPr>
                <w:snapToGrid/>
                <w:szCs w:val="24"/>
              </w:rPr>
            </w:pPr>
          </w:p>
        </w:tc>
        <w:tc>
          <w:tcPr>
            <w:tcW w:w="720" w:type="dxa"/>
          </w:tcPr>
          <w:p w14:paraId="6FA0DD6C" w14:textId="5A8076B8" w:rsidR="00963936" w:rsidRPr="002C5023" w:rsidRDefault="00963936" w:rsidP="006D2979">
            <w:pPr>
              <w:spacing w:before="60" w:after="60" w:line="240" w:lineRule="auto"/>
              <w:ind w:left="0"/>
              <w:jc w:val="both"/>
              <w:rPr>
                <w:snapToGrid/>
                <w:szCs w:val="24"/>
              </w:rPr>
            </w:pPr>
          </w:p>
        </w:tc>
        <w:tc>
          <w:tcPr>
            <w:tcW w:w="1837" w:type="dxa"/>
          </w:tcPr>
          <w:p w14:paraId="095B79DD" w14:textId="216FD664" w:rsidR="00963936" w:rsidRPr="002C5023" w:rsidRDefault="00963936" w:rsidP="006D2979">
            <w:pPr>
              <w:spacing w:before="60" w:after="60" w:line="240" w:lineRule="auto"/>
              <w:ind w:left="0"/>
              <w:jc w:val="both"/>
              <w:rPr>
                <w:snapToGrid/>
                <w:szCs w:val="24"/>
              </w:rPr>
            </w:pPr>
          </w:p>
        </w:tc>
        <w:tc>
          <w:tcPr>
            <w:tcW w:w="900" w:type="dxa"/>
          </w:tcPr>
          <w:p w14:paraId="155ECFE8" w14:textId="77777777" w:rsidR="00963936" w:rsidRPr="002C5023" w:rsidRDefault="00963936" w:rsidP="006D2979">
            <w:pPr>
              <w:spacing w:before="60" w:after="60" w:line="240" w:lineRule="auto"/>
              <w:ind w:left="0"/>
              <w:jc w:val="both"/>
              <w:rPr>
                <w:snapToGrid/>
                <w:szCs w:val="24"/>
              </w:rPr>
            </w:pPr>
          </w:p>
        </w:tc>
        <w:tc>
          <w:tcPr>
            <w:tcW w:w="2700" w:type="dxa"/>
          </w:tcPr>
          <w:p w14:paraId="715AA8BB" w14:textId="3D2722D3" w:rsidR="00963936" w:rsidRPr="002C5023" w:rsidRDefault="00963936" w:rsidP="006D2979">
            <w:pPr>
              <w:spacing w:before="60" w:after="60" w:line="240" w:lineRule="auto"/>
              <w:ind w:left="0"/>
              <w:jc w:val="both"/>
              <w:rPr>
                <w:snapToGrid/>
                <w:szCs w:val="24"/>
              </w:rPr>
            </w:pPr>
          </w:p>
        </w:tc>
        <w:tc>
          <w:tcPr>
            <w:tcW w:w="1080" w:type="dxa"/>
          </w:tcPr>
          <w:p w14:paraId="3E0809A4" w14:textId="77777777" w:rsidR="00963936" w:rsidRPr="002C5023" w:rsidRDefault="00963936" w:rsidP="006D2979">
            <w:pPr>
              <w:spacing w:before="60" w:after="60" w:line="240" w:lineRule="auto"/>
              <w:ind w:left="0"/>
              <w:jc w:val="both"/>
              <w:rPr>
                <w:snapToGrid/>
                <w:szCs w:val="24"/>
              </w:rPr>
            </w:pPr>
          </w:p>
        </w:tc>
      </w:tr>
      <w:tr w:rsidR="00963936" w:rsidRPr="002C5023" w14:paraId="720EDCFB" w14:textId="77777777" w:rsidTr="007A0F0A">
        <w:tc>
          <w:tcPr>
            <w:tcW w:w="1175" w:type="dxa"/>
          </w:tcPr>
          <w:p w14:paraId="5F368BC9" w14:textId="77777777" w:rsidR="00963936" w:rsidRPr="002C5023" w:rsidRDefault="00963936" w:rsidP="006D2979">
            <w:pPr>
              <w:spacing w:before="60" w:after="60" w:line="240" w:lineRule="auto"/>
              <w:ind w:left="0"/>
              <w:jc w:val="both"/>
              <w:rPr>
                <w:snapToGrid/>
                <w:szCs w:val="24"/>
              </w:rPr>
            </w:pPr>
          </w:p>
        </w:tc>
        <w:tc>
          <w:tcPr>
            <w:tcW w:w="985" w:type="dxa"/>
          </w:tcPr>
          <w:p w14:paraId="4A9D7802" w14:textId="77777777" w:rsidR="00963936" w:rsidRPr="002C5023" w:rsidRDefault="00963936" w:rsidP="006D2979">
            <w:pPr>
              <w:spacing w:before="60" w:after="60" w:line="240" w:lineRule="auto"/>
              <w:ind w:left="0"/>
              <w:jc w:val="both"/>
              <w:rPr>
                <w:snapToGrid/>
                <w:szCs w:val="24"/>
              </w:rPr>
            </w:pPr>
          </w:p>
        </w:tc>
        <w:tc>
          <w:tcPr>
            <w:tcW w:w="720" w:type="dxa"/>
          </w:tcPr>
          <w:p w14:paraId="1611C457" w14:textId="77777777" w:rsidR="00963936" w:rsidRPr="002C5023" w:rsidRDefault="00963936" w:rsidP="006D2979">
            <w:pPr>
              <w:spacing w:before="60" w:after="60" w:line="240" w:lineRule="auto"/>
              <w:ind w:left="0"/>
              <w:jc w:val="both"/>
              <w:rPr>
                <w:snapToGrid/>
                <w:szCs w:val="24"/>
              </w:rPr>
            </w:pPr>
          </w:p>
        </w:tc>
        <w:tc>
          <w:tcPr>
            <w:tcW w:w="1837" w:type="dxa"/>
          </w:tcPr>
          <w:p w14:paraId="42A5E864" w14:textId="77777777" w:rsidR="00963936" w:rsidRPr="002C5023" w:rsidRDefault="00963936" w:rsidP="006D2979">
            <w:pPr>
              <w:spacing w:before="60" w:after="60" w:line="240" w:lineRule="auto"/>
              <w:ind w:left="0"/>
              <w:jc w:val="both"/>
              <w:rPr>
                <w:snapToGrid/>
                <w:szCs w:val="24"/>
              </w:rPr>
            </w:pPr>
          </w:p>
        </w:tc>
        <w:tc>
          <w:tcPr>
            <w:tcW w:w="900" w:type="dxa"/>
          </w:tcPr>
          <w:p w14:paraId="71D1134D" w14:textId="77777777" w:rsidR="00963936" w:rsidRPr="002C5023" w:rsidRDefault="00963936" w:rsidP="006D2979">
            <w:pPr>
              <w:spacing w:before="60" w:after="60" w:line="240" w:lineRule="auto"/>
              <w:ind w:left="0"/>
              <w:jc w:val="both"/>
              <w:rPr>
                <w:snapToGrid/>
                <w:szCs w:val="24"/>
              </w:rPr>
            </w:pPr>
          </w:p>
        </w:tc>
        <w:tc>
          <w:tcPr>
            <w:tcW w:w="2700" w:type="dxa"/>
          </w:tcPr>
          <w:p w14:paraId="7CDE5C0B" w14:textId="77777777" w:rsidR="00963936" w:rsidRPr="002C5023" w:rsidRDefault="00963936" w:rsidP="006D2979">
            <w:pPr>
              <w:spacing w:before="60" w:after="60" w:line="240" w:lineRule="auto"/>
              <w:ind w:left="0"/>
              <w:jc w:val="both"/>
              <w:rPr>
                <w:snapToGrid/>
                <w:szCs w:val="24"/>
              </w:rPr>
            </w:pPr>
          </w:p>
        </w:tc>
        <w:tc>
          <w:tcPr>
            <w:tcW w:w="1080" w:type="dxa"/>
          </w:tcPr>
          <w:p w14:paraId="797E0190" w14:textId="77777777" w:rsidR="00963936" w:rsidRPr="002C5023" w:rsidRDefault="00963936" w:rsidP="006D2979">
            <w:pPr>
              <w:spacing w:before="60" w:after="60" w:line="240" w:lineRule="auto"/>
              <w:ind w:left="0"/>
              <w:jc w:val="both"/>
              <w:rPr>
                <w:snapToGrid/>
                <w:szCs w:val="24"/>
              </w:rPr>
            </w:pPr>
          </w:p>
        </w:tc>
      </w:tr>
      <w:tr w:rsidR="00963936" w:rsidRPr="002C5023" w14:paraId="6AD280E9" w14:textId="77777777" w:rsidTr="007A0F0A">
        <w:tc>
          <w:tcPr>
            <w:tcW w:w="1175" w:type="dxa"/>
          </w:tcPr>
          <w:p w14:paraId="3F408A23" w14:textId="77777777" w:rsidR="00963936" w:rsidRPr="002C5023" w:rsidRDefault="00963936" w:rsidP="006D2979">
            <w:pPr>
              <w:spacing w:before="60" w:after="60" w:line="240" w:lineRule="auto"/>
              <w:ind w:left="0"/>
              <w:jc w:val="both"/>
              <w:rPr>
                <w:snapToGrid/>
                <w:szCs w:val="24"/>
              </w:rPr>
            </w:pPr>
          </w:p>
        </w:tc>
        <w:tc>
          <w:tcPr>
            <w:tcW w:w="985" w:type="dxa"/>
          </w:tcPr>
          <w:p w14:paraId="2A002B6C" w14:textId="77777777" w:rsidR="00963936" w:rsidRPr="002C5023" w:rsidRDefault="00963936" w:rsidP="006D2979">
            <w:pPr>
              <w:spacing w:before="60" w:after="60" w:line="240" w:lineRule="auto"/>
              <w:ind w:left="0"/>
              <w:jc w:val="both"/>
              <w:rPr>
                <w:snapToGrid/>
                <w:szCs w:val="24"/>
              </w:rPr>
            </w:pPr>
          </w:p>
        </w:tc>
        <w:tc>
          <w:tcPr>
            <w:tcW w:w="720" w:type="dxa"/>
          </w:tcPr>
          <w:p w14:paraId="638E8561" w14:textId="77777777" w:rsidR="00963936" w:rsidRPr="002C5023" w:rsidRDefault="00963936" w:rsidP="006D2979">
            <w:pPr>
              <w:spacing w:before="60" w:after="60" w:line="240" w:lineRule="auto"/>
              <w:ind w:left="0"/>
              <w:jc w:val="both"/>
              <w:rPr>
                <w:snapToGrid/>
                <w:szCs w:val="24"/>
              </w:rPr>
            </w:pPr>
          </w:p>
        </w:tc>
        <w:tc>
          <w:tcPr>
            <w:tcW w:w="1837" w:type="dxa"/>
          </w:tcPr>
          <w:p w14:paraId="6D9FCE73" w14:textId="77777777" w:rsidR="00963936" w:rsidRPr="002C5023" w:rsidRDefault="00963936" w:rsidP="006D2979">
            <w:pPr>
              <w:spacing w:before="60" w:after="60" w:line="240" w:lineRule="auto"/>
              <w:ind w:left="0"/>
              <w:jc w:val="both"/>
              <w:rPr>
                <w:snapToGrid/>
                <w:szCs w:val="24"/>
              </w:rPr>
            </w:pPr>
          </w:p>
        </w:tc>
        <w:tc>
          <w:tcPr>
            <w:tcW w:w="900" w:type="dxa"/>
          </w:tcPr>
          <w:p w14:paraId="26C0076B" w14:textId="77777777" w:rsidR="00963936" w:rsidRPr="002C5023" w:rsidRDefault="00963936" w:rsidP="006D2979">
            <w:pPr>
              <w:spacing w:before="60" w:after="60" w:line="240" w:lineRule="auto"/>
              <w:ind w:left="0"/>
              <w:jc w:val="both"/>
              <w:rPr>
                <w:snapToGrid/>
                <w:szCs w:val="24"/>
              </w:rPr>
            </w:pPr>
          </w:p>
        </w:tc>
        <w:tc>
          <w:tcPr>
            <w:tcW w:w="2700" w:type="dxa"/>
          </w:tcPr>
          <w:p w14:paraId="2FE94E17" w14:textId="77777777" w:rsidR="00963936" w:rsidRPr="002C5023" w:rsidRDefault="00963936" w:rsidP="006D2979">
            <w:pPr>
              <w:spacing w:before="60" w:after="60" w:line="240" w:lineRule="auto"/>
              <w:ind w:left="0"/>
              <w:jc w:val="both"/>
              <w:rPr>
                <w:snapToGrid/>
                <w:szCs w:val="24"/>
              </w:rPr>
            </w:pPr>
          </w:p>
        </w:tc>
        <w:tc>
          <w:tcPr>
            <w:tcW w:w="1080" w:type="dxa"/>
          </w:tcPr>
          <w:p w14:paraId="2465A75E" w14:textId="77777777" w:rsidR="00963936" w:rsidRPr="002C5023" w:rsidRDefault="00963936" w:rsidP="006D2979">
            <w:pPr>
              <w:spacing w:before="60" w:after="60" w:line="240" w:lineRule="auto"/>
              <w:ind w:left="0"/>
              <w:jc w:val="both"/>
              <w:rPr>
                <w:snapToGrid/>
                <w:szCs w:val="24"/>
              </w:rPr>
            </w:pPr>
          </w:p>
        </w:tc>
      </w:tr>
      <w:tr w:rsidR="00963936" w:rsidRPr="002C5023" w14:paraId="35F053E5" w14:textId="77777777" w:rsidTr="007A0F0A">
        <w:tc>
          <w:tcPr>
            <w:tcW w:w="1175" w:type="dxa"/>
          </w:tcPr>
          <w:p w14:paraId="28A85A97" w14:textId="77777777" w:rsidR="00963936" w:rsidRPr="002C5023" w:rsidRDefault="00963936" w:rsidP="006D2979">
            <w:pPr>
              <w:spacing w:before="60" w:after="60" w:line="240" w:lineRule="auto"/>
              <w:ind w:left="0"/>
              <w:jc w:val="both"/>
              <w:rPr>
                <w:snapToGrid/>
                <w:szCs w:val="24"/>
              </w:rPr>
            </w:pPr>
          </w:p>
        </w:tc>
        <w:tc>
          <w:tcPr>
            <w:tcW w:w="985" w:type="dxa"/>
          </w:tcPr>
          <w:p w14:paraId="5DA81491" w14:textId="77777777" w:rsidR="00963936" w:rsidRPr="002C5023" w:rsidRDefault="00963936" w:rsidP="006D2979">
            <w:pPr>
              <w:spacing w:before="60" w:after="60" w:line="240" w:lineRule="auto"/>
              <w:ind w:left="0"/>
              <w:jc w:val="both"/>
              <w:rPr>
                <w:snapToGrid/>
                <w:szCs w:val="24"/>
              </w:rPr>
            </w:pPr>
          </w:p>
        </w:tc>
        <w:tc>
          <w:tcPr>
            <w:tcW w:w="720" w:type="dxa"/>
          </w:tcPr>
          <w:p w14:paraId="1429E3FB" w14:textId="77777777" w:rsidR="00963936" w:rsidRPr="002C5023" w:rsidRDefault="00963936" w:rsidP="006D2979">
            <w:pPr>
              <w:spacing w:before="60" w:after="60" w:line="240" w:lineRule="auto"/>
              <w:ind w:left="0"/>
              <w:jc w:val="both"/>
              <w:rPr>
                <w:snapToGrid/>
                <w:szCs w:val="24"/>
              </w:rPr>
            </w:pPr>
          </w:p>
        </w:tc>
        <w:tc>
          <w:tcPr>
            <w:tcW w:w="1837" w:type="dxa"/>
          </w:tcPr>
          <w:p w14:paraId="261BDDD7" w14:textId="77777777" w:rsidR="00963936" w:rsidRPr="002C5023" w:rsidRDefault="00963936" w:rsidP="006D2979">
            <w:pPr>
              <w:spacing w:before="60" w:after="60" w:line="240" w:lineRule="auto"/>
              <w:ind w:left="0"/>
              <w:jc w:val="both"/>
              <w:rPr>
                <w:snapToGrid/>
                <w:szCs w:val="24"/>
              </w:rPr>
            </w:pPr>
          </w:p>
        </w:tc>
        <w:tc>
          <w:tcPr>
            <w:tcW w:w="900" w:type="dxa"/>
          </w:tcPr>
          <w:p w14:paraId="161A49CA" w14:textId="77777777" w:rsidR="00963936" w:rsidRPr="002C5023" w:rsidRDefault="00963936" w:rsidP="006D2979">
            <w:pPr>
              <w:spacing w:before="60" w:after="60" w:line="240" w:lineRule="auto"/>
              <w:ind w:left="0"/>
              <w:jc w:val="both"/>
              <w:rPr>
                <w:snapToGrid/>
                <w:szCs w:val="24"/>
              </w:rPr>
            </w:pPr>
          </w:p>
        </w:tc>
        <w:tc>
          <w:tcPr>
            <w:tcW w:w="2700" w:type="dxa"/>
          </w:tcPr>
          <w:p w14:paraId="098D8535" w14:textId="77777777" w:rsidR="00963936" w:rsidRPr="002C5023" w:rsidRDefault="00963936" w:rsidP="006D2979">
            <w:pPr>
              <w:spacing w:before="60" w:after="60" w:line="240" w:lineRule="auto"/>
              <w:ind w:left="0"/>
              <w:jc w:val="both"/>
              <w:rPr>
                <w:snapToGrid/>
                <w:szCs w:val="24"/>
              </w:rPr>
            </w:pPr>
          </w:p>
        </w:tc>
        <w:tc>
          <w:tcPr>
            <w:tcW w:w="1080" w:type="dxa"/>
          </w:tcPr>
          <w:p w14:paraId="153BE5EC" w14:textId="77777777" w:rsidR="00963936" w:rsidRPr="002C5023" w:rsidRDefault="00963936" w:rsidP="006D2979">
            <w:pPr>
              <w:spacing w:before="60" w:after="60" w:line="240" w:lineRule="auto"/>
              <w:ind w:left="0"/>
              <w:jc w:val="both"/>
              <w:rPr>
                <w:snapToGrid/>
                <w:szCs w:val="24"/>
              </w:rPr>
            </w:pPr>
          </w:p>
        </w:tc>
      </w:tr>
      <w:tr w:rsidR="00963936" w:rsidRPr="002C5023" w14:paraId="166BD0AD" w14:textId="77777777" w:rsidTr="007A0F0A">
        <w:tc>
          <w:tcPr>
            <w:tcW w:w="1175" w:type="dxa"/>
          </w:tcPr>
          <w:p w14:paraId="5FCF44C4" w14:textId="77777777" w:rsidR="00963936" w:rsidRPr="002C5023" w:rsidRDefault="00963936" w:rsidP="006D2979">
            <w:pPr>
              <w:spacing w:before="60" w:after="60" w:line="240" w:lineRule="auto"/>
              <w:ind w:left="0"/>
              <w:jc w:val="both"/>
              <w:rPr>
                <w:snapToGrid/>
                <w:szCs w:val="24"/>
              </w:rPr>
            </w:pPr>
          </w:p>
        </w:tc>
        <w:tc>
          <w:tcPr>
            <w:tcW w:w="985" w:type="dxa"/>
          </w:tcPr>
          <w:p w14:paraId="2D8E0578" w14:textId="77777777" w:rsidR="00963936" w:rsidRPr="002C5023" w:rsidRDefault="00963936" w:rsidP="006D2979">
            <w:pPr>
              <w:spacing w:before="60" w:after="60" w:line="240" w:lineRule="auto"/>
              <w:ind w:left="0"/>
              <w:jc w:val="both"/>
              <w:rPr>
                <w:snapToGrid/>
                <w:szCs w:val="24"/>
              </w:rPr>
            </w:pPr>
          </w:p>
        </w:tc>
        <w:tc>
          <w:tcPr>
            <w:tcW w:w="720" w:type="dxa"/>
          </w:tcPr>
          <w:p w14:paraId="3C74A682" w14:textId="77777777" w:rsidR="00963936" w:rsidRPr="002C5023" w:rsidRDefault="00963936" w:rsidP="006D2979">
            <w:pPr>
              <w:spacing w:before="60" w:after="60" w:line="240" w:lineRule="auto"/>
              <w:ind w:left="0"/>
              <w:jc w:val="both"/>
              <w:rPr>
                <w:snapToGrid/>
                <w:szCs w:val="24"/>
              </w:rPr>
            </w:pPr>
          </w:p>
        </w:tc>
        <w:tc>
          <w:tcPr>
            <w:tcW w:w="1837" w:type="dxa"/>
          </w:tcPr>
          <w:p w14:paraId="6224A1DD" w14:textId="77777777" w:rsidR="00963936" w:rsidRPr="002C5023" w:rsidRDefault="00963936" w:rsidP="006D2979">
            <w:pPr>
              <w:spacing w:before="60" w:after="60" w:line="240" w:lineRule="auto"/>
              <w:ind w:left="0"/>
              <w:jc w:val="both"/>
              <w:rPr>
                <w:snapToGrid/>
                <w:szCs w:val="24"/>
              </w:rPr>
            </w:pPr>
          </w:p>
        </w:tc>
        <w:tc>
          <w:tcPr>
            <w:tcW w:w="900" w:type="dxa"/>
          </w:tcPr>
          <w:p w14:paraId="326296EB" w14:textId="77777777" w:rsidR="00963936" w:rsidRPr="002C5023" w:rsidRDefault="00963936" w:rsidP="006D2979">
            <w:pPr>
              <w:spacing w:before="60" w:after="60" w:line="240" w:lineRule="auto"/>
              <w:ind w:left="0"/>
              <w:jc w:val="both"/>
              <w:rPr>
                <w:snapToGrid/>
                <w:szCs w:val="24"/>
              </w:rPr>
            </w:pPr>
          </w:p>
        </w:tc>
        <w:tc>
          <w:tcPr>
            <w:tcW w:w="2700" w:type="dxa"/>
          </w:tcPr>
          <w:p w14:paraId="0B4483F9" w14:textId="77777777" w:rsidR="00963936" w:rsidRPr="002C5023" w:rsidRDefault="00963936" w:rsidP="006D2979">
            <w:pPr>
              <w:spacing w:before="60" w:after="60" w:line="240" w:lineRule="auto"/>
              <w:ind w:left="0"/>
              <w:jc w:val="both"/>
              <w:rPr>
                <w:snapToGrid/>
                <w:szCs w:val="24"/>
              </w:rPr>
            </w:pPr>
          </w:p>
        </w:tc>
        <w:tc>
          <w:tcPr>
            <w:tcW w:w="1080" w:type="dxa"/>
          </w:tcPr>
          <w:p w14:paraId="5E87AFB0" w14:textId="77777777" w:rsidR="00963936" w:rsidRPr="002C5023" w:rsidRDefault="00963936" w:rsidP="006D2979">
            <w:pPr>
              <w:spacing w:before="60" w:after="60" w:line="240" w:lineRule="auto"/>
              <w:ind w:left="0"/>
              <w:jc w:val="both"/>
              <w:rPr>
                <w:snapToGrid/>
                <w:szCs w:val="24"/>
              </w:rPr>
            </w:pPr>
          </w:p>
        </w:tc>
      </w:tr>
      <w:tr w:rsidR="00963936" w:rsidRPr="002C5023" w14:paraId="39AC2310" w14:textId="77777777" w:rsidTr="007A0F0A">
        <w:tc>
          <w:tcPr>
            <w:tcW w:w="1175" w:type="dxa"/>
          </w:tcPr>
          <w:p w14:paraId="4131393D" w14:textId="77777777" w:rsidR="00963936" w:rsidRPr="002C5023" w:rsidRDefault="00963936" w:rsidP="006D2979">
            <w:pPr>
              <w:spacing w:before="60" w:after="60" w:line="240" w:lineRule="auto"/>
              <w:ind w:left="0"/>
              <w:jc w:val="both"/>
              <w:rPr>
                <w:snapToGrid/>
                <w:szCs w:val="24"/>
              </w:rPr>
            </w:pPr>
          </w:p>
        </w:tc>
        <w:tc>
          <w:tcPr>
            <w:tcW w:w="985" w:type="dxa"/>
          </w:tcPr>
          <w:p w14:paraId="186DC270" w14:textId="77777777" w:rsidR="00963936" w:rsidRPr="002C5023" w:rsidRDefault="00963936" w:rsidP="006D2979">
            <w:pPr>
              <w:spacing w:before="60" w:after="60" w:line="240" w:lineRule="auto"/>
              <w:ind w:left="0"/>
              <w:jc w:val="both"/>
              <w:rPr>
                <w:snapToGrid/>
                <w:szCs w:val="24"/>
              </w:rPr>
            </w:pPr>
          </w:p>
        </w:tc>
        <w:tc>
          <w:tcPr>
            <w:tcW w:w="720" w:type="dxa"/>
          </w:tcPr>
          <w:p w14:paraId="45C8FE08" w14:textId="77777777" w:rsidR="00963936" w:rsidRPr="002C5023" w:rsidRDefault="00963936" w:rsidP="006D2979">
            <w:pPr>
              <w:spacing w:before="60" w:after="60" w:line="240" w:lineRule="auto"/>
              <w:ind w:left="0"/>
              <w:jc w:val="both"/>
              <w:rPr>
                <w:snapToGrid/>
                <w:szCs w:val="24"/>
              </w:rPr>
            </w:pPr>
          </w:p>
        </w:tc>
        <w:tc>
          <w:tcPr>
            <w:tcW w:w="1837" w:type="dxa"/>
          </w:tcPr>
          <w:p w14:paraId="4AC64D5A" w14:textId="77777777" w:rsidR="00963936" w:rsidRPr="002C5023" w:rsidRDefault="00963936" w:rsidP="006D2979">
            <w:pPr>
              <w:spacing w:before="60" w:after="60" w:line="240" w:lineRule="auto"/>
              <w:ind w:left="0"/>
              <w:jc w:val="both"/>
              <w:rPr>
                <w:snapToGrid/>
                <w:szCs w:val="24"/>
              </w:rPr>
            </w:pPr>
          </w:p>
        </w:tc>
        <w:tc>
          <w:tcPr>
            <w:tcW w:w="900" w:type="dxa"/>
          </w:tcPr>
          <w:p w14:paraId="3492445F" w14:textId="77777777" w:rsidR="00963936" w:rsidRPr="002C5023" w:rsidRDefault="00963936" w:rsidP="006D2979">
            <w:pPr>
              <w:spacing w:before="60" w:after="60" w:line="240" w:lineRule="auto"/>
              <w:ind w:left="0"/>
              <w:jc w:val="both"/>
              <w:rPr>
                <w:snapToGrid/>
                <w:szCs w:val="24"/>
              </w:rPr>
            </w:pPr>
          </w:p>
        </w:tc>
        <w:tc>
          <w:tcPr>
            <w:tcW w:w="2700" w:type="dxa"/>
          </w:tcPr>
          <w:p w14:paraId="6A55BFB5" w14:textId="77777777" w:rsidR="00963936" w:rsidRPr="002C5023" w:rsidRDefault="00963936" w:rsidP="006D2979">
            <w:pPr>
              <w:spacing w:before="60" w:after="60" w:line="240" w:lineRule="auto"/>
              <w:ind w:left="0"/>
              <w:jc w:val="both"/>
              <w:rPr>
                <w:snapToGrid/>
                <w:szCs w:val="24"/>
              </w:rPr>
            </w:pPr>
          </w:p>
        </w:tc>
        <w:tc>
          <w:tcPr>
            <w:tcW w:w="1080" w:type="dxa"/>
          </w:tcPr>
          <w:p w14:paraId="76A882BA" w14:textId="77777777" w:rsidR="00963936" w:rsidRPr="002C5023" w:rsidRDefault="00963936" w:rsidP="006D2979">
            <w:pPr>
              <w:spacing w:before="60" w:after="60" w:line="240" w:lineRule="auto"/>
              <w:ind w:left="0"/>
              <w:jc w:val="both"/>
              <w:rPr>
                <w:snapToGrid/>
                <w:szCs w:val="24"/>
              </w:rPr>
            </w:pPr>
          </w:p>
        </w:tc>
      </w:tr>
      <w:tr w:rsidR="00963936" w:rsidRPr="002C5023" w14:paraId="70EB05CD" w14:textId="77777777" w:rsidTr="007A0F0A">
        <w:tc>
          <w:tcPr>
            <w:tcW w:w="1175" w:type="dxa"/>
          </w:tcPr>
          <w:p w14:paraId="1BCA02A5" w14:textId="77777777" w:rsidR="00963936" w:rsidRPr="002C5023" w:rsidRDefault="00963936" w:rsidP="006D2979">
            <w:pPr>
              <w:spacing w:before="60" w:after="60" w:line="240" w:lineRule="auto"/>
              <w:ind w:left="0"/>
              <w:jc w:val="both"/>
              <w:rPr>
                <w:snapToGrid/>
                <w:szCs w:val="24"/>
              </w:rPr>
            </w:pPr>
          </w:p>
        </w:tc>
        <w:tc>
          <w:tcPr>
            <w:tcW w:w="985" w:type="dxa"/>
          </w:tcPr>
          <w:p w14:paraId="2FD421A6" w14:textId="77777777" w:rsidR="00963936" w:rsidRPr="002C5023" w:rsidRDefault="00963936" w:rsidP="006D2979">
            <w:pPr>
              <w:spacing w:before="60" w:after="60" w:line="240" w:lineRule="auto"/>
              <w:ind w:left="0"/>
              <w:jc w:val="both"/>
              <w:rPr>
                <w:snapToGrid/>
                <w:szCs w:val="24"/>
              </w:rPr>
            </w:pPr>
          </w:p>
        </w:tc>
        <w:tc>
          <w:tcPr>
            <w:tcW w:w="720" w:type="dxa"/>
          </w:tcPr>
          <w:p w14:paraId="781BAF7F" w14:textId="77777777" w:rsidR="00963936" w:rsidRPr="002C5023" w:rsidRDefault="00963936" w:rsidP="006D2979">
            <w:pPr>
              <w:spacing w:before="60" w:after="60" w:line="240" w:lineRule="auto"/>
              <w:ind w:left="0"/>
              <w:jc w:val="both"/>
              <w:rPr>
                <w:snapToGrid/>
                <w:szCs w:val="24"/>
              </w:rPr>
            </w:pPr>
          </w:p>
        </w:tc>
        <w:tc>
          <w:tcPr>
            <w:tcW w:w="1837" w:type="dxa"/>
          </w:tcPr>
          <w:p w14:paraId="5928A54E" w14:textId="77777777" w:rsidR="00963936" w:rsidRPr="002C5023" w:rsidRDefault="00963936" w:rsidP="006D2979">
            <w:pPr>
              <w:spacing w:before="60" w:after="60" w:line="240" w:lineRule="auto"/>
              <w:ind w:left="0"/>
              <w:jc w:val="both"/>
              <w:rPr>
                <w:snapToGrid/>
                <w:szCs w:val="24"/>
              </w:rPr>
            </w:pPr>
          </w:p>
        </w:tc>
        <w:tc>
          <w:tcPr>
            <w:tcW w:w="900" w:type="dxa"/>
          </w:tcPr>
          <w:p w14:paraId="075A7915" w14:textId="77777777" w:rsidR="00963936" w:rsidRPr="002C5023" w:rsidRDefault="00963936" w:rsidP="006D2979">
            <w:pPr>
              <w:spacing w:before="60" w:after="60" w:line="240" w:lineRule="auto"/>
              <w:ind w:left="0"/>
              <w:jc w:val="both"/>
              <w:rPr>
                <w:snapToGrid/>
                <w:szCs w:val="24"/>
              </w:rPr>
            </w:pPr>
          </w:p>
        </w:tc>
        <w:tc>
          <w:tcPr>
            <w:tcW w:w="2700" w:type="dxa"/>
          </w:tcPr>
          <w:p w14:paraId="34E3C2A4" w14:textId="77777777" w:rsidR="00963936" w:rsidRPr="002C5023" w:rsidRDefault="00963936" w:rsidP="006D2979">
            <w:pPr>
              <w:spacing w:before="60" w:after="60" w:line="240" w:lineRule="auto"/>
              <w:ind w:left="0"/>
              <w:jc w:val="both"/>
              <w:rPr>
                <w:snapToGrid/>
                <w:szCs w:val="24"/>
              </w:rPr>
            </w:pPr>
          </w:p>
        </w:tc>
        <w:tc>
          <w:tcPr>
            <w:tcW w:w="1080" w:type="dxa"/>
          </w:tcPr>
          <w:p w14:paraId="20AEE745" w14:textId="77777777" w:rsidR="00963936" w:rsidRPr="002C5023" w:rsidRDefault="00963936" w:rsidP="006D2979">
            <w:pPr>
              <w:spacing w:before="60" w:after="60" w:line="240" w:lineRule="auto"/>
              <w:ind w:left="0"/>
              <w:jc w:val="both"/>
              <w:rPr>
                <w:snapToGrid/>
                <w:szCs w:val="24"/>
              </w:rPr>
            </w:pPr>
          </w:p>
        </w:tc>
      </w:tr>
      <w:tr w:rsidR="00963936" w:rsidRPr="002C5023" w14:paraId="78054967" w14:textId="77777777" w:rsidTr="007A0F0A">
        <w:tc>
          <w:tcPr>
            <w:tcW w:w="1175" w:type="dxa"/>
          </w:tcPr>
          <w:p w14:paraId="034A6B1C" w14:textId="77777777" w:rsidR="00963936" w:rsidRPr="002C5023" w:rsidRDefault="00963936" w:rsidP="006D2979">
            <w:pPr>
              <w:spacing w:before="60" w:after="60" w:line="240" w:lineRule="auto"/>
              <w:ind w:left="0"/>
              <w:jc w:val="both"/>
              <w:rPr>
                <w:snapToGrid/>
                <w:szCs w:val="24"/>
              </w:rPr>
            </w:pPr>
          </w:p>
        </w:tc>
        <w:tc>
          <w:tcPr>
            <w:tcW w:w="985" w:type="dxa"/>
          </w:tcPr>
          <w:p w14:paraId="58FBB85C" w14:textId="77777777" w:rsidR="00963936" w:rsidRPr="002C5023" w:rsidRDefault="00963936" w:rsidP="006D2979">
            <w:pPr>
              <w:spacing w:before="60" w:after="60" w:line="240" w:lineRule="auto"/>
              <w:ind w:left="0"/>
              <w:jc w:val="both"/>
              <w:rPr>
                <w:snapToGrid/>
                <w:szCs w:val="24"/>
              </w:rPr>
            </w:pPr>
          </w:p>
        </w:tc>
        <w:tc>
          <w:tcPr>
            <w:tcW w:w="720" w:type="dxa"/>
          </w:tcPr>
          <w:p w14:paraId="4BDC7B30" w14:textId="77777777" w:rsidR="00963936" w:rsidRPr="002C5023" w:rsidRDefault="00963936" w:rsidP="006D2979">
            <w:pPr>
              <w:spacing w:before="60" w:after="60" w:line="240" w:lineRule="auto"/>
              <w:ind w:left="0"/>
              <w:jc w:val="both"/>
              <w:rPr>
                <w:snapToGrid/>
                <w:szCs w:val="24"/>
              </w:rPr>
            </w:pPr>
          </w:p>
        </w:tc>
        <w:tc>
          <w:tcPr>
            <w:tcW w:w="1837" w:type="dxa"/>
          </w:tcPr>
          <w:p w14:paraId="646EC224" w14:textId="77777777" w:rsidR="00963936" w:rsidRPr="002C5023" w:rsidRDefault="00963936" w:rsidP="006D2979">
            <w:pPr>
              <w:spacing w:before="60" w:after="60" w:line="240" w:lineRule="auto"/>
              <w:ind w:left="0"/>
              <w:jc w:val="both"/>
              <w:rPr>
                <w:snapToGrid/>
                <w:szCs w:val="24"/>
              </w:rPr>
            </w:pPr>
          </w:p>
        </w:tc>
        <w:tc>
          <w:tcPr>
            <w:tcW w:w="900" w:type="dxa"/>
          </w:tcPr>
          <w:p w14:paraId="081AD9E4" w14:textId="77777777" w:rsidR="00963936" w:rsidRPr="002C5023" w:rsidRDefault="00963936" w:rsidP="006D2979">
            <w:pPr>
              <w:spacing w:before="60" w:after="60" w:line="240" w:lineRule="auto"/>
              <w:ind w:left="0"/>
              <w:jc w:val="both"/>
              <w:rPr>
                <w:snapToGrid/>
                <w:szCs w:val="24"/>
              </w:rPr>
            </w:pPr>
          </w:p>
        </w:tc>
        <w:tc>
          <w:tcPr>
            <w:tcW w:w="2700" w:type="dxa"/>
          </w:tcPr>
          <w:p w14:paraId="0925A825" w14:textId="77777777" w:rsidR="00963936" w:rsidRPr="002C5023" w:rsidRDefault="00963936" w:rsidP="006D2979">
            <w:pPr>
              <w:spacing w:before="60" w:after="60" w:line="240" w:lineRule="auto"/>
              <w:ind w:left="0"/>
              <w:jc w:val="both"/>
              <w:rPr>
                <w:snapToGrid/>
                <w:szCs w:val="24"/>
              </w:rPr>
            </w:pPr>
          </w:p>
        </w:tc>
        <w:tc>
          <w:tcPr>
            <w:tcW w:w="1080" w:type="dxa"/>
          </w:tcPr>
          <w:p w14:paraId="04B03C48" w14:textId="77777777" w:rsidR="00963936" w:rsidRPr="002C5023" w:rsidRDefault="00963936" w:rsidP="006D2979">
            <w:pPr>
              <w:spacing w:before="60" w:after="60" w:line="240" w:lineRule="auto"/>
              <w:ind w:left="0"/>
              <w:jc w:val="both"/>
              <w:rPr>
                <w:snapToGrid/>
                <w:szCs w:val="24"/>
              </w:rPr>
            </w:pPr>
          </w:p>
        </w:tc>
      </w:tr>
      <w:tr w:rsidR="00963936" w:rsidRPr="002C5023" w14:paraId="113514FA" w14:textId="77777777" w:rsidTr="007A0F0A">
        <w:tc>
          <w:tcPr>
            <w:tcW w:w="1175" w:type="dxa"/>
          </w:tcPr>
          <w:p w14:paraId="7DDDFDE8" w14:textId="77777777" w:rsidR="00963936" w:rsidRPr="002C5023" w:rsidRDefault="00963936" w:rsidP="006D2979">
            <w:pPr>
              <w:spacing w:before="60" w:after="60" w:line="240" w:lineRule="auto"/>
              <w:ind w:left="0"/>
              <w:jc w:val="both"/>
              <w:rPr>
                <w:snapToGrid/>
                <w:szCs w:val="24"/>
              </w:rPr>
            </w:pPr>
          </w:p>
        </w:tc>
        <w:tc>
          <w:tcPr>
            <w:tcW w:w="985" w:type="dxa"/>
          </w:tcPr>
          <w:p w14:paraId="4862B979" w14:textId="77777777" w:rsidR="00963936" w:rsidRPr="002C5023" w:rsidRDefault="00963936" w:rsidP="006D2979">
            <w:pPr>
              <w:spacing w:before="60" w:after="60" w:line="240" w:lineRule="auto"/>
              <w:ind w:left="0"/>
              <w:jc w:val="both"/>
              <w:rPr>
                <w:snapToGrid/>
                <w:szCs w:val="24"/>
              </w:rPr>
            </w:pPr>
          </w:p>
        </w:tc>
        <w:tc>
          <w:tcPr>
            <w:tcW w:w="720" w:type="dxa"/>
          </w:tcPr>
          <w:p w14:paraId="0E722B1B" w14:textId="77777777" w:rsidR="00963936" w:rsidRPr="002C5023" w:rsidRDefault="00963936" w:rsidP="006D2979">
            <w:pPr>
              <w:spacing w:before="60" w:after="60" w:line="240" w:lineRule="auto"/>
              <w:ind w:left="0"/>
              <w:jc w:val="both"/>
              <w:rPr>
                <w:snapToGrid/>
                <w:szCs w:val="24"/>
              </w:rPr>
            </w:pPr>
          </w:p>
        </w:tc>
        <w:tc>
          <w:tcPr>
            <w:tcW w:w="1837" w:type="dxa"/>
          </w:tcPr>
          <w:p w14:paraId="4CEC5D9C" w14:textId="77777777" w:rsidR="00963936" w:rsidRPr="002C5023" w:rsidRDefault="00963936" w:rsidP="006D2979">
            <w:pPr>
              <w:spacing w:before="60" w:after="60" w:line="240" w:lineRule="auto"/>
              <w:ind w:left="0"/>
              <w:jc w:val="both"/>
              <w:rPr>
                <w:snapToGrid/>
                <w:szCs w:val="24"/>
              </w:rPr>
            </w:pPr>
          </w:p>
        </w:tc>
        <w:tc>
          <w:tcPr>
            <w:tcW w:w="900" w:type="dxa"/>
          </w:tcPr>
          <w:p w14:paraId="22D0095B" w14:textId="77777777" w:rsidR="00963936" w:rsidRPr="002C5023" w:rsidRDefault="00963936" w:rsidP="006D2979">
            <w:pPr>
              <w:spacing w:before="60" w:after="60" w:line="240" w:lineRule="auto"/>
              <w:ind w:left="0"/>
              <w:jc w:val="both"/>
              <w:rPr>
                <w:snapToGrid/>
                <w:szCs w:val="24"/>
              </w:rPr>
            </w:pPr>
          </w:p>
        </w:tc>
        <w:tc>
          <w:tcPr>
            <w:tcW w:w="2700" w:type="dxa"/>
          </w:tcPr>
          <w:p w14:paraId="2203C02D" w14:textId="77777777" w:rsidR="00963936" w:rsidRPr="002C5023" w:rsidRDefault="00963936" w:rsidP="006D2979">
            <w:pPr>
              <w:spacing w:before="60" w:after="60" w:line="240" w:lineRule="auto"/>
              <w:ind w:left="0"/>
              <w:jc w:val="both"/>
              <w:rPr>
                <w:snapToGrid/>
                <w:szCs w:val="24"/>
              </w:rPr>
            </w:pPr>
          </w:p>
        </w:tc>
        <w:tc>
          <w:tcPr>
            <w:tcW w:w="1080" w:type="dxa"/>
          </w:tcPr>
          <w:p w14:paraId="04F04934" w14:textId="77777777" w:rsidR="00963936" w:rsidRPr="002C5023" w:rsidRDefault="00963936" w:rsidP="006D2979">
            <w:pPr>
              <w:spacing w:before="60" w:after="60" w:line="240" w:lineRule="auto"/>
              <w:ind w:left="0"/>
              <w:jc w:val="both"/>
              <w:rPr>
                <w:snapToGrid/>
                <w:szCs w:val="24"/>
              </w:rPr>
            </w:pPr>
          </w:p>
        </w:tc>
      </w:tr>
      <w:tr w:rsidR="00963936" w:rsidRPr="002C5023" w14:paraId="67E5F13E" w14:textId="77777777" w:rsidTr="007A0F0A">
        <w:tc>
          <w:tcPr>
            <w:tcW w:w="1175" w:type="dxa"/>
          </w:tcPr>
          <w:p w14:paraId="3C72806E" w14:textId="77777777" w:rsidR="00963936" w:rsidRPr="002C5023" w:rsidRDefault="00963936" w:rsidP="006D2979">
            <w:pPr>
              <w:spacing w:before="60" w:after="60" w:line="240" w:lineRule="auto"/>
              <w:ind w:left="0"/>
              <w:jc w:val="both"/>
              <w:rPr>
                <w:snapToGrid/>
                <w:szCs w:val="24"/>
              </w:rPr>
            </w:pPr>
          </w:p>
        </w:tc>
        <w:tc>
          <w:tcPr>
            <w:tcW w:w="985" w:type="dxa"/>
          </w:tcPr>
          <w:p w14:paraId="0FB5CBFD" w14:textId="77777777" w:rsidR="00963936" w:rsidRPr="002C5023" w:rsidRDefault="00963936" w:rsidP="006D2979">
            <w:pPr>
              <w:spacing w:before="60" w:after="60" w:line="240" w:lineRule="auto"/>
              <w:ind w:left="0"/>
              <w:jc w:val="both"/>
              <w:rPr>
                <w:snapToGrid/>
                <w:szCs w:val="24"/>
              </w:rPr>
            </w:pPr>
          </w:p>
        </w:tc>
        <w:tc>
          <w:tcPr>
            <w:tcW w:w="720" w:type="dxa"/>
          </w:tcPr>
          <w:p w14:paraId="4C5F5C16" w14:textId="77777777" w:rsidR="00963936" w:rsidRPr="002C5023" w:rsidRDefault="00963936" w:rsidP="006D2979">
            <w:pPr>
              <w:spacing w:before="60" w:after="60" w:line="240" w:lineRule="auto"/>
              <w:ind w:left="0"/>
              <w:jc w:val="both"/>
              <w:rPr>
                <w:snapToGrid/>
                <w:szCs w:val="24"/>
              </w:rPr>
            </w:pPr>
          </w:p>
        </w:tc>
        <w:tc>
          <w:tcPr>
            <w:tcW w:w="1837" w:type="dxa"/>
          </w:tcPr>
          <w:p w14:paraId="015C9428" w14:textId="77777777" w:rsidR="00963936" w:rsidRPr="002C5023" w:rsidRDefault="00963936" w:rsidP="006D2979">
            <w:pPr>
              <w:spacing w:before="60" w:after="60" w:line="240" w:lineRule="auto"/>
              <w:ind w:left="0"/>
              <w:jc w:val="both"/>
              <w:rPr>
                <w:snapToGrid/>
                <w:szCs w:val="24"/>
              </w:rPr>
            </w:pPr>
          </w:p>
        </w:tc>
        <w:tc>
          <w:tcPr>
            <w:tcW w:w="900" w:type="dxa"/>
          </w:tcPr>
          <w:p w14:paraId="57AC860A" w14:textId="77777777" w:rsidR="00963936" w:rsidRPr="002C5023" w:rsidRDefault="00963936" w:rsidP="006D2979">
            <w:pPr>
              <w:spacing w:before="60" w:after="60" w:line="240" w:lineRule="auto"/>
              <w:ind w:left="0"/>
              <w:jc w:val="both"/>
              <w:rPr>
                <w:snapToGrid/>
                <w:szCs w:val="24"/>
              </w:rPr>
            </w:pPr>
          </w:p>
        </w:tc>
        <w:tc>
          <w:tcPr>
            <w:tcW w:w="2700" w:type="dxa"/>
          </w:tcPr>
          <w:p w14:paraId="109F20BA" w14:textId="77777777" w:rsidR="00963936" w:rsidRPr="002C5023" w:rsidRDefault="00963936" w:rsidP="006D2979">
            <w:pPr>
              <w:spacing w:before="60" w:after="60" w:line="240" w:lineRule="auto"/>
              <w:ind w:left="0"/>
              <w:jc w:val="both"/>
              <w:rPr>
                <w:snapToGrid/>
                <w:szCs w:val="24"/>
              </w:rPr>
            </w:pPr>
          </w:p>
        </w:tc>
        <w:tc>
          <w:tcPr>
            <w:tcW w:w="1080" w:type="dxa"/>
          </w:tcPr>
          <w:p w14:paraId="43B73E83" w14:textId="77777777" w:rsidR="00963936" w:rsidRPr="002C5023" w:rsidRDefault="00963936" w:rsidP="006D2979">
            <w:pPr>
              <w:spacing w:before="60" w:after="60" w:line="240" w:lineRule="auto"/>
              <w:ind w:left="0"/>
              <w:jc w:val="both"/>
              <w:rPr>
                <w:snapToGrid/>
                <w:szCs w:val="24"/>
              </w:rPr>
            </w:pPr>
          </w:p>
        </w:tc>
      </w:tr>
      <w:tr w:rsidR="00963936" w:rsidRPr="002C5023" w14:paraId="6228D92D" w14:textId="77777777" w:rsidTr="007A0F0A">
        <w:tc>
          <w:tcPr>
            <w:tcW w:w="1175" w:type="dxa"/>
          </w:tcPr>
          <w:p w14:paraId="7B64C690" w14:textId="77777777" w:rsidR="00963936" w:rsidRPr="002C5023" w:rsidRDefault="00963936" w:rsidP="006D2979">
            <w:pPr>
              <w:spacing w:before="60" w:after="60" w:line="240" w:lineRule="auto"/>
              <w:ind w:left="0"/>
              <w:jc w:val="both"/>
              <w:rPr>
                <w:snapToGrid/>
                <w:szCs w:val="24"/>
              </w:rPr>
            </w:pPr>
          </w:p>
        </w:tc>
        <w:tc>
          <w:tcPr>
            <w:tcW w:w="985" w:type="dxa"/>
          </w:tcPr>
          <w:p w14:paraId="642289DB" w14:textId="77777777" w:rsidR="00963936" w:rsidRPr="002C5023" w:rsidRDefault="00963936" w:rsidP="006D2979">
            <w:pPr>
              <w:spacing w:before="60" w:after="60" w:line="240" w:lineRule="auto"/>
              <w:ind w:left="0"/>
              <w:jc w:val="both"/>
              <w:rPr>
                <w:snapToGrid/>
                <w:szCs w:val="24"/>
              </w:rPr>
            </w:pPr>
          </w:p>
        </w:tc>
        <w:tc>
          <w:tcPr>
            <w:tcW w:w="720" w:type="dxa"/>
          </w:tcPr>
          <w:p w14:paraId="1C0F8707" w14:textId="77777777" w:rsidR="00963936" w:rsidRPr="002C5023" w:rsidRDefault="00963936" w:rsidP="006D2979">
            <w:pPr>
              <w:spacing w:before="60" w:after="60" w:line="240" w:lineRule="auto"/>
              <w:ind w:left="0"/>
              <w:jc w:val="both"/>
              <w:rPr>
                <w:snapToGrid/>
                <w:szCs w:val="24"/>
              </w:rPr>
            </w:pPr>
          </w:p>
        </w:tc>
        <w:tc>
          <w:tcPr>
            <w:tcW w:w="1837" w:type="dxa"/>
          </w:tcPr>
          <w:p w14:paraId="1ABBE3AC" w14:textId="77777777" w:rsidR="00963936" w:rsidRPr="002C5023" w:rsidRDefault="00963936" w:rsidP="006D2979">
            <w:pPr>
              <w:spacing w:before="60" w:after="60" w:line="240" w:lineRule="auto"/>
              <w:ind w:left="0"/>
              <w:jc w:val="both"/>
              <w:rPr>
                <w:snapToGrid/>
                <w:szCs w:val="24"/>
              </w:rPr>
            </w:pPr>
          </w:p>
        </w:tc>
        <w:tc>
          <w:tcPr>
            <w:tcW w:w="900" w:type="dxa"/>
          </w:tcPr>
          <w:p w14:paraId="351A05F1" w14:textId="77777777" w:rsidR="00963936" w:rsidRPr="002C5023" w:rsidRDefault="00963936" w:rsidP="006D2979">
            <w:pPr>
              <w:spacing w:before="60" w:after="60" w:line="240" w:lineRule="auto"/>
              <w:ind w:left="0"/>
              <w:jc w:val="both"/>
              <w:rPr>
                <w:snapToGrid/>
                <w:szCs w:val="24"/>
              </w:rPr>
            </w:pPr>
          </w:p>
        </w:tc>
        <w:tc>
          <w:tcPr>
            <w:tcW w:w="2700" w:type="dxa"/>
          </w:tcPr>
          <w:p w14:paraId="4262BAD4" w14:textId="77777777" w:rsidR="00963936" w:rsidRPr="002C5023" w:rsidRDefault="00963936" w:rsidP="006D2979">
            <w:pPr>
              <w:spacing w:before="60" w:after="60" w:line="240" w:lineRule="auto"/>
              <w:ind w:left="0"/>
              <w:jc w:val="both"/>
              <w:rPr>
                <w:snapToGrid/>
                <w:szCs w:val="24"/>
              </w:rPr>
            </w:pPr>
          </w:p>
        </w:tc>
        <w:tc>
          <w:tcPr>
            <w:tcW w:w="1080" w:type="dxa"/>
          </w:tcPr>
          <w:p w14:paraId="60A62D68" w14:textId="77777777" w:rsidR="00963936" w:rsidRPr="002C5023" w:rsidRDefault="00963936" w:rsidP="006D2979">
            <w:pPr>
              <w:spacing w:before="60" w:after="60" w:line="240" w:lineRule="auto"/>
              <w:ind w:left="0"/>
              <w:jc w:val="both"/>
              <w:rPr>
                <w:snapToGrid/>
                <w:szCs w:val="24"/>
              </w:rPr>
            </w:pPr>
          </w:p>
        </w:tc>
      </w:tr>
      <w:tr w:rsidR="00963936" w:rsidRPr="002C5023" w14:paraId="14ACA0AD" w14:textId="77777777" w:rsidTr="007A0F0A">
        <w:tc>
          <w:tcPr>
            <w:tcW w:w="1175" w:type="dxa"/>
          </w:tcPr>
          <w:p w14:paraId="542090DA" w14:textId="77777777" w:rsidR="00963936" w:rsidRPr="002C5023" w:rsidRDefault="00963936" w:rsidP="006D2979">
            <w:pPr>
              <w:spacing w:before="60" w:after="60" w:line="240" w:lineRule="auto"/>
              <w:ind w:left="0"/>
              <w:jc w:val="both"/>
              <w:rPr>
                <w:snapToGrid/>
                <w:szCs w:val="24"/>
              </w:rPr>
            </w:pPr>
          </w:p>
        </w:tc>
        <w:tc>
          <w:tcPr>
            <w:tcW w:w="985" w:type="dxa"/>
          </w:tcPr>
          <w:p w14:paraId="0061DE8E" w14:textId="77777777" w:rsidR="00963936" w:rsidRPr="002C5023" w:rsidRDefault="00963936" w:rsidP="006D2979">
            <w:pPr>
              <w:spacing w:before="60" w:after="60" w:line="240" w:lineRule="auto"/>
              <w:ind w:left="0"/>
              <w:jc w:val="both"/>
              <w:rPr>
                <w:snapToGrid/>
                <w:szCs w:val="24"/>
              </w:rPr>
            </w:pPr>
          </w:p>
        </w:tc>
        <w:tc>
          <w:tcPr>
            <w:tcW w:w="720" w:type="dxa"/>
          </w:tcPr>
          <w:p w14:paraId="45A39B84" w14:textId="77777777" w:rsidR="00963936" w:rsidRPr="002C5023" w:rsidRDefault="00963936" w:rsidP="006D2979">
            <w:pPr>
              <w:spacing w:before="60" w:after="60" w:line="240" w:lineRule="auto"/>
              <w:ind w:left="0"/>
              <w:jc w:val="both"/>
              <w:rPr>
                <w:snapToGrid/>
                <w:szCs w:val="24"/>
              </w:rPr>
            </w:pPr>
          </w:p>
        </w:tc>
        <w:tc>
          <w:tcPr>
            <w:tcW w:w="1837" w:type="dxa"/>
          </w:tcPr>
          <w:p w14:paraId="3091FE0F" w14:textId="77777777" w:rsidR="00963936" w:rsidRPr="002C5023" w:rsidRDefault="00963936" w:rsidP="006D2979">
            <w:pPr>
              <w:spacing w:before="60" w:after="60" w:line="240" w:lineRule="auto"/>
              <w:ind w:left="0"/>
              <w:jc w:val="both"/>
              <w:rPr>
                <w:snapToGrid/>
                <w:szCs w:val="24"/>
              </w:rPr>
            </w:pPr>
          </w:p>
        </w:tc>
        <w:tc>
          <w:tcPr>
            <w:tcW w:w="900" w:type="dxa"/>
          </w:tcPr>
          <w:p w14:paraId="6BCC44E9" w14:textId="77777777" w:rsidR="00963936" w:rsidRPr="002C5023" w:rsidRDefault="00963936" w:rsidP="006D2979">
            <w:pPr>
              <w:spacing w:before="60" w:after="60" w:line="240" w:lineRule="auto"/>
              <w:ind w:left="0"/>
              <w:jc w:val="both"/>
              <w:rPr>
                <w:snapToGrid/>
                <w:szCs w:val="24"/>
              </w:rPr>
            </w:pPr>
          </w:p>
        </w:tc>
        <w:tc>
          <w:tcPr>
            <w:tcW w:w="2700" w:type="dxa"/>
          </w:tcPr>
          <w:p w14:paraId="167C9915" w14:textId="77777777" w:rsidR="00963936" w:rsidRPr="002C5023" w:rsidRDefault="00963936" w:rsidP="006D2979">
            <w:pPr>
              <w:spacing w:before="60" w:after="60" w:line="240" w:lineRule="auto"/>
              <w:ind w:left="0"/>
              <w:jc w:val="both"/>
              <w:rPr>
                <w:snapToGrid/>
                <w:szCs w:val="24"/>
              </w:rPr>
            </w:pPr>
          </w:p>
        </w:tc>
        <w:tc>
          <w:tcPr>
            <w:tcW w:w="1080" w:type="dxa"/>
          </w:tcPr>
          <w:p w14:paraId="45096676" w14:textId="77777777" w:rsidR="00963936" w:rsidRPr="002C5023" w:rsidRDefault="00963936" w:rsidP="006D2979">
            <w:pPr>
              <w:spacing w:before="60" w:after="60" w:line="240" w:lineRule="auto"/>
              <w:ind w:left="0"/>
              <w:jc w:val="both"/>
              <w:rPr>
                <w:snapToGrid/>
                <w:szCs w:val="24"/>
              </w:rPr>
            </w:pPr>
          </w:p>
        </w:tc>
      </w:tr>
      <w:tr w:rsidR="00963936" w:rsidRPr="002C5023" w14:paraId="05EEA75F" w14:textId="77777777" w:rsidTr="007A0F0A">
        <w:tc>
          <w:tcPr>
            <w:tcW w:w="1175" w:type="dxa"/>
          </w:tcPr>
          <w:p w14:paraId="3D9CBE3A" w14:textId="77777777" w:rsidR="00963936" w:rsidRPr="002C5023" w:rsidRDefault="00963936" w:rsidP="006D2979">
            <w:pPr>
              <w:spacing w:before="60" w:after="60" w:line="240" w:lineRule="auto"/>
              <w:ind w:left="0"/>
              <w:jc w:val="both"/>
              <w:rPr>
                <w:snapToGrid/>
                <w:szCs w:val="24"/>
              </w:rPr>
            </w:pPr>
          </w:p>
        </w:tc>
        <w:tc>
          <w:tcPr>
            <w:tcW w:w="985" w:type="dxa"/>
          </w:tcPr>
          <w:p w14:paraId="413A8572" w14:textId="77777777" w:rsidR="00963936" w:rsidRPr="002C5023" w:rsidRDefault="00963936" w:rsidP="006D2979">
            <w:pPr>
              <w:spacing w:before="60" w:after="60" w:line="240" w:lineRule="auto"/>
              <w:ind w:left="0"/>
              <w:jc w:val="both"/>
              <w:rPr>
                <w:snapToGrid/>
                <w:szCs w:val="24"/>
              </w:rPr>
            </w:pPr>
          </w:p>
        </w:tc>
        <w:tc>
          <w:tcPr>
            <w:tcW w:w="720" w:type="dxa"/>
          </w:tcPr>
          <w:p w14:paraId="7D1E401A" w14:textId="77777777" w:rsidR="00963936" w:rsidRPr="002C5023" w:rsidRDefault="00963936" w:rsidP="006D2979">
            <w:pPr>
              <w:spacing w:before="60" w:after="60" w:line="240" w:lineRule="auto"/>
              <w:ind w:left="0"/>
              <w:jc w:val="both"/>
              <w:rPr>
                <w:snapToGrid/>
                <w:szCs w:val="24"/>
              </w:rPr>
            </w:pPr>
          </w:p>
        </w:tc>
        <w:tc>
          <w:tcPr>
            <w:tcW w:w="1837" w:type="dxa"/>
          </w:tcPr>
          <w:p w14:paraId="0C8E0F8C" w14:textId="77777777" w:rsidR="00963936" w:rsidRPr="002C5023" w:rsidRDefault="00963936" w:rsidP="006D2979">
            <w:pPr>
              <w:spacing w:before="60" w:after="60" w:line="240" w:lineRule="auto"/>
              <w:ind w:left="0"/>
              <w:jc w:val="both"/>
              <w:rPr>
                <w:snapToGrid/>
                <w:szCs w:val="24"/>
              </w:rPr>
            </w:pPr>
          </w:p>
        </w:tc>
        <w:tc>
          <w:tcPr>
            <w:tcW w:w="900" w:type="dxa"/>
          </w:tcPr>
          <w:p w14:paraId="40F72921" w14:textId="77777777" w:rsidR="00963936" w:rsidRPr="002C5023" w:rsidRDefault="00963936" w:rsidP="006D2979">
            <w:pPr>
              <w:spacing w:before="60" w:after="60" w:line="240" w:lineRule="auto"/>
              <w:ind w:left="0"/>
              <w:jc w:val="both"/>
              <w:rPr>
                <w:snapToGrid/>
                <w:szCs w:val="24"/>
              </w:rPr>
            </w:pPr>
          </w:p>
        </w:tc>
        <w:tc>
          <w:tcPr>
            <w:tcW w:w="2700" w:type="dxa"/>
          </w:tcPr>
          <w:p w14:paraId="64F1A476" w14:textId="77777777" w:rsidR="00963936" w:rsidRPr="002C5023" w:rsidRDefault="00963936" w:rsidP="006D2979">
            <w:pPr>
              <w:spacing w:before="60" w:after="60" w:line="240" w:lineRule="auto"/>
              <w:ind w:left="0"/>
              <w:jc w:val="both"/>
              <w:rPr>
                <w:snapToGrid/>
                <w:szCs w:val="24"/>
              </w:rPr>
            </w:pPr>
          </w:p>
        </w:tc>
        <w:tc>
          <w:tcPr>
            <w:tcW w:w="1080" w:type="dxa"/>
          </w:tcPr>
          <w:p w14:paraId="253F3C07" w14:textId="77777777" w:rsidR="00963936" w:rsidRPr="002C5023" w:rsidRDefault="00963936" w:rsidP="006D2979">
            <w:pPr>
              <w:spacing w:before="60" w:after="60" w:line="240" w:lineRule="auto"/>
              <w:ind w:left="0"/>
              <w:jc w:val="both"/>
              <w:rPr>
                <w:snapToGrid/>
                <w:szCs w:val="24"/>
              </w:rPr>
            </w:pPr>
          </w:p>
        </w:tc>
      </w:tr>
      <w:tr w:rsidR="00963936" w:rsidRPr="002C5023" w14:paraId="7465AFC6" w14:textId="77777777" w:rsidTr="007A0F0A">
        <w:tc>
          <w:tcPr>
            <w:tcW w:w="1175" w:type="dxa"/>
          </w:tcPr>
          <w:p w14:paraId="2F979E49" w14:textId="77777777" w:rsidR="00963936" w:rsidRPr="002C5023" w:rsidRDefault="00963936" w:rsidP="006D2979">
            <w:pPr>
              <w:spacing w:before="60" w:after="60" w:line="240" w:lineRule="auto"/>
              <w:ind w:left="0"/>
              <w:jc w:val="both"/>
              <w:rPr>
                <w:snapToGrid/>
                <w:szCs w:val="24"/>
              </w:rPr>
            </w:pPr>
          </w:p>
        </w:tc>
        <w:tc>
          <w:tcPr>
            <w:tcW w:w="985" w:type="dxa"/>
          </w:tcPr>
          <w:p w14:paraId="66A027E4" w14:textId="77777777" w:rsidR="00963936" w:rsidRPr="002C5023" w:rsidRDefault="00963936" w:rsidP="006D2979">
            <w:pPr>
              <w:spacing w:before="60" w:after="60" w:line="240" w:lineRule="auto"/>
              <w:ind w:left="0"/>
              <w:jc w:val="both"/>
              <w:rPr>
                <w:snapToGrid/>
                <w:szCs w:val="24"/>
              </w:rPr>
            </w:pPr>
          </w:p>
        </w:tc>
        <w:tc>
          <w:tcPr>
            <w:tcW w:w="720" w:type="dxa"/>
          </w:tcPr>
          <w:p w14:paraId="292739B6" w14:textId="77777777" w:rsidR="00963936" w:rsidRPr="002C5023" w:rsidRDefault="00963936" w:rsidP="006D2979">
            <w:pPr>
              <w:spacing w:before="60" w:after="60" w:line="240" w:lineRule="auto"/>
              <w:ind w:left="0"/>
              <w:jc w:val="both"/>
              <w:rPr>
                <w:snapToGrid/>
                <w:szCs w:val="24"/>
              </w:rPr>
            </w:pPr>
          </w:p>
        </w:tc>
        <w:tc>
          <w:tcPr>
            <w:tcW w:w="1837" w:type="dxa"/>
          </w:tcPr>
          <w:p w14:paraId="60DDB376" w14:textId="77777777" w:rsidR="00963936" w:rsidRPr="002C5023" w:rsidRDefault="00963936" w:rsidP="006D2979">
            <w:pPr>
              <w:spacing w:before="60" w:after="60" w:line="240" w:lineRule="auto"/>
              <w:ind w:left="0"/>
              <w:jc w:val="both"/>
              <w:rPr>
                <w:snapToGrid/>
                <w:szCs w:val="24"/>
              </w:rPr>
            </w:pPr>
          </w:p>
        </w:tc>
        <w:tc>
          <w:tcPr>
            <w:tcW w:w="900" w:type="dxa"/>
          </w:tcPr>
          <w:p w14:paraId="343AA67C" w14:textId="77777777" w:rsidR="00963936" w:rsidRPr="002C5023" w:rsidRDefault="00963936" w:rsidP="006D2979">
            <w:pPr>
              <w:spacing w:before="60" w:after="60" w:line="240" w:lineRule="auto"/>
              <w:ind w:left="0"/>
              <w:jc w:val="both"/>
              <w:rPr>
                <w:snapToGrid/>
                <w:szCs w:val="24"/>
              </w:rPr>
            </w:pPr>
          </w:p>
        </w:tc>
        <w:tc>
          <w:tcPr>
            <w:tcW w:w="2700" w:type="dxa"/>
          </w:tcPr>
          <w:p w14:paraId="4911BD1C" w14:textId="77777777" w:rsidR="00963936" w:rsidRPr="002C5023" w:rsidRDefault="00963936" w:rsidP="006D2979">
            <w:pPr>
              <w:spacing w:before="60" w:after="60" w:line="240" w:lineRule="auto"/>
              <w:ind w:left="0"/>
              <w:jc w:val="both"/>
              <w:rPr>
                <w:snapToGrid/>
                <w:szCs w:val="24"/>
              </w:rPr>
            </w:pPr>
          </w:p>
        </w:tc>
        <w:tc>
          <w:tcPr>
            <w:tcW w:w="1080" w:type="dxa"/>
          </w:tcPr>
          <w:p w14:paraId="4890C1C0" w14:textId="77777777" w:rsidR="00963936" w:rsidRPr="002C5023" w:rsidRDefault="00963936" w:rsidP="006D2979">
            <w:pPr>
              <w:spacing w:before="60" w:after="60" w:line="240" w:lineRule="auto"/>
              <w:ind w:left="0"/>
              <w:jc w:val="both"/>
              <w:rPr>
                <w:snapToGrid/>
                <w:szCs w:val="24"/>
              </w:rPr>
            </w:pPr>
          </w:p>
        </w:tc>
      </w:tr>
      <w:tr w:rsidR="00963936" w:rsidRPr="002C5023" w14:paraId="50124B05" w14:textId="77777777" w:rsidTr="007A0F0A">
        <w:tc>
          <w:tcPr>
            <w:tcW w:w="1175" w:type="dxa"/>
          </w:tcPr>
          <w:p w14:paraId="7C1534A4" w14:textId="77777777" w:rsidR="00963936" w:rsidRPr="002C5023" w:rsidRDefault="00963936" w:rsidP="006D2979">
            <w:pPr>
              <w:spacing w:before="60" w:after="60" w:line="240" w:lineRule="auto"/>
              <w:ind w:left="0"/>
              <w:jc w:val="both"/>
              <w:rPr>
                <w:snapToGrid/>
                <w:szCs w:val="24"/>
              </w:rPr>
            </w:pPr>
          </w:p>
        </w:tc>
        <w:tc>
          <w:tcPr>
            <w:tcW w:w="985" w:type="dxa"/>
          </w:tcPr>
          <w:p w14:paraId="54915F34" w14:textId="77777777" w:rsidR="00963936" w:rsidRPr="002C5023" w:rsidRDefault="00963936" w:rsidP="006D2979">
            <w:pPr>
              <w:spacing w:before="60" w:after="60" w:line="240" w:lineRule="auto"/>
              <w:ind w:left="0"/>
              <w:jc w:val="both"/>
              <w:rPr>
                <w:snapToGrid/>
                <w:szCs w:val="24"/>
              </w:rPr>
            </w:pPr>
          </w:p>
        </w:tc>
        <w:tc>
          <w:tcPr>
            <w:tcW w:w="720" w:type="dxa"/>
          </w:tcPr>
          <w:p w14:paraId="67FE2FD2" w14:textId="77777777" w:rsidR="00963936" w:rsidRPr="002C5023" w:rsidRDefault="00963936" w:rsidP="006D2979">
            <w:pPr>
              <w:spacing w:before="60" w:after="60" w:line="240" w:lineRule="auto"/>
              <w:ind w:left="0"/>
              <w:jc w:val="both"/>
              <w:rPr>
                <w:snapToGrid/>
                <w:szCs w:val="24"/>
              </w:rPr>
            </w:pPr>
          </w:p>
        </w:tc>
        <w:tc>
          <w:tcPr>
            <w:tcW w:w="1837" w:type="dxa"/>
          </w:tcPr>
          <w:p w14:paraId="1D7D74A4" w14:textId="77777777" w:rsidR="00963936" w:rsidRPr="002C5023" w:rsidRDefault="00963936" w:rsidP="006D2979">
            <w:pPr>
              <w:spacing w:before="60" w:after="60" w:line="240" w:lineRule="auto"/>
              <w:ind w:left="0"/>
              <w:jc w:val="both"/>
              <w:rPr>
                <w:snapToGrid/>
                <w:szCs w:val="24"/>
              </w:rPr>
            </w:pPr>
          </w:p>
        </w:tc>
        <w:tc>
          <w:tcPr>
            <w:tcW w:w="900" w:type="dxa"/>
          </w:tcPr>
          <w:p w14:paraId="70F079E3" w14:textId="77777777" w:rsidR="00963936" w:rsidRPr="002C5023" w:rsidRDefault="00963936" w:rsidP="006D2979">
            <w:pPr>
              <w:spacing w:before="60" w:after="60" w:line="240" w:lineRule="auto"/>
              <w:ind w:left="0"/>
              <w:jc w:val="both"/>
              <w:rPr>
                <w:snapToGrid/>
                <w:szCs w:val="24"/>
              </w:rPr>
            </w:pPr>
          </w:p>
        </w:tc>
        <w:tc>
          <w:tcPr>
            <w:tcW w:w="2700" w:type="dxa"/>
          </w:tcPr>
          <w:p w14:paraId="5480F026" w14:textId="77777777" w:rsidR="00963936" w:rsidRPr="002C5023" w:rsidRDefault="00963936" w:rsidP="006D2979">
            <w:pPr>
              <w:spacing w:before="60" w:after="60" w:line="240" w:lineRule="auto"/>
              <w:ind w:left="0"/>
              <w:jc w:val="both"/>
              <w:rPr>
                <w:snapToGrid/>
                <w:szCs w:val="24"/>
              </w:rPr>
            </w:pPr>
          </w:p>
        </w:tc>
        <w:tc>
          <w:tcPr>
            <w:tcW w:w="1080" w:type="dxa"/>
          </w:tcPr>
          <w:p w14:paraId="7189D737" w14:textId="77777777" w:rsidR="00963936" w:rsidRPr="002C5023" w:rsidRDefault="00963936" w:rsidP="006D2979">
            <w:pPr>
              <w:spacing w:before="60" w:after="60" w:line="240" w:lineRule="auto"/>
              <w:ind w:left="0"/>
              <w:jc w:val="both"/>
              <w:rPr>
                <w:snapToGrid/>
                <w:szCs w:val="24"/>
              </w:rPr>
            </w:pPr>
          </w:p>
        </w:tc>
      </w:tr>
      <w:tr w:rsidR="00963936" w:rsidRPr="002C5023" w14:paraId="3906D7A1" w14:textId="77777777" w:rsidTr="007A0F0A">
        <w:tc>
          <w:tcPr>
            <w:tcW w:w="1175" w:type="dxa"/>
          </w:tcPr>
          <w:p w14:paraId="68D4EA30" w14:textId="77777777" w:rsidR="00963936" w:rsidRPr="002C5023" w:rsidRDefault="00963936" w:rsidP="006D2979">
            <w:pPr>
              <w:spacing w:before="60" w:after="60" w:line="240" w:lineRule="auto"/>
              <w:ind w:left="0"/>
              <w:jc w:val="both"/>
              <w:rPr>
                <w:snapToGrid/>
                <w:szCs w:val="24"/>
              </w:rPr>
            </w:pPr>
          </w:p>
        </w:tc>
        <w:tc>
          <w:tcPr>
            <w:tcW w:w="985" w:type="dxa"/>
          </w:tcPr>
          <w:p w14:paraId="4B291871" w14:textId="77777777" w:rsidR="00963936" w:rsidRPr="002C5023" w:rsidRDefault="00963936" w:rsidP="006D2979">
            <w:pPr>
              <w:spacing w:before="60" w:after="60" w:line="240" w:lineRule="auto"/>
              <w:ind w:left="0"/>
              <w:jc w:val="both"/>
              <w:rPr>
                <w:snapToGrid/>
                <w:szCs w:val="24"/>
              </w:rPr>
            </w:pPr>
          </w:p>
        </w:tc>
        <w:tc>
          <w:tcPr>
            <w:tcW w:w="720" w:type="dxa"/>
          </w:tcPr>
          <w:p w14:paraId="029B7B33" w14:textId="77777777" w:rsidR="00963936" w:rsidRPr="002C5023" w:rsidRDefault="00963936" w:rsidP="006D2979">
            <w:pPr>
              <w:spacing w:before="60" w:after="60" w:line="240" w:lineRule="auto"/>
              <w:ind w:left="0"/>
              <w:jc w:val="both"/>
              <w:rPr>
                <w:snapToGrid/>
                <w:szCs w:val="24"/>
              </w:rPr>
            </w:pPr>
          </w:p>
        </w:tc>
        <w:tc>
          <w:tcPr>
            <w:tcW w:w="1837" w:type="dxa"/>
          </w:tcPr>
          <w:p w14:paraId="21D20655" w14:textId="77777777" w:rsidR="00963936" w:rsidRPr="002C5023" w:rsidRDefault="00963936" w:rsidP="006D2979">
            <w:pPr>
              <w:spacing w:before="60" w:after="60" w:line="240" w:lineRule="auto"/>
              <w:ind w:left="0"/>
              <w:jc w:val="both"/>
              <w:rPr>
                <w:snapToGrid/>
                <w:szCs w:val="24"/>
              </w:rPr>
            </w:pPr>
          </w:p>
        </w:tc>
        <w:tc>
          <w:tcPr>
            <w:tcW w:w="900" w:type="dxa"/>
          </w:tcPr>
          <w:p w14:paraId="1149A434" w14:textId="77777777" w:rsidR="00963936" w:rsidRPr="002C5023" w:rsidRDefault="00963936" w:rsidP="006D2979">
            <w:pPr>
              <w:spacing w:before="60" w:after="60" w:line="240" w:lineRule="auto"/>
              <w:ind w:left="0"/>
              <w:jc w:val="both"/>
              <w:rPr>
                <w:snapToGrid/>
                <w:szCs w:val="24"/>
              </w:rPr>
            </w:pPr>
          </w:p>
        </w:tc>
        <w:tc>
          <w:tcPr>
            <w:tcW w:w="2700" w:type="dxa"/>
          </w:tcPr>
          <w:p w14:paraId="512D27A5" w14:textId="77777777" w:rsidR="00963936" w:rsidRPr="002C5023" w:rsidRDefault="00963936" w:rsidP="006D2979">
            <w:pPr>
              <w:spacing w:before="60" w:after="60" w:line="240" w:lineRule="auto"/>
              <w:ind w:left="0"/>
              <w:jc w:val="both"/>
              <w:rPr>
                <w:snapToGrid/>
                <w:szCs w:val="24"/>
              </w:rPr>
            </w:pPr>
          </w:p>
        </w:tc>
        <w:tc>
          <w:tcPr>
            <w:tcW w:w="1080" w:type="dxa"/>
          </w:tcPr>
          <w:p w14:paraId="4C56CD17" w14:textId="77777777" w:rsidR="00963936" w:rsidRPr="002C5023" w:rsidRDefault="00963936" w:rsidP="006D2979">
            <w:pPr>
              <w:spacing w:before="60" w:after="60" w:line="240" w:lineRule="auto"/>
              <w:ind w:left="0"/>
              <w:jc w:val="both"/>
              <w:rPr>
                <w:snapToGrid/>
                <w:szCs w:val="24"/>
              </w:rPr>
            </w:pPr>
          </w:p>
        </w:tc>
      </w:tr>
    </w:tbl>
    <w:p w14:paraId="568B0105" w14:textId="77777777" w:rsidR="00963936" w:rsidRPr="002C5023" w:rsidRDefault="00963936" w:rsidP="006D2979">
      <w:pPr>
        <w:widowControl/>
        <w:spacing w:before="0" w:line="240" w:lineRule="auto"/>
        <w:ind w:left="0"/>
        <w:jc w:val="center"/>
        <w:rPr>
          <w:b/>
          <w:bCs/>
          <w:snapToGrid/>
          <w:sz w:val="28"/>
          <w:szCs w:val="32"/>
          <w:lang w:val="en-AU"/>
        </w:rPr>
      </w:pPr>
    </w:p>
    <w:bookmarkStart w:id="0" w:name="_Toc452446886" w:displacedByCustomXml="next"/>
    <w:sdt>
      <w:sdtPr>
        <w:rPr>
          <w:rFonts w:ascii="Times New Roman" w:hAnsi="Times New Roman"/>
          <w:snapToGrid w:val="0"/>
          <w:sz w:val="26"/>
        </w:rPr>
        <w:id w:val="1375196299"/>
        <w:docPartObj>
          <w:docPartGallery w:val="Table of Contents"/>
          <w:docPartUnique/>
        </w:docPartObj>
      </w:sdtPr>
      <w:sdtEndPr>
        <w:rPr>
          <w:b/>
          <w:bCs/>
          <w:noProof/>
        </w:rPr>
      </w:sdtEndPr>
      <w:sdtContent>
        <w:p w14:paraId="72B4D9D0" w14:textId="6EF5AEB1" w:rsidR="002C5023" w:rsidRPr="002B294D" w:rsidRDefault="002B294D" w:rsidP="002B294D">
          <w:pPr>
            <w:pStyle w:val="NormalH"/>
            <w:spacing w:line="240" w:lineRule="auto"/>
            <w:ind w:left="0"/>
            <w:jc w:val="center"/>
            <w:rPr>
              <w:rFonts w:ascii="Times New Roman" w:hAnsi="Times New Roman"/>
              <w:b/>
              <w:sz w:val="28"/>
              <w:szCs w:val="28"/>
            </w:rPr>
          </w:pPr>
          <w:r w:rsidRPr="002C5023">
            <w:rPr>
              <w:rFonts w:ascii="Times New Roman" w:hAnsi="Times New Roman"/>
              <w:b/>
              <w:sz w:val="28"/>
              <w:szCs w:val="28"/>
            </w:rPr>
            <w:t>MỤC LỤC</w:t>
          </w:r>
        </w:p>
        <w:p w14:paraId="55447E65" w14:textId="0D8FB0EF" w:rsidR="002B294D" w:rsidRDefault="002B294D">
          <w:pPr>
            <w:pStyle w:val="TOC1"/>
            <w:rPr>
              <w:rFonts w:asciiTheme="minorHAnsi" w:eastAsiaTheme="minorEastAsia" w:hAnsiTheme="minorHAnsi" w:cstheme="minorBidi"/>
              <w:b w:val="0"/>
              <w:snapToGrid/>
              <w:sz w:val="22"/>
              <w:szCs w:val="22"/>
            </w:rPr>
          </w:pPr>
          <w:r>
            <w:rPr>
              <w:b w:val="0"/>
            </w:rPr>
            <w:fldChar w:fldCharType="begin"/>
          </w:r>
          <w:r>
            <w:rPr>
              <w:b w:val="0"/>
            </w:rPr>
            <w:instrText xml:space="preserve"> TOC \o "1-2" \h \z \u </w:instrText>
          </w:r>
          <w:r>
            <w:rPr>
              <w:b w:val="0"/>
            </w:rPr>
            <w:fldChar w:fldCharType="separate"/>
          </w:r>
          <w:hyperlink w:anchor="_Toc202190782" w:history="1">
            <w:r w:rsidRPr="004329B8">
              <w:rPr>
                <w:rStyle w:val="Hyperlink"/>
                <w:spacing w:val="-6"/>
              </w:rPr>
              <w:t>1</w:t>
            </w:r>
            <w:r>
              <w:rPr>
                <w:rFonts w:asciiTheme="minorHAnsi" w:eastAsiaTheme="minorEastAsia" w:hAnsiTheme="minorHAnsi" w:cstheme="minorBidi"/>
                <w:b w:val="0"/>
                <w:snapToGrid/>
                <w:sz w:val="22"/>
                <w:szCs w:val="22"/>
              </w:rPr>
              <w:tab/>
            </w:r>
            <w:r w:rsidRPr="004329B8">
              <w:rPr>
                <w:rStyle w:val="Hyperlink"/>
              </w:rPr>
              <w:t>GIỚI THIỆU</w:t>
            </w:r>
            <w:r>
              <w:rPr>
                <w:webHidden/>
              </w:rPr>
              <w:tab/>
            </w:r>
            <w:r>
              <w:rPr>
                <w:webHidden/>
              </w:rPr>
              <w:fldChar w:fldCharType="begin"/>
            </w:r>
            <w:r>
              <w:rPr>
                <w:webHidden/>
              </w:rPr>
              <w:instrText xml:space="preserve"> PAGEREF _Toc202190782 \h </w:instrText>
            </w:r>
            <w:r>
              <w:rPr>
                <w:webHidden/>
              </w:rPr>
            </w:r>
            <w:r>
              <w:rPr>
                <w:webHidden/>
              </w:rPr>
              <w:fldChar w:fldCharType="separate"/>
            </w:r>
            <w:r>
              <w:rPr>
                <w:webHidden/>
              </w:rPr>
              <w:t>5</w:t>
            </w:r>
            <w:r>
              <w:rPr>
                <w:webHidden/>
              </w:rPr>
              <w:fldChar w:fldCharType="end"/>
            </w:r>
          </w:hyperlink>
        </w:p>
        <w:p w14:paraId="3FB1C9B9" w14:textId="63CEBE6E" w:rsidR="002B294D" w:rsidRDefault="00612600">
          <w:pPr>
            <w:pStyle w:val="TOC2"/>
            <w:rPr>
              <w:rFonts w:asciiTheme="minorHAnsi" w:eastAsiaTheme="minorEastAsia" w:hAnsiTheme="minorHAnsi" w:cstheme="minorBidi"/>
              <w:snapToGrid/>
              <w:sz w:val="22"/>
              <w:szCs w:val="22"/>
            </w:rPr>
          </w:pPr>
          <w:hyperlink w:anchor="_Toc202190783" w:history="1">
            <w:r w:rsidR="002B294D" w:rsidRPr="004329B8">
              <w:rPr>
                <w:rStyle w:val="Hyperlink"/>
              </w:rPr>
              <w:t>1.1</w:t>
            </w:r>
            <w:r w:rsidR="002B294D">
              <w:rPr>
                <w:rFonts w:asciiTheme="minorHAnsi" w:eastAsiaTheme="minorEastAsia" w:hAnsiTheme="minorHAnsi" w:cstheme="minorBidi"/>
                <w:snapToGrid/>
                <w:sz w:val="22"/>
                <w:szCs w:val="22"/>
              </w:rPr>
              <w:tab/>
            </w:r>
            <w:r w:rsidR="002B294D" w:rsidRPr="004329B8">
              <w:rPr>
                <w:rStyle w:val="Hyperlink"/>
              </w:rPr>
              <w:t>Mục đích tài liệu</w:t>
            </w:r>
            <w:r w:rsidR="002B294D">
              <w:rPr>
                <w:webHidden/>
              </w:rPr>
              <w:tab/>
            </w:r>
            <w:r w:rsidR="002B294D">
              <w:rPr>
                <w:webHidden/>
              </w:rPr>
              <w:fldChar w:fldCharType="begin"/>
            </w:r>
            <w:r w:rsidR="002B294D">
              <w:rPr>
                <w:webHidden/>
              </w:rPr>
              <w:instrText xml:space="preserve"> PAGEREF _Toc202190783 \h </w:instrText>
            </w:r>
            <w:r w:rsidR="002B294D">
              <w:rPr>
                <w:webHidden/>
              </w:rPr>
            </w:r>
            <w:r w:rsidR="002B294D">
              <w:rPr>
                <w:webHidden/>
              </w:rPr>
              <w:fldChar w:fldCharType="separate"/>
            </w:r>
            <w:r w:rsidR="002B294D">
              <w:rPr>
                <w:webHidden/>
              </w:rPr>
              <w:t>5</w:t>
            </w:r>
            <w:r w:rsidR="002B294D">
              <w:rPr>
                <w:webHidden/>
              </w:rPr>
              <w:fldChar w:fldCharType="end"/>
            </w:r>
          </w:hyperlink>
        </w:p>
        <w:p w14:paraId="2294A0AA" w14:textId="073716EF" w:rsidR="002B294D" w:rsidRDefault="00612600">
          <w:pPr>
            <w:pStyle w:val="TOC2"/>
            <w:rPr>
              <w:rFonts w:asciiTheme="minorHAnsi" w:eastAsiaTheme="minorEastAsia" w:hAnsiTheme="minorHAnsi" w:cstheme="minorBidi"/>
              <w:snapToGrid/>
              <w:sz w:val="22"/>
              <w:szCs w:val="22"/>
            </w:rPr>
          </w:pPr>
          <w:hyperlink w:anchor="_Toc202190784" w:history="1">
            <w:r w:rsidR="002B294D" w:rsidRPr="004329B8">
              <w:rPr>
                <w:rStyle w:val="Hyperlink"/>
              </w:rPr>
              <w:t>1.2</w:t>
            </w:r>
            <w:r w:rsidR="002B294D">
              <w:rPr>
                <w:rFonts w:asciiTheme="minorHAnsi" w:eastAsiaTheme="minorEastAsia" w:hAnsiTheme="minorHAnsi" w:cstheme="minorBidi"/>
                <w:snapToGrid/>
                <w:sz w:val="22"/>
                <w:szCs w:val="22"/>
              </w:rPr>
              <w:tab/>
            </w:r>
            <w:r w:rsidR="002B294D" w:rsidRPr="004329B8">
              <w:rPr>
                <w:rStyle w:val="Hyperlink"/>
              </w:rPr>
              <w:t>Phạm vi tài liệu</w:t>
            </w:r>
            <w:r w:rsidR="002B294D">
              <w:rPr>
                <w:webHidden/>
              </w:rPr>
              <w:tab/>
            </w:r>
            <w:r w:rsidR="002B294D">
              <w:rPr>
                <w:webHidden/>
              </w:rPr>
              <w:fldChar w:fldCharType="begin"/>
            </w:r>
            <w:r w:rsidR="002B294D">
              <w:rPr>
                <w:webHidden/>
              </w:rPr>
              <w:instrText xml:space="preserve"> PAGEREF _Toc202190784 \h </w:instrText>
            </w:r>
            <w:r w:rsidR="002B294D">
              <w:rPr>
                <w:webHidden/>
              </w:rPr>
            </w:r>
            <w:r w:rsidR="002B294D">
              <w:rPr>
                <w:webHidden/>
              </w:rPr>
              <w:fldChar w:fldCharType="separate"/>
            </w:r>
            <w:r w:rsidR="002B294D">
              <w:rPr>
                <w:webHidden/>
              </w:rPr>
              <w:t>5</w:t>
            </w:r>
            <w:r w:rsidR="002B294D">
              <w:rPr>
                <w:webHidden/>
              </w:rPr>
              <w:fldChar w:fldCharType="end"/>
            </w:r>
          </w:hyperlink>
        </w:p>
        <w:p w14:paraId="3AE46729" w14:textId="6C185E46" w:rsidR="002B294D" w:rsidRDefault="00612600">
          <w:pPr>
            <w:pStyle w:val="TOC2"/>
            <w:rPr>
              <w:rFonts w:asciiTheme="minorHAnsi" w:eastAsiaTheme="minorEastAsia" w:hAnsiTheme="minorHAnsi" w:cstheme="minorBidi"/>
              <w:snapToGrid/>
              <w:sz w:val="22"/>
              <w:szCs w:val="22"/>
            </w:rPr>
          </w:pPr>
          <w:hyperlink w:anchor="_Toc202190785" w:history="1">
            <w:r w:rsidR="002B294D" w:rsidRPr="004329B8">
              <w:rPr>
                <w:rStyle w:val="Hyperlink"/>
              </w:rPr>
              <w:t>1.3</w:t>
            </w:r>
            <w:r w:rsidR="002B294D">
              <w:rPr>
                <w:rFonts w:asciiTheme="minorHAnsi" w:eastAsiaTheme="minorEastAsia" w:hAnsiTheme="minorHAnsi" w:cstheme="minorBidi"/>
                <w:snapToGrid/>
                <w:sz w:val="22"/>
                <w:szCs w:val="22"/>
              </w:rPr>
              <w:tab/>
            </w:r>
            <w:r w:rsidR="002B294D" w:rsidRPr="004329B8">
              <w:rPr>
                <w:rStyle w:val="Hyperlink"/>
              </w:rPr>
              <w:t>Định nghĩa thuật ngữ và các từ viết tắt</w:t>
            </w:r>
            <w:r w:rsidR="002B294D">
              <w:rPr>
                <w:webHidden/>
              </w:rPr>
              <w:tab/>
            </w:r>
            <w:r w:rsidR="002B294D">
              <w:rPr>
                <w:webHidden/>
              </w:rPr>
              <w:fldChar w:fldCharType="begin"/>
            </w:r>
            <w:r w:rsidR="002B294D">
              <w:rPr>
                <w:webHidden/>
              </w:rPr>
              <w:instrText xml:space="preserve"> PAGEREF _Toc202190785 \h </w:instrText>
            </w:r>
            <w:r w:rsidR="002B294D">
              <w:rPr>
                <w:webHidden/>
              </w:rPr>
            </w:r>
            <w:r w:rsidR="002B294D">
              <w:rPr>
                <w:webHidden/>
              </w:rPr>
              <w:fldChar w:fldCharType="separate"/>
            </w:r>
            <w:r w:rsidR="002B294D">
              <w:rPr>
                <w:webHidden/>
              </w:rPr>
              <w:t>5</w:t>
            </w:r>
            <w:r w:rsidR="002B294D">
              <w:rPr>
                <w:webHidden/>
              </w:rPr>
              <w:fldChar w:fldCharType="end"/>
            </w:r>
          </w:hyperlink>
        </w:p>
        <w:p w14:paraId="67565BB8" w14:textId="7D3D1A16" w:rsidR="002B294D" w:rsidRDefault="00612600">
          <w:pPr>
            <w:pStyle w:val="TOC2"/>
            <w:rPr>
              <w:rFonts w:asciiTheme="minorHAnsi" w:eastAsiaTheme="minorEastAsia" w:hAnsiTheme="minorHAnsi" w:cstheme="minorBidi"/>
              <w:snapToGrid/>
              <w:sz w:val="22"/>
              <w:szCs w:val="22"/>
            </w:rPr>
          </w:pPr>
          <w:hyperlink w:anchor="_Toc202190786" w:history="1">
            <w:r w:rsidR="002B294D" w:rsidRPr="004329B8">
              <w:rPr>
                <w:rStyle w:val="Hyperlink"/>
              </w:rPr>
              <w:t>1.4</w:t>
            </w:r>
            <w:r w:rsidR="002B294D">
              <w:rPr>
                <w:rFonts w:asciiTheme="minorHAnsi" w:eastAsiaTheme="minorEastAsia" w:hAnsiTheme="minorHAnsi" w:cstheme="minorBidi"/>
                <w:snapToGrid/>
                <w:sz w:val="22"/>
                <w:szCs w:val="22"/>
              </w:rPr>
              <w:tab/>
            </w:r>
            <w:r w:rsidR="002B294D" w:rsidRPr="004329B8">
              <w:rPr>
                <w:rStyle w:val="Hyperlink"/>
              </w:rPr>
              <w:t>Tài liệu tham khảo</w:t>
            </w:r>
            <w:r w:rsidR="002B294D">
              <w:rPr>
                <w:webHidden/>
              </w:rPr>
              <w:tab/>
            </w:r>
            <w:r w:rsidR="002B294D">
              <w:rPr>
                <w:webHidden/>
              </w:rPr>
              <w:fldChar w:fldCharType="begin"/>
            </w:r>
            <w:r w:rsidR="002B294D">
              <w:rPr>
                <w:webHidden/>
              </w:rPr>
              <w:instrText xml:space="preserve"> PAGEREF _Toc202190786 \h </w:instrText>
            </w:r>
            <w:r w:rsidR="002B294D">
              <w:rPr>
                <w:webHidden/>
              </w:rPr>
            </w:r>
            <w:r w:rsidR="002B294D">
              <w:rPr>
                <w:webHidden/>
              </w:rPr>
              <w:fldChar w:fldCharType="separate"/>
            </w:r>
            <w:r w:rsidR="002B294D">
              <w:rPr>
                <w:webHidden/>
              </w:rPr>
              <w:t>6</w:t>
            </w:r>
            <w:r w:rsidR="002B294D">
              <w:rPr>
                <w:webHidden/>
              </w:rPr>
              <w:fldChar w:fldCharType="end"/>
            </w:r>
          </w:hyperlink>
        </w:p>
        <w:p w14:paraId="77099B26" w14:textId="0006983C" w:rsidR="002B294D" w:rsidRDefault="00612600">
          <w:pPr>
            <w:pStyle w:val="TOC2"/>
            <w:rPr>
              <w:rFonts w:asciiTheme="minorHAnsi" w:eastAsiaTheme="minorEastAsia" w:hAnsiTheme="minorHAnsi" w:cstheme="minorBidi"/>
              <w:snapToGrid/>
              <w:sz w:val="22"/>
              <w:szCs w:val="22"/>
            </w:rPr>
          </w:pPr>
          <w:hyperlink w:anchor="_Toc202190787" w:history="1">
            <w:r w:rsidR="002B294D" w:rsidRPr="004329B8">
              <w:rPr>
                <w:rStyle w:val="Hyperlink"/>
              </w:rPr>
              <w:t>1.5</w:t>
            </w:r>
            <w:r w:rsidR="002B294D">
              <w:rPr>
                <w:rFonts w:asciiTheme="minorHAnsi" w:eastAsiaTheme="minorEastAsia" w:hAnsiTheme="minorHAnsi" w:cstheme="minorBidi"/>
                <w:snapToGrid/>
                <w:sz w:val="22"/>
                <w:szCs w:val="22"/>
              </w:rPr>
              <w:tab/>
            </w:r>
            <w:r w:rsidR="002B294D" w:rsidRPr="004329B8">
              <w:rPr>
                <w:rStyle w:val="Hyperlink"/>
              </w:rPr>
              <w:t>Mô tả tài liệu</w:t>
            </w:r>
            <w:r w:rsidR="002B294D">
              <w:rPr>
                <w:webHidden/>
              </w:rPr>
              <w:tab/>
            </w:r>
            <w:r w:rsidR="002B294D">
              <w:rPr>
                <w:webHidden/>
              </w:rPr>
              <w:fldChar w:fldCharType="begin"/>
            </w:r>
            <w:r w:rsidR="002B294D">
              <w:rPr>
                <w:webHidden/>
              </w:rPr>
              <w:instrText xml:space="preserve"> PAGEREF _Toc202190787 \h </w:instrText>
            </w:r>
            <w:r w:rsidR="002B294D">
              <w:rPr>
                <w:webHidden/>
              </w:rPr>
            </w:r>
            <w:r w:rsidR="002B294D">
              <w:rPr>
                <w:webHidden/>
              </w:rPr>
              <w:fldChar w:fldCharType="separate"/>
            </w:r>
            <w:r w:rsidR="002B294D">
              <w:rPr>
                <w:webHidden/>
              </w:rPr>
              <w:t>6</w:t>
            </w:r>
            <w:r w:rsidR="002B294D">
              <w:rPr>
                <w:webHidden/>
              </w:rPr>
              <w:fldChar w:fldCharType="end"/>
            </w:r>
          </w:hyperlink>
        </w:p>
        <w:p w14:paraId="469203EE" w14:textId="07F03F61" w:rsidR="002B294D" w:rsidRDefault="00612600">
          <w:pPr>
            <w:pStyle w:val="TOC1"/>
            <w:rPr>
              <w:rFonts w:asciiTheme="minorHAnsi" w:eastAsiaTheme="minorEastAsia" w:hAnsiTheme="minorHAnsi" w:cstheme="minorBidi"/>
              <w:b w:val="0"/>
              <w:snapToGrid/>
              <w:sz w:val="22"/>
              <w:szCs w:val="22"/>
            </w:rPr>
          </w:pPr>
          <w:hyperlink w:anchor="_Toc202190788" w:history="1">
            <w:r w:rsidR="002B294D" w:rsidRPr="004329B8">
              <w:rPr>
                <w:rStyle w:val="Hyperlink"/>
                <w:spacing w:val="-6"/>
              </w:rPr>
              <w:t>2</w:t>
            </w:r>
            <w:r w:rsidR="002B294D">
              <w:rPr>
                <w:rFonts w:asciiTheme="minorHAnsi" w:eastAsiaTheme="minorEastAsia" w:hAnsiTheme="minorHAnsi" w:cstheme="minorBidi"/>
                <w:b w:val="0"/>
                <w:snapToGrid/>
                <w:sz w:val="22"/>
                <w:szCs w:val="22"/>
              </w:rPr>
              <w:tab/>
            </w:r>
            <w:r w:rsidR="002B294D" w:rsidRPr="004329B8">
              <w:rPr>
                <w:rStyle w:val="Hyperlink"/>
                <w:spacing w:val="-6"/>
              </w:rPr>
              <w:t>TỔNG QUAN VỀ HỆ THỐNG</w:t>
            </w:r>
            <w:r w:rsidR="002B294D">
              <w:rPr>
                <w:webHidden/>
              </w:rPr>
              <w:tab/>
            </w:r>
            <w:r w:rsidR="002B294D">
              <w:rPr>
                <w:webHidden/>
              </w:rPr>
              <w:fldChar w:fldCharType="begin"/>
            </w:r>
            <w:r w:rsidR="002B294D">
              <w:rPr>
                <w:webHidden/>
              </w:rPr>
              <w:instrText xml:space="preserve"> PAGEREF _Toc202190788 \h </w:instrText>
            </w:r>
            <w:r w:rsidR="002B294D">
              <w:rPr>
                <w:webHidden/>
              </w:rPr>
            </w:r>
            <w:r w:rsidR="002B294D">
              <w:rPr>
                <w:webHidden/>
              </w:rPr>
              <w:fldChar w:fldCharType="separate"/>
            </w:r>
            <w:r w:rsidR="002B294D">
              <w:rPr>
                <w:webHidden/>
              </w:rPr>
              <w:t>8</w:t>
            </w:r>
            <w:r w:rsidR="002B294D">
              <w:rPr>
                <w:webHidden/>
              </w:rPr>
              <w:fldChar w:fldCharType="end"/>
            </w:r>
          </w:hyperlink>
        </w:p>
        <w:p w14:paraId="6AAD9681" w14:textId="2A879805" w:rsidR="002B294D" w:rsidRDefault="00612600">
          <w:pPr>
            <w:pStyle w:val="TOC2"/>
            <w:rPr>
              <w:rFonts w:asciiTheme="minorHAnsi" w:eastAsiaTheme="minorEastAsia" w:hAnsiTheme="minorHAnsi" w:cstheme="minorBidi"/>
              <w:snapToGrid/>
              <w:sz w:val="22"/>
              <w:szCs w:val="22"/>
            </w:rPr>
          </w:pPr>
          <w:hyperlink w:anchor="_Toc202190789" w:history="1">
            <w:r w:rsidR="002B294D" w:rsidRPr="004329B8">
              <w:rPr>
                <w:rStyle w:val="Hyperlink"/>
              </w:rPr>
              <w:t>2.1</w:t>
            </w:r>
            <w:r w:rsidR="002B294D">
              <w:rPr>
                <w:rFonts w:asciiTheme="minorHAnsi" w:eastAsiaTheme="minorEastAsia" w:hAnsiTheme="minorHAnsi" w:cstheme="minorBidi"/>
                <w:snapToGrid/>
                <w:sz w:val="22"/>
                <w:szCs w:val="22"/>
              </w:rPr>
              <w:tab/>
            </w:r>
            <w:r w:rsidR="002B294D" w:rsidRPr="004329B8">
              <w:rPr>
                <w:rStyle w:val="Hyperlink"/>
              </w:rPr>
              <w:t>Phát biểu bài toán</w:t>
            </w:r>
            <w:r w:rsidR="002B294D">
              <w:rPr>
                <w:webHidden/>
              </w:rPr>
              <w:tab/>
            </w:r>
            <w:r w:rsidR="002B294D">
              <w:rPr>
                <w:webHidden/>
              </w:rPr>
              <w:fldChar w:fldCharType="begin"/>
            </w:r>
            <w:r w:rsidR="002B294D">
              <w:rPr>
                <w:webHidden/>
              </w:rPr>
              <w:instrText xml:space="preserve"> PAGEREF _Toc202190789 \h </w:instrText>
            </w:r>
            <w:r w:rsidR="002B294D">
              <w:rPr>
                <w:webHidden/>
              </w:rPr>
            </w:r>
            <w:r w:rsidR="002B294D">
              <w:rPr>
                <w:webHidden/>
              </w:rPr>
              <w:fldChar w:fldCharType="separate"/>
            </w:r>
            <w:r w:rsidR="002B294D">
              <w:rPr>
                <w:webHidden/>
              </w:rPr>
              <w:t>8</w:t>
            </w:r>
            <w:r w:rsidR="002B294D">
              <w:rPr>
                <w:webHidden/>
              </w:rPr>
              <w:fldChar w:fldCharType="end"/>
            </w:r>
          </w:hyperlink>
        </w:p>
        <w:p w14:paraId="2073B2EC" w14:textId="41F67DC7" w:rsidR="002B294D" w:rsidRDefault="00612600">
          <w:pPr>
            <w:pStyle w:val="TOC2"/>
            <w:rPr>
              <w:rFonts w:asciiTheme="minorHAnsi" w:eastAsiaTheme="minorEastAsia" w:hAnsiTheme="minorHAnsi" w:cstheme="minorBidi"/>
              <w:snapToGrid/>
              <w:sz w:val="22"/>
              <w:szCs w:val="22"/>
            </w:rPr>
          </w:pPr>
          <w:hyperlink w:anchor="_Toc202190790" w:history="1">
            <w:r w:rsidR="002B294D" w:rsidRPr="004329B8">
              <w:rPr>
                <w:rStyle w:val="Hyperlink"/>
              </w:rPr>
              <w:t>2.2</w:t>
            </w:r>
            <w:r w:rsidR="002B294D">
              <w:rPr>
                <w:rFonts w:asciiTheme="minorHAnsi" w:eastAsiaTheme="minorEastAsia" w:hAnsiTheme="minorHAnsi" w:cstheme="minorBidi"/>
                <w:snapToGrid/>
                <w:sz w:val="22"/>
                <w:szCs w:val="22"/>
              </w:rPr>
              <w:tab/>
            </w:r>
            <w:r w:rsidR="002B294D" w:rsidRPr="004329B8">
              <w:rPr>
                <w:rStyle w:val="Hyperlink"/>
              </w:rPr>
              <w:t>Mục tiêu hệ thống</w:t>
            </w:r>
            <w:r w:rsidR="002B294D">
              <w:rPr>
                <w:webHidden/>
              </w:rPr>
              <w:tab/>
            </w:r>
            <w:r w:rsidR="002B294D">
              <w:rPr>
                <w:webHidden/>
              </w:rPr>
              <w:fldChar w:fldCharType="begin"/>
            </w:r>
            <w:r w:rsidR="002B294D">
              <w:rPr>
                <w:webHidden/>
              </w:rPr>
              <w:instrText xml:space="preserve"> PAGEREF _Toc202190790 \h </w:instrText>
            </w:r>
            <w:r w:rsidR="002B294D">
              <w:rPr>
                <w:webHidden/>
              </w:rPr>
            </w:r>
            <w:r w:rsidR="002B294D">
              <w:rPr>
                <w:webHidden/>
              </w:rPr>
              <w:fldChar w:fldCharType="separate"/>
            </w:r>
            <w:r w:rsidR="002B294D">
              <w:rPr>
                <w:webHidden/>
              </w:rPr>
              <w:t>8</w:t>
            </w:r>
            <w:r w:rsidR="002B294D">
              <w:rPr>
                <w:webHidden/>
              </w:rPr>
              <w:fldChar w:fldCharType="end"/>
            </w:r>
          </w:hyperlink>
        </w:p>
        <w:p w14:paraId="11A3DC55" w14:textId="2045F8A8" w:rsidR="002B294D" w:rsidRDefault="00612600">
          <w:pPr>
            <w:pStyle w:val="TOC2"/>
            <w:rPr>
              <w:rFonts w:asciiTheme="minorHAnsi" w:eastAsiaTheme="minorEastAsia" w:hAnsiTheme="minorHAnsi" w:cstheme="minorBidi"/>
              <w:snapToGrid/>
              <w:sz w:val="22"/>
              <w:szCs w:val="22"/>
            </w:rPr>
          </w:pPr>
          <w:hyperlink w:anchor="_Toc202190791" w:history="1">
            <w:r w:rsidR="002B294D" w:rsidRPr="004329B8">
              <w:rPr>
                <w:rStyle w:val="Hyperlink"/>
              </w:rPr>
              <w:t>2.3</w:t>
            </w:r>
            <w:r w:rsidR="002B294D">
              <w:rPr>
                <w:rFonts w:asciiTheme="minorHAnsi" w:eastAsiaTheme="minorEastAsia" w:hAnsiTheme="minorHAnsi" w:cstheme="minorBidi"/>
                <w:snapToGrid/>
                <w:sz w:val="22"/>
                <w:szCs w:val="22"/>
              </w:rPr>
              <w:tab/>
            </w:r>
            <w:r w:rsidR="002B294D" w:rsidRPr="004329B8">
              <w:rPr>
                <w:rStyle w:val="Hyperlink"/>
              </w:rPr>
              <w:t>Phạm vi hệ thống</w:t>
            </w:r>
            <w:r w:rsidR="002B294D">
              <w:rPr>
                <w:webHidden/>
              </w:rPr>
              <w:tab/>
            </w:r>
            <w:r w:rsidR="002B294D">
              <w:rPr>
                <w:webHidden/>
              </w:rPr>
              <w:fldChar w:fldCharType="begin"/>
            </w:r>
            <w:r w:rsidR="002B294D">
              <w:rPr>
                <w:webHidden/>
              </w:rPr>
              <w:instrText xml:space="preserve"> PAGEREF _Toc202190791 \h </w:instrText>
            </w:r>
            <w:r w:rsidR="002B294D">
              <w:rPr>
                <w:webHidden/>
              </w:rPr>
            </w:r>
            <w:r w:rsidR="002B294D">
              <w:rPr>
                <w:webHidden/>
              </w:rPr>
              <w:fldChar w:fldCharType="separate"/>
            </w:r>
            <w:r w:rsidR="002B294D">
              <w:rPr>
                <w:webHidden/>
              </w:rPr>
              <w:t>8</w:t>
            </w:r>
            <w:r w:rsidR="002B294D">
              <w:rPr>
                <w:webHidden/>
              </w:rPr>
              <w:fldChar w:fldCharType="end"/>
            </w:r>
          </w:hyperlink>
        </w:p>
        <w:p w14:paraId="56485F20" w14:textId="09D48C2F" w:rsidR="002B294D" w:rsidRDefault="00612600">
          <w:pPr>
            <w:pStyle w:val="TOC1"/>
            <w:rPr>
              <w:rFonts w:asciiTheme="minorHAnsi" w:eastAsiaTheme="minorEastAsia" w:hAnsiTheme="minorHAnsi" w:cstheme="minorBidi"/>
              <w:b w:val="0"/>
              <w:snapToGrid/>
              <w:sz w:val="22"/>
              <w:szCs w:val="22"/>
            </w:rPr>
          </w:pPr>
          <w:hyperlink w:anchor="_Toc202190792" w:history="1">
            <w:r w:rsidR="002B294D" w:rsidRPr="004329B8">
              <w:rPr>
                <w:rStyle w:val="Hyperlink"/>
              </w:rPr>
              <w:t>3</w:t>
            </w:r>
            <w:r w:rsidR="002B294D">
              <w:rPr>
                <w:rFonts w:asciiTheme="minorHAnsi" w:eastAsiaTheme="minorEastAsia" w:hAnsiTheme="minorHAnsi" w:cstheme="minorBidi"/>
                <w:b w:val="0"/>
                <w:snapToGrid/>
                <w:sz w:val="22"/>
                <w:szCs w:val="22"/>
              </w:rPr>
              <w:tab/>
            </w:r>
            <w:r w:rsidR="002B294D" w:rsidRPr="004329B8">
              <w:rPr>
                <w:rStyle w:val="Hyperlink"/>
                <w:spacing w:val="-6"/>
              </w:rPr>
              <w:t>THỐNG NHẤT YÊU CẦU CHỨC NĂNG/NGHIỆP VỤ</w:t>
            </w:r>
            <w:r w:rsidR="002B294D">
              <w:rPr>
                <w:webHidden/>
              </w:rPr>
              <w:tab/>
            </w:r>
            <w:r w:rsidR="002B294D">
              <w:rPr>
                <w:webHidden/>
              </w:rPr>
              <w:fldChar w:fldCharType="begin"/>
            </w:r>
            <w:r w:rsidR="002B294D">
              <w:rPr>
                <w:webHidden/>
              </w:rPr>
              <w:instrText xml:space="preserve"> PAGEREF _Toc202190792 \h </w:instrText>
            </w:r>
            <w:r w:rsidR="002B294D">
              <w:rPr>
                <w:webHidden/>
              </w:rPr>
            </w:r>
            <w:r w:rsidR="002B294D">
              <w:rPr>
                <w:webHidden/>
              </w:rPr>
              <w:fldChar w:fldCharType="separate"/>
            </w:r>
            <w:r w:rsidR="002B294D">
              <w:rPr>
                <w:webHidden/>
              </w:rPr>
              <w:t>9</w:t>
            </w:r>
            <w:r w:rsidR="002B294D">
              <w:rPr>
                <w:webHidden/>
              </w:rPr>
              <w:fldChar w:fldCharType="end"/>
            </w:r>
          </w:hyperlink>
        </w:p>
        <w:p w14:paraId="31763BF2" w14:textId="4C71B419" w:rsidR="002B294D" w:rsidRDefault="00612600">
          <w:pPr>
            <w:pStyle w:val="TOC2"/>
            <w:rPr>
              <w:rFonts w:asciiTheme="minorHAnsi" w:eastAsiaTheme="minorEastAsia" w:hAnsiTheme="minorHAnsi" w:cstheme="minorBidi"/>
              <w:snapToGrid/>
              <w:sz w:val="22"/>
              <w:szCs w:val="22"/>
            </w:rPr>
          </w:pPr>
          <w:hyperlink w:anchor="_Toc202190793" w:history="1">
            <w:r w:rsidR="002B294D" w:rsidRPr="004329B8">
              <w:rPr>
                <w:rStyle w:val="Hyperlink"/>
              </w:rPr>
              <w:t>3.1</w:t>
            </w:r>
            <w:r w:rsidR="002B294D">
              <w:rPr>
                <w:rFonts w:asciiTheme="minorHAnsi" w:eastAsiaTheme="minorEastAsia" w:hAnsiTheme="minorHAnsi" w:cstheme="minorBidi"/>
                <w:snapToGrid/>
                <w:sz w:val="22"/>
                <w:szCs w:val="22"/>
              </w:rPr>
              <w:tab/>
            </w:r>
            <w:r w:rsidR="002B294D" w:rsidRPr="004329B8">
              <w:rPr>
                <w:rStyle w:val="Hyperlink"/>
              </w:rPr>
              <w:t>[YC3] Cần đồng nhất 2 việc này và rút gọn lại chỉ cần 1 thao tác phê và gửi, khi Lãnh đạo Bộ ghi lời phê thì đồng nghĩa đó là chỉ đạo thì phải có lời phê và ký số là căn cứ</w:t>
            </w:r>
            <w:r w:rsidR="002B294D">
              <w:rPr>
                <w:webHidden/>
              </w:rPr>
              <w:t>..………………………………………………………………………………………</w:t>
            </w:r>
            <w:r w:rsidR="002B294D">
              <w:rPr>
                <w:webHidden/>
              </w:rPr>
              <w:fldChar w:fldCharType="begin"/>
            </w:r>
            <w:r w:rsidR="002B294D">
              <w:rPr>
                <w:webHidden/>
              </w:rPr>
              <w:instrText xml:space="preserve"> PAGEREF _Toc202190793 \h </w:instrText>
            </w:r>
            <w:r w:rsidR="002B294D">
              <w:rPr>
                <w:webHidden/>
              </w:rPr>
            </w:r>
            <w:r w:rsidR="002B294D">
              <w:rPr>
                <w:webHidden/>
              </w:rPr>
              <w:fldChar w:fldCharType="separate"/>
            </w:r>
            <w:r w:rsidR="002B294D">
              <w:rPr>
                <w:webHidden/>
              </w:rPr>
              <w:t>9</w:t>
            </w:r>
            <w:r w:rsidR="002B294D">
              <w:rPr>
                <w:webHidden/>
              </w:rPr>
              <w:fldChar w:fldCharType="end"/>
            </w:r>
          </w:hyperlink>
        </w:p>
        <w:p w14:paraId="1FE68D48" w14:textId="1C253F2D" w:rsidR="002B294D" w:rsidRDefault="00612600">
          <w:pPr>
            <w:pStyle w:val="TOC2"/>
            <w:rPr>
              <w:rFonts w:asciiTheme="minorHAnsi" w:eastAsiaTheme="minorEastAsia" w:hAnsiTheme="minorHAnsi" w:cstheme="minorBidi"/>
              <w:snapToGrid/>
              <w:sz w:val="22"/>
              <w:szCs w:val="22"/>
            </w:rPr>
          </w:pPr>
          <w:hyperlink w:anchor="_Toc202190794" w:history="1">
            <w:r w:rsidR="002B294D" w:rsidRPr="004329B8">
              <w:rPr>
                <w:rStyle w:val="Hyperlink"/>
              </w:rPr>
              <w:t>3.2</w:t>
            </w:r>
            <w:r w:rsidR="002B294D">
              <w:rPr>
                <w:rFonts w:asciiTheme="minorHAnsi" w:eastAsiaTheme="minorEastAsia" w:hAnsiTheme="minorHAnsi" w:cstheme="minorBidi"/>
                <w:snapToGrid/>
                <w:sz w:val="22"/>
                <w:szCs w:val="22"/>
              </w:rPr>
              <w:tab/>
            </w:r>
            <w:r w:rsidR="002B294D" w:rsidRPr="004329B8">
              <w:rPr>
                <w:rStyle w:val="Hyperlink"/>
              </w:rPr>
              <w:t>[YC4] LĐB có thể chọn cá nhân/ đơn vị luôn khi ký</w:t>
            </w:r>
            <w:r w:rsidR="002B294D">
              <w:rPr>
                <w:webHidden/>
              </w:rPr>
              <w:tab/>
            </w:r>
            <w:r w:rsidR="002B294D">
              <w:rPr>
                <w:webHidden/>
              </w:rPr>
              <w:fldChar w:fldCharType="begin"/>
            </w:r>
            <w:r w:rsidR="002B294D">
              <w:rPr>
                <w:webHidden/>
              </w:rPr>
              <w:instrText xml:space="preserve"> PAGEREF _Toc202190794 \h </w:instrText>
            </w:r>
            <w:r w:rsidR="002B294D">
              <w:rPr>
                <w:webHidden/>
              </w:rPr>
            </w:r>
            <w:r w:rsidR="002B294D">
              <w:rPr>
                <w:webHidden/>
              </w:rPr>
              <w:fldChar w:fldCharType="separate"/>
            </w:r>
            <w:r w:rsidR="002B294D">
              <w:rPr>
                <w:webHidden/>
              </w:rPr>
              <w:t>15</w:t>
            </w:r>
            <w:r w:rsidR="002B294D">
              <w:rPr>
                <w:webHidden/>
              </w:rPr>
              <w:fldChar w:fldCharType="end"/>
            </w:r>
          </w:hyperlink>
        </w:p>
        <w:p w14:paraId="6AC6B8E1" w14:textId="21548E26" w:rsidR="002B294D" w:rsidRDefault="00612600">
          <w:pPr>
            <w:pStyle w:val="TOC2"/>
            <w:rPr>
              <w:rFonts w:asciiTheme="minorHAnsi" w:eastAsiaTheme="minorEastAsia" w:hAnsiTheme="minorHAnsi" w:cstheme="minorBidi"/>
              <w:snapToGrid/>
              <w:sz w:val="22"/>
              <w:szCs w:val="22"/>
            </w:rPr>
          </w:pPr>
          <w:hyperlink w:anchor="_Toc202190795" w:history="1">
            <w:r w:rsidR="002B294D" w:rsidRPr="004329B8">
              <w:rPr>
                <w:rStyle w:val="Hyperlink"/>
              </w:rPr>
              <w:t>3.3</w:t>
            </w:r>
            <w:r w:rsidR="002B294D">
              <w:rPr>
                <w:rFonts w:asciiTheme="minorHAnsi" w:eastAsiaTheme="minorEastAsia" w:hAnsiTheme="minorHAnsi" w:cstheme="minorBidi"/>
                <w:snapToGrid/>
                <w:sz w:val="22"/>
                <w:szCs w:val="22"/>
              </w:rPr>
              <w:tab/>
            </w:r>
            <w:r w:rsidR="002B294D" w:rsidRPr="004329B8">
              <w:rPr>
                <w:rStyle w:val="Hyperlink"/>
              </w:rPr>
              <w:t>[YC5] Ghi nhớ thông tin đăng nhập, khi ký không cần xác thực nữa</w:t>
            </w:r>
            <w:r w:rsidR="002B294D">
              <w:rPr>
                <w:webHidden/>
              </w:rPr>
              <w:tab/>
            </w:r>
            <w:r w:rsidR="002B294D">
              <w:rPr>
                <w:webHidden/>
              </w:rPr>
              <w:fldChar w:fldCharType="begin"/>
            </w:r>
            <w:r w:rsidR="002B294D">
              <w:rPr>
                <w:webHidden/>
              </w:rPr>
              <w:instrText xml:space="preserve"> PAGEREF _Toc202190795 \h </w:instrText>
            </w:r>
            <w:r w:rsidR="002B294D">
              <w:rPr>
                <w:webHidden/>
              </w:rPr>
            </w:r>
            <w:r w:rsidR="002B294D">
              <w:rPr>
                <w:webHidden/>
              </w:rPr>
              <w:fldChar w:fldCharType="separate"/>
            </w:r>
            <w:r w:rsidR="002B294D">
              <w:rPr>
                <w:webHidden/>
              </w:rPr>
              <w:t>17</w:t>
            </w:r>
            <w:r w:rsidR="002B294D">
              <w:rPr>
                <w:webHidden/>
              </w:rPr>
              <w:fldChar w:fldCharType="end"/>
            </w:r>
          </w:hyperlink>
        </w:p>
        <w:p w14:paraId="64AF72A4" w14:textId="333D2320" w:rsidR="002B294D" w:rsidRDefault="00612600">
          <w:pPr>
            <w:pStyle w:val="TOC2"/>
            <w:rPr>
              <w:rFonts w:asciiTheme="minorHAnsi" w:eastAsiaTheme="minorEastAsia" w:hAnsiTheme="minorHAnsi" w:cstheme="minorBidi"/>
              <w:snapToGrid/>
              <w:sz w:val="22"/>
              <w:szCs w:val="22"/>
            </w:rPr>
          </w:pPr>
          <w:hyperlink w:anchor="_Toc202190796" w:history="1">
            <w:r w:rsidR="002B294D" w:rsidRPr="004329B8">
              <w:rPr>
                <w:rStyle w:val="Hyperlink"/>
              </w:rPr>
              <w:t>3.4</w:t>
            </w:r>
            <w:r w:rsidR="002B294D">
              <w:rPr>
                <w:rFonts w:asciiTheme="minorHAnsi" w:eastAsiaTheme="minorEastAsia" w:hAnsiTheme="minorHAnsi" w:cstheme="minorBidi"/>
                <w:snapToGrid/>
                <w:sz w:val="22"/>
                <w:szCs w:val="22"/>
              </w:rPr>
              <w:tab/>
            </w:r>
            <w:r w:rsidR="002B294D" w:rsidRPr="004329B8">
              <w:rPr>
                <w:rStyle w:val="Hyperlink"/>
              </w:rPr>
              <w:t>[YC6] Gộp chức năng Xem luồng và Theo dõi vào bên dưới chức năng ý kiến</w:t>
            </w:r>
            <w:r w:rsidR="002B294D">
              <w:rPr>
                <w:rStyle w:val="Hyperlink"/>
              </w:rPr>
              <w:t xml:space="preserve"> </w:t>
            </w:r>
            <w:r w:rsidR="002B294D" w:rsidRPr="004329B8">
              <w:rPr>
                <w:rStyle w:val="Hyperlink"/>
              </w:rPr>
              <w:t xml:space="preserve"> xử lý</w:t>
            </w:r>
            <w:r w:rsidR="002B294D">
              <w:rPr>
                <w:rStyle w:val="Hyperlink"/>
              </w:rPr>
              <w:t>.</w:t>
            </w:r>
            <w:r w:rsidR="002B294D">
              <w:rPr>
                <w:webHidden/>
              </w:rPr>
              <w:tab/>
            </w:r>
            <w:r w:rsidR="002B294D">
              <w:rPr>
                <w:webHidden/>
              </w:rPr>
              <w:fldChar w:fldCharType="begin"/>
            </w:r>
            <w:r w:rsidR="002B294D">
              <w:rPr>
                <w:webHidden/>
              </w:rPr>
              <w:instrText xml:space="preserve"> PAGEREF _Toc202190796 \h </w:instrText>
            </w:r>
            <w:r w:rsidR="002B294D">
              <w:rPr>
                <w:webHidden/>
              </w:rPr>
            </w:r>
            <w:r w:rsidR="002B294D">
              <w:rPr>
                <w:webHidden/>
              </w:rPr>
              <w:fldChar w:fldCharType="separate"/>
            </w:r>
            <w:r w:rsidR="002B294D">
              <w:rPr>
                <w:webHidden/>
              </w:rPr>
              <w:t>18</w:t>
            </w:r>
            <w:r w:rsidR="002B294D">
              <w:rPr>
                <w:webHidden/>
              </w:rPr>
              <w:fldChar w:fldCharType="end"/>
            </w:r>
          </w:hyperlink>
        </w:p>
        <w:p w14:paraId="39CDF4CA" w14:textId="1DB2FCF2" w:rsidR="002B294D" w:rsidRDefault="00612600">
          <w:pPr>
            <w:pStyle w:val="TOC2"/>
            <w:rPr>
              <w:rFonts w:asciiTheme="minorHAnsi" w:eastAsiaTheme="minorEastAsia" w:hAnsiTheme="minorHAnsi" w:cstheme="minorBidi"/>
              <w:snapToGrid/>
              <w:sz w:val="22"/>
              <w:szCs w:val="22"/>
            </w:rPr>
          </w:pPr>
          <w:hyperlink w:anchor="_Toc202190797" w:history="1">
            <w:r w:rsidR="002B294D" w:rsidRPr="004329B8">
              <w:rPr>
                <w:rStyle w:val="Hyperlink"/>
              </w:rPr>
              <w:t>3.5</w:t>
            </w:r>
            <w:r w:rsidR="002B294D">
              <w:rPr>
                <w:rFonts w:asciiTheme="minorHAnsi" w:eastAsiaTheme="minorEastAsia" w:hAnsiTheme="minorHAnsi" w:cstheme="minorBidi"/>
                <w:snapToGrid/>
                <w:sz w:val="22"/>
                <w:szCs w:val="22"/>
              </w:rPr>
              <w:tab/>
            </w:r>
            <w:r w:rsidR="002B294D" w:rsidRPr="004329B8">
              <w:rPr>
                <w:rStyle w:val="Hyperlink"/>
              </w:rPr>
              <w:t>[YC7] Bảng hiển thị khi vào Văn bản đến/Chờ xử lý: thông tin ngày nhận và ngày đến trùng nhau; Thông tin nơi gửi đã được hiểu khi nhìn vào ký hiệu văn bản quá nhiều thứ không cần thiết và không có thông tin: chỉ cần hiển thị: số/ký hiệu; trích yếu; Nơi gửi; ngày văn bản; ngày đến</w:t>
            </w:r>
            <w:r w:rsidR="002B294D">
              <w:rPr>
                <w:webHidden/>
              </w:rPr>
              <w:tab/>
            </w:r>
            <w:r w:rsidR="002B294D">
              <w:rPr>
                <w:webHidden/>
              </w:rPr>
              <w:fldChar w:fldCharType="begin"/>
            </w:r>
            <w:r w:rsidR="002B294D">
              <w:rPr>
                <w:webHidden/>
              </w:rPr>
              <w:instrText xml:space="preserve"> PAGEREF _Toc202190797 \h </w:instrText>
            </w:r>
            <w:r w:rsidR="002B294D">
              <w:rPr>
                <w:webHidden/>
              </w:rPr>
            </w:r>
            <w:r w:rsidR="002B294D">
              <w:rPr>
                <w:webHidden/>
              </w:rPr>
              <w:fldChar w:fldCharType="separate"/>
            </w:r>
            <w:r w:rsidR="002B294D">
              <w:rPr>
                <w:webHidden/>
              </w:rPr>
              <w:t>19</w:t>
            </w:r>
            <w:r w:rsidR="002B294D">
              <w:rPr>
                <w:webHidden/>
              </w:rPr>
              <w:fldChar w:fldCharType="end"/>
            </w:r>
          </w:hyperlink>
        </w:p>
        <w:p w14:paraId="2D34C2D9" w14:textId="5420C842" w:rsidR="002B294D" w:rsidRDefault="00612600">
          <w:pPr>
            <w:pStyle w:val="TOC2"/>
            <w:rPr>
              <w:rFonts w:asciiTheme="minorHAnsi" w:eastAsiaTheme="minorEastAsia" w:hAnsiTheme="minorHAnsi" w:cstheme="minorBidi"/>
              <w:snapToGrid/>
              <w:sz w:val="22"/>
              <w:szCs w:val="22"/>
            </w:rPr>
          </w:pPr>
          <w:hyperlink w:anchor="_Toc202190798" w:history="1">
            <w:r w:rsidR="002B294D" w:rsidRPr="004329B8">
              <w:rPr>
                <w:rStyle w:val="Hyperlink"/>
              </w:rPr>
              <w:t>3.6</w:t>
            </w:r>
            <w:r w:rsidR="002B294D">
              <w:rPr>
                <w:rFonts w:asciiTheme="minorHAnsi" w:eastAsiaTheme="minorEastAsia" w:hAnsiTheme="minorHAnsi" w:cstheme="minorBidi"/>
                <w:snapToGrid/>
                <w:sz w:val="22"/>
                <w:szCs w:val="22"/>
              </w:rPr>
              <w:tab/>
            </w:r>
            <w:r w:rsidR="002B294D" w:rsidRPr="004329B8">
              <w:rPr>
                <w:rStyle w:val="Hyperlink"/>
              </w:rPr>
              <w:t>[YC8] Ẩn độ mật</w:t>
            </w:r>
            <w:r w:rsidR="002B294D">
              <w:rPr>
                <w:webHidden/>
              </w:rPr>
              <w:tab/>
            </w:r>
            <w:r w:rsidR="002B294D">
              <w:rPr>
                <w:webHidden/>
              </w:rPr>
              <w:fldChar w:fldCharType="begin"/>
            </w:r>
            <w:r w:rsidR="002B294D">
              <w:rPr>
                <w:webHidden/>
              </w:rPr>
              <w:instrText xml:space="preserve"> PAGEREF _Toc202190798 \h </w:instrText>
            </w:r>
            <w:r w:rsidR="002B294D">
              <w:rPr>
                <w:webHidden/>
              </w:rPr>
            </w:r>
            <w:r w:rsidR="002B294D">
              <w:rPr>
                <w:webHidden/>
              </w:rPr>
              <w:fldChar w:fldCharType="separate"/>
            </w:r>
            <w:r w:rsidR="002B294D">
              <w:rPr>
                <w:webHidden/>
              </w:rPr>
              <w:t>21</w:t>
            </w:r>
            <w:r w:rsidR="002B294D">
              <w:rPr>
                <w:webHidden/>
              </w:rPr>
              <w:fldChar w:fldCharType="end"/>
            </w:r>
          </w:hyperlink>
        </w:p>
        <w:p w14:paraId="5C23D406" w14:textId="60788117" w:rsidR="002B294D" w:rsidRDefault="00612600">
          <w:pPr>
            <w:pStyle w:val="TOC2"/>
            <w:rPr>
              <w:rFonts w:asciiTheme="minorHAnsi" w:eastAsiaTheme="minorEastAsia" w:hAnsiTheme="minorHAnsi" w:cstheme="minorBidi"/>
              <w:snapToGrid/>
              <w:sz w:val="22"/>
              <w:szCs w:val="22"/>
            </w:rPr>
          </w:pPr>
          <w:hyperlink w:anchor="_Toc202190799" w:history="1">
            <w:r w:rsidR="002B294D" w:rsidRPr="004329B8">
              <w:rPr>
                <w:rStyle w:val="Hyperlink"/>
              </w:rPr>
              <w:t>3.7</w:t>
            </w:r>
            <w:r w:rsidR="002B294D">
              <w:rPr>
                <w:rFonts w:asciiTheme="minorHAnsi" w:eastAsiaTheme="minorEastAsia" w:hAnsiTheme="minorHAnsi" w:cstheme="minorBidi"/>
                <w:snapToGrid/>
                <w:sz w:val="22"/>
                <w:szCs w:val="22"/>
              </w:rPr>
              <w:tab/>
            </w:r>
            <w:r w:rsidR="002B294D" w:rsidRPr="004329B8">
              <w:rPr>
                <w:rStyle w:val="Hyperlink"/>
              </w:rPr>
              <w:t>[YC9] Độ khẩn đánh dấu bằng icon giống bên Đảng</w:t>
            </w:r>
            <w:r w:rsidR="002B294D">
              <w:rPr>
                <w:webHidden/>
              </w:rPr>
              <w:tab/>
            </w:r>
            <w:r w:rsidR="002B294D">
              <w:rPr>
                <w:webHidden/>
              </w:rPr>
              <w:fldChar w:fldCharType="begin"/>
            </w:r>
            <w:r w:rsidR="002B294D">
              <w:rPr>
                <w:webHidden/>
              </w:rPr>
              <w:instrText xml:space="preserve"> PAGEREF _Toc202190799 \h </w:instrText>
            </w:r>
            <w:r w:rsidR="002B294D">
              <w:rPr>
                <w:webHidden/>
              </w:rPr>
            </w:r>
            <w:r w:rsidR="002B294D">
              <w:rPr>
                <w:webHidden/>
              </w:rPr>
              <w:fldChar w:fldCharType="separate"/>
            </w:r>
            <w:r w:rsidR="002B294D">
              <w:rPr>
                <w:webHidden/>
              </w:rPr>
              <w:t>22</w:t>
            </w:r>
            <w:r w:rsidR="002B294D">
              <w:rPr>
                <w:webHidden/>
              </w:rPr>
              <w:fldChar w:fldCharType="end"/>
            </w:r>
          </w:hyperlink>
        </w:p>
        <w:p w14:paraId="6589D82C" w14:textId="2C2AFECF" w:rsidR="002B294D" w:rsidRDefault="00612600">
          <w:pPr>
            <w:pStyle w:val="TOC2"/>
            <w:rPr>
              <w:rFonts w:asciiTheme="minorHAnsi" w:eastAsiaTheme="minorEastAsia" w:hAnsiTheme="minorHAnsi" w:cstheme="minorBidi"/>
              <w:snapToGrid/>
              <w:sz w:val="22"/>
              <w:szCs w:val="22"/>
            </w:rPr>
          </w:pPr>
          <w:hyperlink w:anchor="_Toc202190800" w:history="1">
            <w:r w:rsidR="002B294D" w:rsidRPr="004329B8">
              <w:rPr>
                <w:rStyle w:val="Hyperlink"/>
              </w:rPr>
              <w:t>3.8</w:t>
            </w:r>
            <w:r w:rsidR="002B294D">
              <w:rPr>
                <w:rFonts w:asciiTheme="minorHAnsi" w:eastAsiaTheme="minorEastAsia" w:hAnsiTheme="minorHAnsi" w:cstheme="minorBidi"/>
                <w:snapToGrid/>
                <w:sz w:val="22"/>
                <w:szCs w:val="22"/>
              </w:rPr>
              <w:tab/>
            </w:r>
            <w:r w:rsidR="002B294D" w:rsidRPr="004329B8">
              <w:rPr>
                <w:rStyle w:val="Hyperlink"/>
              </w:rPr>
              <w:t>[YC10] Ẩn chờ cho ý kiến/ đã cho ý kiến</w:t>
            </w:r>
            <w:r w:rsidR="002B294D">
              <w:rPr>
                <w:webHidden/>
              </w:rPr>
              <w:tab/>
            </w:r>
            <w:r w:rsidR="002B294D">
              <w:rPr>
                <w:webHidden/>
              </w:rPr>
              <w:fldChar w:fldCharType="begin"/>
            </w:r>
            <w:r w:rsidR="002B294D">
              <w:rPr>
                <w:webHidden/>
              </w:rPr>
              <w:instrText xml:space="preserve"> PAGEREF _Toc202190800 \h </w:instrText>
            </w:r>
            <w:r w:rsidR="002B294D">
              <w:rPr>
                <w:webHidden/>
              </w:rPr>
            </w:r>
            <w:r w:rsidR="002B294D">
              <w:rPr>
                <w:webHidden/>
              </w:rPr>
              <w:fldChar w:fldCharType="separate"/>
            </w:r>
            <w:r w:rsidR="002B294D">
              <w:rPr>
                <w:webHidden/>
              </w:rPr>
              <w:t>23</w:t>
            </w:r>
            <w:r w:rsidR="002B294D">
              <w:rPr>
                <w:webHidden/>
              </w:rPr>
              <w:fldChar w:fldCharType="end"/>
            </w:r>
          </w:hyperlink>
        </w:p>
        <w:p w14:paraId="743702B2" w14:textId="242F282D" w:rsidR="002B294D" w:rsidRDefault="00612600">
          <w:pPr>
            <w:pStyle w:val="TOC2"/>
            <w:rPr>
              <w:rFonts w:asciiTheme="minorHAnsi" w:eastAsiaTheme="minorEastAsia" w:hAnsiTheme="minorHAnsi" w:cstheme="minorBidi"/>
              <w:snapToGrid/>
              <w:sz w:val="22"/>
              <w:szCs w:val="22"/>
            </w:rPr>
          </w:pPr>
          <w:hyperlink w:anchor="_Toc202190801" w:history="1">
            <w:r w:rsidR="002B294D" w:rsidRPr="004329B8">
              <w:rPr>
                <w:rStyle w:val="Hyperlink"/>
              </w:rPr>
              <w:t>3.9</w:t>
            </w:r>
            <w:r w:rsidR="002B294D">
              <w:rPr>
                <w:rFonts w:asciiTheme="minorHAnsi" w:eastAsiaTheme="minorEastAsia" w:hAnsiTheme="minorHAnsi" w:cstheme="minorBidi"/>
                <w:snapToGrid/>
                <w:sz w:val="22"/>
                <w:szCs w:val="22"/>
              </w:rPr>
              <w:tab/>
            </w:r>
            <w:r w:rsidR="002B294D" w:rsidRPr="004329B8">
              <w:rPr>
                <w:rStyle w:val="Hyperlink"/>
              </w:rPr>
              <w:t>[YC11] Ẩn menu Báo cáo thống kê với vai trò Thứ trưởng và Ẩn menu Ủy quyền với vai trò thứ trưởng</w:t>
            </w:r>
            <w:r w:rsidR="002B294D">
              <w:rPr>
                <w:webHidden/>
              </w:rPr>
              <w:tab/>
            </w:r>
            <w:r w:rsidR="002B294D">
              <w:rPr>
                <w:webHidden/>
              </w:rPr>
              <w:fldChar w:fldCharType="begin"/>
            </w:r>
            <w:r w:rsidR="002B294D">
              <w:rPr>
                <w:webHidden/>
              </w:rPr>
              <w:instrText xml:space="preserve"> PAGEREF _Toc202190801 \h </w:instrText>
            </w:r>
            <w:r w:rsidR="002B294D">
              <w:rPr>
                <w:webHidden/>
              </w:rPr>
            </w:r>
            <w:r w:rsidR="002B294D">
              <w:rPr>
                <w:webHidden/>
              </w:rPr>
              <w:fldChar w:fldCharType="separate"/>
            </w:r>
            <w:r w:rsidR="002B294D">
              <w:rPr>
                <w:webHidden/>
              </w:rPr>
              <w:t>24</w:t>
            </w:r>
            <w:r w:rsidR="002B294D">
              <w:rPr>
                <w:webHidden/>
              </w:rPr>
              <w:fldChar w:fldCharType="end"/>
            </w:r>
          </w:hyperlink>
        </w:p>
        <w:p w14:paraId="7D6F6A62" w14:textId="72AD352C" w:rsidR="002B294D" w:rsidRDefault="00612600">
          <w:pPr>
            <w:pStyle w:val="TOC2"/>
            <w:rPr>
              <w:rFonts w:asciiTheme="minorHAnsi" w:eastAsiaTheme="minorEastAsia" w:hAnsiTheme="minorHAnsi" w:cstheme="minorBidi"/>
              <w:snapToGrid/>
              <w:sz w:val="22"/>
              <w:szCs w:val="22"/>
            </w:rPr>
          </w:pPr>
          <w:hyperlink w:anchor="_Toc202190802" w:history="1">
            <w:r w:rsidR="002B294D" w:rsidRPr="004329B8">
              <w:rPr>
                <w:rStyle w:val="Hyperlink"/>
              </w:rPr>
              <w:t>3.10</w:t>
            </w:r>
            <w:r w:rsidR="002B294D">
              <w:rPr>
                <w:rFonts w:asciiTheme="minorHAnsi" w:eastAsiaTheme="minorEastAsia" w:hAnsiTheme="minorHAnsi" w:cstheme="minorBidi"/>
                <w:snapToGrid/>
                <w:sz w:val="22"/>
                <w:szCs w:val="22"/>
              </w:rPr>
              <w:tab/>
            </w:r>
            <w:r w:rsidR="002B294D" w:rsidRPr="004329B8">
              <w:rPr>
                <w:rStyle w:val="Hyperlink"/>
              </w:rPr>
              <w:t>[YC12] Nút bấm: "Năm nay", "Tháng này", Tuần này", "Hôm nay” gộp vào trong 1 combobox</w:t>
            </w:r>
            <w:r w:rsidR="002B294D">
              <w:rPr>
                <w:webHidden/>
              </w:rPr>
              <w:tab/>
            </w:r>
            <w:r w:rsidR="002B294D">
              <w:rPr>
                <w:webHidden/>
              </w:rPr>
              <w:fldChar w:fldCharType="begin"/>
            </w:r>
            <w:r w:rsidR="002B294D">
              <w:rPr>
                <w:webHidden/>
              </w:rPr>
              <w:instrText xml:space="preserve"> PAGEREF _Toc202190802 \h </w:instrText>
            </w:r>
            <w:r w:rsidR="002B294D">
              <w:rPr>
                <w:webHidden/>
              </w:rPr>
            </w:r>
            <w:r w:rsidR="002B294D">
              <w:rPr>
                <w:webHidden/>
              </w:rPr>
              <w:fldChar w:fldCharType="separate"/>
            </w:r>
            <w:r w:rsidR="002B294D">
              <w:rPr>
                <w:webHidden/>
              </w:rPr>
              <w:t>26</w:t>
            </w:r>
            <w:r w:rsidR="002B294D">
              <w:rPr>
                <w:webHidden/>
              </w:rPr>
              <w:fldChar w:fldCharType="end"/>
            </w:r>
          </w:hyperlink>
        </w:p>
        <w:p w14:paraId="36513E65" w14:textId="4F3FCD98" w:rsidR="002B294D" w:rsidRDefault="00612600">
          <w:pPr>
            <w:pStyle w:val="TOC2"/>
            <w:rPr>
              <w:rFonts w:asciiTheme="minorHAnsi" w:eastAsiaTheme="minorEastAsia" w:hAnsiTheme="minorHAnsi" w:cstheme="minorBidi"/>
              <w:snapToGrid/>
              <w:sz w:val="22"/>
              <w:szCs w:val="22"/>
            </w:rPr>
          </w:pPr>
          <w:hyperlink w:anchor="_Toc202190803" w:history="1">
            <w:r w:rsidR="002B294D" w:rsidRPr="004329B8">
              <w:rPr>
                <w:rStyle w:val="Hyperlink"/>
              </w:rPr>
              <w:t>3.11</w:t>
            </w:r>
            <w:r w:rsidR="002B294D">
              <w:rPr>
                <w:rFonts w:asciiTheme="minorHAnsi" w:eastAsiaTheme="minorEastAsia" w:hAnsiTheme="minorHAnsi" w:cstheme="minorBidi"/>
                <w:snapToGrid/>
                <w:sz w:val="22"/>
                <w:szCs w:val="22"/>
              </w:rPr>
              <w:tab/>
            </w:r>
            <w:r w:rsidR="002B294D" w:rsidRPr="004329B8">
              <w:rPr>
                <w:rStyle w:val="Hyperlink"/>
              </w:rPr>
              <w:t>[YC13] Khi view file đính kèm, mong muốn view luôn trên hệ thống, không mở ra cửa sổ khác</w:t>
            </w:r>
            <w:r w:rsidR="002B294D">
              <w:rPr>
                <w:webHidden/>
              </w:rPr>
              <w:tab/>
            </w:r>
            <w:r w:rsidR="002B294D">
              <w:rPr>
                <w:webHidden/>
              </w:rPr>
              <w:fldChar w:fldCharType="begin"/>
            </w:r>
            <w:r w:rsidR="002B294D">
              <w:rPr>
                <w:webHidden/>
              </w:rPr>
              <w:instrText xml:space="preserve"> PAGEREF _Toc202190803 \h </w:instrText>
            </w:r>
            <w:r w:rsidR="002B294D">
              <w:rPr>
                <w:webHidden/>
              </w:rPr>
            </w:r>
            <w:r w:rsidR="002B294D">
              <w:rPr>
                <w:webHidden/>
              </w:rPr>
              <w:fldChar w:fldCharType="separate"/>
            </w:r>
            <w:r w:rsidR="002B294D">
              <w:rPr>
                <w:webHidden/>
              </w:rPr>
              <w:t>28</w:t>
            </w:r>
            <w:r w:rsidR="002B294D">
              <w:rPr>
                <w:webHidden/>
              </w:rPr>
              <w:fldChar w:fldCharType="end"/>
            </w:r>
          </w:hyperlink>
        </w:p>
        <w:p w14:paraId="65D367DB" w14:textId="523B1912" w:rsidR="002B294D" w:rsidRDefault="00612600">
          <w:pPr>
            <w:pStyle w:val="TOC2"/>
            <w:rPr>
              <w:rFonts w:asciiTheme="minorHAnsi" w:eastAsiaTheme="minorEastAsia" w:hAnsiTheme="minorHAnsi" w:cstheme="minorBidi"/>
              <w:snapToGrid/>
              <w:sz w:val="22"/>
              <w:szCs w:val="22"/>
            </w:rPr>
          </w:pPr>
          <w:hyperlink w:anchor="_Toc202190804" w:history="1">
            <w:r w:rsidR="002B294D" w:rsidRPr="004329B8">
              <w:rPr>
                <w:rStyle w:val="Hyperlink"/>
              </w:rPr>
              <w:t>3.12</w:t>
            </w:r>
            <w:r w:rsidR="002B294D">
              <w:rPr>
                <w:rFonts w:asciiTheme="minorHAnsi" w:eastAsiaTheme="minorEastAsia" w:hAnsiTheme="minorHAnsi" w:cstheme="minorBidi"/>
                <w:snapToGrid/>
                <w:sz w:val="22"/>
                <w:szCs w:val="22"/>
              </w:rPr>
              <w:tab/>
            </w:r>
            <w:r w:rsidR="002B294D" w:rsidRPr="004329B8">
              <w:rPr>
                <w:rStyle w:val="Hyperlink"/>
              </w:rPr>
              <w:t>[YC15] Thanh tính năng phải tối ưu cho từng tác vụ chứ không phải là 1 thanh các tính năng cố định</w:t>
            </w:r>
            <w:r w:rsidR="002B294D">
              <w:rPr>
                <w:webHidden/>
              </w:rPr>
              <w:tab/>
            </w:r>
            <w:r w:rsidR="002B294D">
              <w:rPr>
                <w:webHidden/>
              </w:rPr>
              <w:fldChar w:fldCharType="begin"/>
            </w:r>
            <w:r w:rsidR="002B294D">
              <w:rPr>
                <w:webHidden/>
              </w:rPr>
              <w:instrText xml:space="preserve"> PAGEREF _Toc202190804 \h </w:instrText>
            </w:r>
            <w:r w:rsidR="002B294D">
              <w:rPr>
                <w:webHidden/>
              </w:rPr>
            </w:r>
            <w:r w:rsidR="002B294D">
              <w:rPr>
                <w:webHidden/>
              </w:rPr>
              <w:fldChar w:fldCharType="separate"/>
            </w:r>
            <w:r w:rsidR="002B294D">
              <w:rPr>
                <w:webHidden/>
              </w:rPr>
              <w:t>29</w:t>
            </w:r>
            <w:r w:rsidR="002B294D">
              <w:rPr>
                <w:webHidden/>
              </w:rPr>
              <w:fldChar w:fldCharType="end"/>
            </w:r>
          </w:hyperlink>
        </w:p>
        <w:p w14:paraId="7A441B1D" w14:textId="20AD2A68" w:rsidR="002B294D" w:rsidRDefault="00612600">
          <w:pPr>
            <w:pStyle w:val="TOC2"/>
            <w:rPr>
              <w:rFonts w:asciiTheme="minorHAnsi" w:eastAsiaTheme="minorEastAsia" w:hAnsiTheme="minorHAnsi" w:cstheme="minorBidi"/>
              <w:snapToGrid/>
              <w:sz w:val="22"/>
              <w:szCs w:val="22"/>
            </w:rPr>
          </w:pPr>
          <w:hyperlink w:anchor="_Toc202190805" w:history="1">
            <w:r w:rsidR="002B294D" w:rsidRPr="004329B8">
              <w:rPr>
                <w:rStyle w:val="Hyperlink"/>
              </w:rPr>
              <w:t>3.13</w:t>
            </w:r>
            <w:r w:rsidR="002B294D">
              <w:rPr>
                <w:rFonts w:asciiTheme="minorHAnsi" w:eastAsiaTheme="minorEastAsia" w:hAnsiTheme="minorHAnsi" w:cstheme="minorBidi"/>
                <w:snapToGrid/>
                <w:sz w:val="22"/>
                <w:szCs w:val="22"/>
              </w:rPr>
              <w:tab/>
            </w:r>
            <w:r w:rsidR="002B294D" w:rsidRPr="004329B8">
              <w:rPr>
                <w:rStyle w:val="Hyperlink"/>
              </w:rPr>
              <w:t>[YC16] Chức năng tìm kiếm nói chung: chưa thông minh, việc tổ chức tìm kiếm theo trường thông tin là không thông minh, cần mở rộng về năng lực tìm kiếm nhưng đơn giản về thao tác tìm kiếm (như trên IOS hoặc MacOS).</w:t>
            </w:r>
            <w:r w:rsidR="002B294D">
              <w:rPr>
                <w:webHidden/>
              </w:rPr>
              <w:tab/>
            </w:r>
            <w:r w:rsidR="002B294D">
              <w:rPr>
                <w:webHidden/>
              </w:rPr>
              <w:fldChar w:fldCharType="begin"/>
            </w:r>
            <w:r w:rsidR="002B294D">
              <w:rPr>
                <w:webHidden/>
              </w:rPr>
              <w:instrText xml:space="preserve"> PAGEREF _Toc202190805 \h </w:instrText>
            </w:r>
            <w:r w:rsidR="002B294D">
              <w:rPr>
                <w:webHidden/>
              </w:rPr>
            </w:r>
            <w:r w:rsidR="002B294D">
              <w:rPr>
                <w:webHidden/>
              </w:rPr>
              <w:fldChar w:fldCharType="separate"/>
            </w:r>
            <w:r w:rsidR="002B294D">
              <w:rPr>
                <w:webHidden/>
              </w:rPr>
              <w:t>30</w:t>
            </w:r>
            <w:r w:rsidR="002B294D">
              <w:rPr>
                <w:webHidden/>
              </w:rPr>
              <w:fldChar w:fldCharType="end"/>
            </w:r>
          </w:hyperlink>
        </w:p>
        <w:p w14:paraId="21D13095" w14:textId="54F6BEC2" w:rsidR="002B294D" w:rsidRDefault="00612600">
          <w:pPr>
            <w:pStyle w:val="TOC2"/>
            <w:rPr>
              <w:rFonts w:asciiTheme="minorHAnsi" w:eastAsiaTheme="minorEastAsia" w:hAnsiTheme="minorHAnsi" w:cstheme="minorBidi"/>
              <w:snapToGrid/>
              <w:sz w:val="22"/>
              <w:szCs w:val="22"/>
            </w:rPr>
          </w:pPr>
          <w:hyperlink w:anchor="_Toc202190806" w:history="1">
            <w:r w:rsidR="002B294D" w:rsidRPr="004329B8">
              <w:rPr>
                <w:rStyle w:val="Hyperlink"/>
              </w:rPr>
              <w:t>3.14</w:t>
            </w:r>
            <w:r w:rsidR="002B294D">
              <w:rPr>
                <w:rFonts w:asciiTheme="minorHAnsi" w:eastAsiaTheme="minorEastAsia" w:hAnsiTheme="minorHAnsi" w:cstheme="minorBidi"/>
                <w:snapToGrid/>
                <w:sz w:val="22"/>
                <w:szCs w:val="22"/>
              </w:rPr>
              <w:tab/>
            </w:r>
            <w:r w:rsidR="002B294D" w:rsidRPr="004329B8">
              <w:rPr>
                <w:rStyle w:val="Hyperlink"/>
              </w:rPr>
              <w:t>[YC17] Tính năng notification là cần thiết</w:t>
            </w:r>
            <w:r w:rsidR="002B294D">
              <w:rPr>
                <w:webHidden/>
              </w:rPr>
              <w:tab/>
            </w:r>
            <w:r w:rsidR="002B294D">
              <w:rPr>
                <w:webHidden/>
              </w:rPr>
              <w:fldChar w:fldCharType="begin"/>
            </w:r>
            <w:r w:rsidR="002B294D">
              <w:rPr>
                <w:webHidden/>
              </w:rPr>
              <w:instrText xml:space="preserve"> PAGEREF _Toc202190806 \h </w:instrText>
            </w:r>
            <w:r w:rsidR="002B294D">
              <w:rPr>
                <w:webHidden/>
              </w:rPr>
            </w:r>
            <w:r w:rsidR="002B294D">
              <w:rPr>
                <w:webHidden/>
              </w:rPr>
              <w:fldChar w:fldCharType="separate"/>
            </w:r>
            <w:r w:rsidR="002B294D">
              <w:rPr>
                <w:webHidden/>
              </w:rPr>
              <w:t>32</w:t>
            </w:r>
            <w:r w:rsidR="002B294D">
              <w:rPr>
                <w:webHidden/>
              </w:rPr>
              <w:fldChar w:fldCharType="end"/>
            </w:r>
          </w:hyperlink>
        </w:p>
        <w:p w14:paraId="71418025" w14:textId="2DC0442C" w:rsidR="002B294D" w:rsidRDefault="00612600">
          <w:pPr>
            <w:pStyle w:val="TOC2"/>
            <w:rPr>
              <w:rFonts w:asciiTheme="minorHAnsi" w:eastAsiaTheme="minorEastAsia" w:hAnsiTheme="minorHAnsi" w:cstheme="minorBidi"/>
              <w:snapToGrid/>
              <w:sz w:val="22"/>
              <w:szCs w:val="22"/>
            </w:rPr>
          </w:pPr>
          <w:hyperlink w:anchor="_Toc202190807" w:history="1">
            <w:r w:rsidR="002B294D" w:rsidRPr="004D7748">
              <w:rPr>
                <w:rStyle w:val="Hyperlink"/>
              </w:rPr>
              <w:t>3.15</w:t>
            </w:r>
            <w:r w:rsidR="002B294D" w:rsidRPr="004D7748">
              <w:rPr>
                <w:rFonts w:asciiTheme="minorHAnsi" w:eastAsiaTheme="minorEastAsia" w:hAnsiTheme="minorHAnsi" w:cstheme="minorBidi"/>
                <w:snapToGrid/>
                <w:sz w:val="22"/>
                <w:szCs w:val="22"/>
              </w:rPr>
              <w:tab/>
            </w:r>
            <w:r w:rsidR="002B294D" w:rsidRPr="004D7748">
              <w:rPr>
                <w:rStyle w:val="Hyperlink"/>
              </w:rPr>
              <w:t>[YC18] Bổ sung tính năng Thay đổi lịch/Bổ sung lịch/Hoãn lịch… trên app trên điện thoại</w:t>
            </w:r>
            <w:r w:rsidR="002B294D">
              <w:rPr>
                <w:webHidden/>
              </w:rPr>
              <w:tab/>
            </w:r>
            <w:r w:rsidR="002B294D">
              <w:rPr>
                <w:webHidden/>
              </w:rPr>
              <w:fldChar w:fldCharType="begin"/>
            </w:r>
            <w:r w:rsidR="002B294D">
              <w:rPr>
                <w:webHidden/>
              </w:rPr>
              <w:instrText xml:space="preserve"> PAGEREF _Toc202190807 \h </w:instrText>
            </w:r>
            <w:r w:rsidR="002B294D">
              <w:rPr>
                <w:webHidden/>
              </w:rPr>
            </w:r>
            <w:r w:rsidR="002B294D">
              <w:rPr>
                <w:webHidden/>
              </w:rPr>
              <w:fldChar w:fldCharType="separate"/>
            </w:r>
            <w:r w:rsidR="002B294D">
              <w:rPr>
                <w:webHidden/>
              </w:rPr>
              <w:t>35</w:t>
            </w:r>
            <w:r w:rsidR="002B294D">
              <w:rPr>
                <w:webHidden/>
              </w:rPr>
              <w:fldChar w:fldCharType="end"/>
            </w:r>
          </w:hyperlink>
        </w:p>
        <w:p w14:paraId="78DDF83C" w14:textId="380A4892" w:rsidR="002B294D" w:rsidRDefault="00612600">
          <w:pPr>
            <w:pStyle w:val="TOC2"/>
            <w:rPr>
              <w:rFonts w:asciiTheme="minorHAnsi" w:eastAsiaTheme="minorEastAsia" w:hAnsiTheme="minorHAnsi" w:cstheme="minorBidi"/>
              <w:snapToGrid/>
              <w:sz w:val="22"/>
              <w:szCs w:val="22"/>
            </w:rPr>
          </w:pPr>
          <w:hyperlink w:anchor="_Toc202190808" w:history="1">
            <w:r w:rsidR="002B294D" w:rsidRPr="004329B8">
              <w:rPr>
                <w:rStyle w:val="Hyperlink"/>
              </w:rPr>
              <w:t>3.16</w:t>
            </w:r>
            <w:r w:rsidR="002B294D">
              <w:rPr>
                <w:rFonts w:asciiTheme="minorHAnsi" w:eastAsiaTheme="minorEastAsia" w:hAnsiTheme="minorHAnsi" w:cstheme="minorBidi"/>
                <w:snapToGrid/>
                <w:sz w:val="22"/>
                <w:szCs w:val="22"/>
              </w:rPr>
              <w:tab/>
            </w:r>
            <w:r w:rsidR="002B294D" w:rsidRPr="004329B8">
              <w:rPr>
                <w:rStyle w:val="Hyperlink"/>
              </w:rPr>
              <w:t>[YC19] Tối ưu giao diện, Bổ sung thêm các thông tin cần thiết cho người xem khi xem lịch mà ko cần ấn vào cụ thể, chi tiết</w:t>
            </w:r>
            <w:r w:rsidR="002B294D">
              <w:rPr>
                <w:webHidden/>
              </w:rPr>
              <w:tab/>
            </w:r>
            <w:r w:rsidR="002B294D">
              <w:rPr>
                <w:webHidden/>
              </w:rPr>
              <w:fldChar w:fldCharType="begin"/>
            </w:r>
            <w:r w:rsidR="002B294D">
              <w:rPr>
                <w:webHidden/>
              </w:rPr>
              <w:instrText xml:space="preserve"> PAGEREF _Toc202190808 \h </w:instrText>
            </w:r>
            <w:r w:rsidR="002B294D">
              <w:rPr>
                <w:webHidden/>
              </w:rPr>
            </w:r>
            <w:r w:rsidR="002B294D">
              <w:rPr>
                <w:webHidden/>
              </w:rPr>
              <w:fldChar w:fldCharType="separate"/>
            </w:r>
            <w:r w:rsidR="002B294D">
              <w:rPr>
                <w:webHidden/>
              </w:rPr>
              <w:t>35</w:t>
            </w:r>
            <w:r w:rsidR="002B294D">
              <w:rPr>
                <w:webHidden/>
              </w:rPr>
              <w:fldChar w:fldCharType="end"/>
            </w:r>
          </w:hyperlink>
        </w:p>
        <w:p w14:paraId="1F14E857" w14:textId="0CE45139" w:rsidR="002C5023" w:rsidRPr="002C5023" w:rsidRDefault="002B294D">
          <w:r>
            <w:rPr>
              <w:b/>
              <w:noProof/>
            </w:rPr>
            <w:fldChar w:fldCharType="end"/>
          </w:r>
        </w:p>
      </w:sdtContent>
    </w:sdt>
    <w:p w14:paraId="1E1364FF" w14:textId="3154DA34" w:rsidR="0037111F" w:rsidRPr="002C5023" w:rsidRDefault="0037111F" w:rsidP="002C5023">
      <w:pPr>
        <w:pStyle w:val="TOC4"/>
        <w:spacing w:line="240" w:lineRule="auto"/>
        <w:ind w:left="0"/>
        <w:rPr>
          <w:i w:val="0"/>
          <w:szCs w:val="24"/>
        </w:rPr>
      </w:pPr>
    </w:p>
    <w:bookmarkEnd w:id="0"/>
    <w:p w14:paraId="65B16F94" w14:textId="023D0E8E" w:rsidR="003B1BDC" w:rsidRPr="002C5023" w:rsidRDefault="005944FE" w:rsidP="006D2979">
      <w:pPr>
        <w:widowControl/>
        <w:spacing w:before="0" w:line="240" w:lineRule="auto"/>
        <w:ind w:left="0"/>
        <w:rPr>
          <w:szCs w:val="24"/>
        </w:rPr>
      </w:pPr>
      <w:r w:rsidRPr="002C5023">
        <w:rPr>
          <w:szCs w:val="24"/>
        </w:rPr>
        <w:t xml:space="preserve"> </w:t>
      </w:r>
      <w:r w:rsidR="003B1BDC" w:rsidRPr="002C5023">
        <w:rPr>
          <w:szCs w:val="24"/>
        </w:rPr>
        <w:br w:type="page"/>
      </w:r>
    </w:p>
    <w:p w14:paraId="160B1AF8" w14:textId="7F7A24E6" w:rsidR="00653D54" w:rsidRPr="002C5023" w:rsidRDefault="00653D54" w:rsidP="006D2979">
      <w:pPr>
        <w:pStyle w:val="Heading1"/>
        <w:tabs>
          <w:tab w:val="clear" w:pos="432"/>
          <w:tab w:val="num" w:pos="560"/>
        </w:tabs>
        <w:snapToGrid w:val="0"/>
        <w:spacing w:before="0" w:after="0" w:line="240" w:lineRule="auto"/>
        <w:ind w:left="57" w:firstLine="0"/>
        <w:rPr>
          <w:b w:val="0"/>
          <w:spacing w:val="-6"/>
          <w:szCs w:val="26"/>
        </w:rPr>
      </w:pPr>
      <w:bookmarkStart w:id="1" w:name="_Toc140828152"/>
      <w:bookmarkStart w:id="2" w:name="_Toc140828158"/>
      <w:bookmarkStart w:id="3" w:name="_Toc72062206"/>
      <w:bookmarkStart w:id="4" w:name="_Toc202190024"/>
      <w:bookmarkStart w:id="5" w:name="_Toc202190782"/>
      <w:bookmarkStart w:id="6" w:name="_Toc198238662"/>
      <w:r w:rsidRPr="002C5023">
        <w:rPr>
          <w:szCs w:val="26"/>
        </w:rPr>
        <w:lastRenderedPageBreak/>
        <w:t xml:space="preserve">GIỚI </w:t>
      </w:r>
      <w:r w:rsidR="00C9017F" w:rsidRPr="002C5023">
        <w:rPr>
          <w:szCs w:val="26"/>
        </w:rPr>
        <w:t>THIỆU</w:t>
      </w:r>
      <w:bookmarkEnd w:id="1"/>
      <w:bookmarkEnd w:id="2"/>
      <w:bookmarkEnd w:id="3"/>
      <w:bookmarkEnd w:id="4"/>
      <w:bookmarkEnd w:id="5"/>
    </w:p>
    <w:p w14:paraId="0AB84E1F" w14:textId="504A7404" w:rsidR="00C9017F" w:rsidRPr="002C5023" w:rsidRDefault="00C9017F" w:rsidP="002C5023">
      <w:pPr>
        <w:pStyle w:val="Heading2"/>
      </w:pPr>
      <w:bookmarkStart w:id="7" w:name="_Toc66964156"/>
      <w:bookmarkStart w:id="8" w:name="_Toc72062202"/>
      <w:bookmarkStart w:id="9" w:name="_Toc140828153"/>
      <w:bookmarkStart w:id="10" w:name="_Toc202190025"/>
      <w:bookmarkStart w:id="11" w:name="_Toc202190783"/>
      <w:r w:rsidRPr="002C5023">
        <w:t>Mục đích tài liệu</w:t>
      </w:r>
      <w:bookmarkEnd w:id="7"/>
      <w:bookmarkEnd w:id="8"/>
      <w:bookmarkEnd w:id="9"/>
      <w:bookmarkEnd w:id="10"/>
      <w:bookmarkEnd w:id="11"/>
    </w:p>
    <w:p w14:paraId="5B99C1FE" w14:textId="5A5CBCEE" w:rsidR="00C9017F" w:rsidRPr="002C5023" w:rsidRDefault="00C9017F" w:rsidP="002B294D">
      <w:pPr>
        <w:pStyle w:val="ListParagraph"/>
        <w:widowControl w:val="0"/>
        <w:numPr>
          <w:ilvl w:val="0"/>
          <w:numId w:val="13"/>
        </w:numPr>
        <w:spacing w:line="240" w:lineRule="auto"/>
        <w:ind w:left="57" w:firstLine="0"/>
        <w:contextualSpacing/>
        <w:jc w:val="both"/>
        <w:rPr>
          <w:rFonts w:cs="Times New Roman"/>
          <w:color w:val="000000"/>
          <w:spacing w:val="-6"/>
          <w:szCs w:val="26"/>
        </w:rPr>
      </w:pPr>
      <w:r w:rsidRPr="002C5023">
        <w:rPr>
          <w:rFonts w:cs="Times New Roman"/>
          <w:color w:val="000000"/>
          <w:spacing w:val="-6"/>
          <w:szCs w:val="26"/>
        </w:rPr>
        <w:t>Tài liệu Nâng cấp hệ thống nhằm trình bày một cách tường minh yêu cầu nâng cấp của người sử dụng về hệ thống Quản lý văn bản (VOffice) của Bộ Văn hóa Thể thao và Du lịch, bao gồm hiện trạng khi sử dụng và nhu cầu nâng cấp hệ thống</w:t>
      </w:r>
    </w:p>
    <w:p w14:paraId="34B41919" w14:textId="10B97DB5"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Tài liệu Nâng cấp hệ thống được sử dụng để làm cơ sở thống nhất và nghiệm thu sản phẩm giữa khách hàng và đội dự án về hệ thống Voffice, và là đầu vào cho quá trình phân tích thiết kế xây dựng hệ thống.</w:t>
      </w:r>
    </w:p>
    <w:p w14:paraId="7C33962A" w14:textId="766471BC" w:rsidR="00C9017F" w:rsidRPr="002C5023" w:rsidRDefault="00C9017F" w:rsidP="002C5023">
      <w:pPr>
        <w:pStyle w:val="Heading2"/>
      </w:pPr>
      <w:bookmarkStart w:id="12" w:name="_Toc66964157"/>
      <w:bookmarkStart w:id="13" w:name="_Toc72062203"/>
      <w:bookmarkStart w:id="14" w:name="_Toc140828154"/>
      <w:bookmarkStart w:id="15" w:name="_Toc202190026"/>
      <w:bookmarkStart w:id="16" w:name="_Toc202190784"/>
      <w:r w:rsidRPr="002C5023">
        <w:t>Phạm vi tài liệu</w:t>
      </w:r>
      <w:bookmarkEnd w:id="12"/>
      <w:bookmarkEnd w:id="13"/>
      <w:bookmarkEnd w:id="14"/>
      <w:bookmarkEnd w:id="15"/>
      <w:bookmarkEnd w:id="16"/>
    </w:p>
    <w:p w14:paraId="6214D167"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 xml:space="preserve">Tài liệu bao gồm các yêu cầu liên quan đến hệ thống Quản lý văn bản được thu thập, phân tích qua quá trình khảo sát nghiệp vụ, nhu cầu sử dụng của </w:t>
      </w:r>
      <w:r w:rsidRPr="002C5023">
        <w:rPr>
          <w:rFonts w:cs="Times New Roman"/>
          <w:color w:val="000000"/>
          <w:spacing w:val="-6"/>
          <w:szCs w:val="26"/>
        </w:rPr>
        <w:t>Bộ Văn hóa Thể thao và Du lịch</w:t>
      </w:r>
      <w:r w:rsidRPr="002C5023">
        <w:rPr>
          <w:rFonts w:cs="Times New Roman"/>
          <w:szCs w:val="26"/>
          <w:lang w:eastAsia="ar-SA"/>
        </w:rPr>
        <w:t>.</w:t>
      </w:r>
    </w:p>
    <w:p w14:paraId="771790CD"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Tài liệu áp dụng nghiệp vụ theo các văn bản quy định nghiệp vụ về công tác văn thư, sử dụng văn bản điện tử (công văn số 137/VTLTNN-TTTH của Cục Văn thư và Lưu trữ nhà nước, Bộ Nội vụ về việc Hướng dẫn quản lý văn bản đi, đến và lập hồ sơ qua mạng, Thông tư 01/2019/TT-BNV của Bộ Nội vụ về việc quy định quy trình trao đổi, lưu trữ, xử lý tài liệu điện tử trong công tác văn thư, các chức năng cơ bản của hệ thống quản lý tài liệu điện tử trong quá trình xử lý công việc của các cơ quan, tổ chức.</w:t>
      </w:r>
    </w:p>
    <w:p w14:paraId="5E1AFA4A"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Các yêu cầu không thuộc các dạng kể trên hoặc yêu cầu không liên quan đến hệ thống Voffice đều không thuộc phạm vi của tài liệu này.</w:t>
      </w:r>
    </w:p>
    <w:p w14:paraId="4C00BF6D" w14:textId="4502066B" w:rsidR="00C9017F" w:rsidRPr="002C5023" w:rsidRDefault="00C9017F" w:rsidP="002C5023">
      <w:pPr>
        <w:pStyle w:val="Heading2"/>
      </w:pPr>
      <w:bookmarkStart w:id="17" w:name="_Toc40023090"/>
      <w:bookmarkStart w:id="18" w:name="_Toc40545062"/>
      <w:bookmarkStart w:id="19" w:name="_Toc43256392"/>
      <w:bookmarkStart w:id="20" w:name="_Toc47768301"/>
      <w:bookmarkStart w:id="21" w:name="_Toc48041132"/>
      <w:bookmarkStart w:id="22" w:name="_Toc66964158"/>
      <w:bookmarkStart w:id="23" w:name="_Toc72062204"/>
      <w:bookmarkStart w:id="24" w:name="_Toc140828155"/>
      <w:bookmarkStart w:id="25" w:name="_Toc202190027"/>
      <w:bookmarkStart w:id="26" w:name="_Toc202190785"/>
      <w:r w:rsidRPr="002C5023">
        <w:t>Định nghĩa thuật ngữ và các từ viết tắt</w:t>
      </w:r>
      <w:bookmarkEnd w:id="17"/>
      <w:bookmarkEnd w:id="18"/>
      <w:bookmarkEnd w:id="19"/>
      <w:bookmarkEnd w:id="20"/>
      <w:bookmarkEnd w:id="21"/>
      <w:bookmarkEnd w:id="22"/>
      <w:bookmarkEnd w:id="23"/>
      <w:bookmarkEnd w:id="24"/>
      <w:bookmarkEnd w:id="25"/>
      <w:bookmarkEnd w:id="26"/>
    </w:p>
    <w:tbl>
      <w:tblPr>
        <w:tblW w:w="9072"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985"/>
        <w:gridCol w:w="5812"/>
        <w:gridCol w:w="1275"/>
      </w:tblGrid>
      <w:tr w:rsidR="00C9017F" w:rsidRPr="002C5023" w14:paraId="6346B27F" w14:textId="77777777" w:rsidTr="00D3783B">
        <w:trPr>
          <w:tblHeader/>
          <w:jc w:val="center"/>
        </w:trPr>
        <w:tc>
          <w:tcPr>
            <w:tcW w:w="1985" w:type="dxa"/>
            <w:shd w:val="clear" w:color="auto" w:fill="E5DFEC"/>
          </w:tcPr>
          <w:p w14:paraId="53BC8A91" w14:textId="77777777" w:rsidR="00C9017F" w:rsidRPr="002C5023" w:rsidRDefault="00C9017F" w:rsidP="006D2979">
            <w:pPr>
              <w:pStyle w:val="Bang"/>
              <w:spacing w:before="0" w:after="0" w:line="240" w:lineRule="auto"/>
              <w:ind w:left="57"/>
              <w:jc w:val="left"/>
              <w:rPr>
                <w:b/>
                <w:spacing w:val="-6"/>
                <w:sz w:val="26"/>
                <w:szCs w:val="26"/>
              </w:rPr>
            </w:pPr>
            <w:r w:rsidRPr="002C5023">
              <w:rPr>
                <w:b/>
                <w:spacing w:val="-6"/>
                <w:sz w:val="26"/>
                <w:szCs w:val="26"/>
              </w:rPr>
              <w:t>Thuật ngữ</w:t>
            </w:r>
          </w:p>
        </w:tc>
        <w:tc>
          <w:tcPr>
            <w:tcW w:w="5812" w:type="dxa"/>
            <w:shd w:val="clear" w:color="auto" w:fill="E5DFEC"/>
          </w:tcPr>
          <w:p w14:paraId="031CD1F1" w14:textId="77777777" w:rsidR="00C9017F" w:rsidRPr="002C5023" w:rsidRDefault="00C9017F" w:rsidP="006D2979">
            <w:pPr>
              <w:pStyle w:val="Bang"/>
              <w:spacing w:before="0" w:after="0" w:line="240" w:lineRule="auto"/>
              <w:ind w:left="57"/>
              <w:jc w:val="left"/>
              <w:rPr>
                <w:b/>
                <w:spacing w:val="-6"/>
                <w:sz w:val="26"/>
                <w:szCs w:val="26"/>
              </w:rPr>
            </w:pPr>
            <w:r w:rsidRPr="002C5023">
              <w:rPr>
                <w:b/>
                <w:spacing w:val="-6"/>
                <w:sz w:val="26"/>
                <w:szCs w:val="26"/>
              </w:rPr>
              <w:t>Định nghĩa</w:t>
            </w:r>
          </w:p>
        </w:tc>
        <w:tc>
          <w:tcPr>
            <w:tcW w:w="1275" w:type="dxa"/>
            <w:shd w:val="clear" w:color="auto" w:fill="E5DFEC"/>
          </w:tcPr>
          <w:p w14:paraId="03AEC84C" w14:textId="77777777" w:rsidR="00C9017F" w:rsidRPr="002C5023" w:rsidRDefault="00C9017F" w:rsidP="006D2979">
            <w:pPr>
              <w:pStyle w:val="Bang"/>
              <w:spacing w:before="0" w:after="0" w:line="240" w:lineRule="auto"/>
              <w:ind w:left="57"/>
              <w:jc w:val="left"/>
              <w:rPr>
                <w:b/>
                <w:spacing w:val="-6"/>
                <w:sz w:val="26"/>
                <w:szCs w:val="26"/>
              </w:rPr>
            </w:pPr>
            <w:r w:rsidRPr="002C5023">
              <w:rPr>
                <w:b/>
                <w:spacing w:val="-6"/>
                <w:sz w:val="26"/>
                <w:szCs w:val="26"/>
              </w:rPr>
              <w:t>Ghi chú</w:t>
            </w:r>
          </w:p>
        </w:tc>
      </w:tr>
      <w:tr w:rsidR="00C9017F" w:rsidRPr="002C5023" w14:paraId="42EB102F" w14:textId="77777777" w:rsidTr="00D3783B">
        <w:trPr>
          <w:jc w:val="center"/>
        </w:trPr>
        <w:tc>
          <w:tcPr>
            <w:tcW w:w="1985" w:type="dxa"/>
          </w:tcPr>
          <w:p w14:paraId="2A3AAD63"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VT</w:t>
            </w:r>
          </w:p>
        </w:tc>
        <w:tc>
          <w:tcPr>
            <w:tcW w:w="5812" w:type="dxa"/>
          </w:tcPr>
          <w:p w14:paraId="281A71CD"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Văn thư</w:t>
            </w:r>
          </w:p>
        </w:tc>
        <w:tc>
          <w:tcPr>
            <w:tcW w:w="1275" w:type="dxa"/>
          </w:tcPr>
          <w:p w14:paraId="198CA037"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46B554F2" w14:textId="77777777" w:rsidTr="00D3783B">
        <w:trPr>
          <w:jc w:val="center"/>
        </w:trPr>
        <w:tc>
          <w:tcPr>
            <w:tcW w:w="1985" w:type="dxa"/>
          </w:tcPr>
          <w:p w14:paraId="4ED8A960"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LĐ</w:t>
            </w:r>
          </w:p>
        </w:tc>
        <w:tc>
          <w:tcPr>
            <w:tcW w:w="5812" w:type="dxa"/>
          </w:tcPr>
          <w:p w14:paraId="68E69A98"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Lãnh đạo</w:t>
            </w:r>
          </w:p>
        </w:tc>
        <w:tc>
          <w:tcPr>
            <w:tcW w:w="1275" w:type="dxa"/>
          </w:tcPr>
          <w:p w14:paraId="71C5A770"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7FB5D4D8" w14:textId="77777777" w:rsidTr="00D3783B">
        <w:trPr>
          <w:jc w:val="center"/>
        </w:trPr>
        <w:tc>
          <w:tcPr>
            <w:tcW w:w="1985" w:type="dxa"/>
          </w:tcPr>
          <w:p w14:paraId="35889910"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CVP</w:t>
            </w:r>
          </w:p>
        </w:tc>
        <w:tc>
          <w:tcPr>
            <w:tcW w:w="5812" w:type="dxa"/>
          </w:tcPr>
          <w:p w14:paraId="5464C9C9"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Chánh văn phòng</w:t>
            </w:r>
          </w:p>
        </w:tc>
        <w:tc>
          <w:tcPr>
            <w:tcW w:w="1275" w:type="dxa"/>
          </w:tcPr>
          <w:p w14:paraId="399E0F18"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CBEEFEC" w14:textId="77777777" w:rsidTr="00D3783B">
        <w:trPr>
          <w:jc w:val="center"/>
        </w:trPr>
        <w:tc>
          <w:tcPr>
            <w:tcW w:w="1985" w:type="dxa"/>
            <w:tcBorders>
              <w:bottom w:val="dotted" w:sz="4" w:space="0" w:color="auto"/>
            </w:tcBorders>
          </w:tcPr>
          <w:p w14:paraId="7DB36D75"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PTYC</w:t>
            </w:r>
          </w:p>
        </w:tc>
        <w:tc>
          <w:tcPr>
            <w:tcW w:w="5812" w:type="dxa"/>
            <w:tcBorders>
              <w:bottom w:val="dotted" w:sz="4" w:space="0" w:color="auto"/>
            </w:tcBorders>
          </w:tcPr>
          <w:p w14:paraId="677B1F9B"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Phân tích yêu cầu</w:t>
            </w:r>
          </w:p>
        </w:tc>
        <w:tc>
          <w:tcPr>
            <w:tcW w:w="1275" w:type="dxa"/>
            <w:tcBorders>
              <w:bottom w:val="dotted" w:sz="4" w:space="0" w:color="auto"/>
            </w:tcBorders>
          </w:tcPr>
          <w:p w14:paraId="7978721E"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69FF41FB" w14:textId="77777777" w:rsidTr="00D3783B">
        <w:trPr>
          <w:jc w:val="center"/>
        </w:trPr>
        <w:tc>
          <w:tcPr>
            <w:tcW w:w="1985" w:type="dxa"/>
            <w:shd w:val="clear" w:color="000000" w:fill="FFFFFF"/>
          </w:tcPr>
          <w:p w14:paraId="6406F07F"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HSCV</w:t>
            </w:r>
          </w:p>
        </w:tc>
        <w:tc>
          <w:tcPr>
            <w:tcW w:w="5812" w:type="dxa"/>
            <w:shd w:val="clear" w:color="000000" w:fill="FFFFFF"/>
          </w:tcPr>
          <w:p w14:paraId="79452814"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Hồ sơ công việc</w:t>
            </w:r>
          </w:p>
        </w:tc>
        <w:tc>
          <w:tcPr>
            <w:tcW w:w="1275" w:type="dxa"/>
            <w:shd w:val="clear" w:color="000000" w:fill="FFFFFF"/>
          </w:tcPr>
          <w:p w14:paraId="6D1F6F57"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0FE58A4D" w14:textId="77777777" w:rsidTr="00D3783B">
        <w:trPr>
          <w:jc w:val="center"/>
        </w:trPr>
        <w:tc>
          <w:tcPr>
            <w:tcW w:w="1985" w:type="dxa"/>
            <w:shd w:val="clear" w:color="000000" w:fill="FFFFFF"/>
          </w:tcPr>
          <w:p w14:paraId="00933140" w14:textId="77777777" w:rsidR="00C9017F" w:rsidRPr="002C5023" w:rsidRDefault="00C9017F" w:rsidP="006D2979">
            <w:pPr>
              <w:widowControl/>
              <w:spacing w:before="0" w:line="240" w:lineRule="auto"/>
              <w:rPr>
                <w:spacing w:val="-6"/>
                <w:szCs w:val="26"/>
              </w:rPr>
            </w:pPr>
            <w:r w:rsidRPr="002C5023">
              <w:rPr>
                <w:spacing w:val="-6"/>
                <w:szCs w:val="26"/>
              </w:rPr>
              <w:t>CQ</w:t>
            </w:r>
          </w:p>
        </w:tc>
        <w:tc>
          <w:tcPr>
            <w:tcW w:w="5812" w:type="dxa"/>
            <w:shd w:val="clear" w:color="000000" w:fill="FFFFFF"/>
          </w:tcPr>
          <w:p w14:paraId="29D5096B" w14:textId="77777777" w:rsidR="00C9017F" w:rsidRPr="002C5023" w:rsidRDefault="00C9017F" w:rsidP="006D2979">
            <w:pPr>
              <w:spacing w:before="0" w:line="240" w:lineRule="auto"/>
              <w:rPr>
                <w:spacing w:val="-6"/>
                <w:szCs w:val="26"/>
              </w:rPr>
            </w:pPr>
            <w:r w:rsidRPr="002C5023">
              <w:rPr>
                <w:spacing w:val="-6"/>
                <w:szCs w:val="26"/>
              </w:rPr>
              <w:t>Cơ quan</w:t>
            </w:r>
          </w:p>
        </w:tc>
        <w:tc>
          <w:tcPr>
            <w:tcW w:w="1275" w:type="dxa"/>
            <w:shd w:val="clear" w:color="000000" w:fill="FFFFFF"/>
          </w:tcPr>
          <w:p w14:paraId="6CD704F1"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57276739" w14:textId="77777777" w:rsidTr="00D3783B">
        <w:trPr>
          <w:jc w:val="center"/>
        </w:trPr>
        <w:tc>
          <w:tcPr>
            <w:tcW w:w="1985" w:type="dxa"/>
            <w:shd w:val="clear" w:color="000000" w:fill="FFFFFF"/>
          </w:tcPr>
          <w:p w14:paraId="73F767B0" w14:textId="77777777" w:rsidR="00C9017F" w:rsidRPr="002C5023" w:rsidRDefault="00C9017F" w:rsidP="006D2979">
            <w:pPr>
              <w:widowControl/>
              <w:spacing w:before="0" w:line="240" w:lineRule="auto"/>
              <w:rPr>
                <w:spacing w:val="-6"/>
                <w:szCs w:val="26"/>
              </w:rPr>
            </w:pPr>
            <w:r w:rsidRPr="002C5023">
              <w:rPr>
                <w:spacing w:val="-6"/>
                <w:szCs w:val="26"/>
              </w:rPr>
              <w:t>ĐV</w:t>
            </w:r>
          </w:p>
        </w:tc>
        <w:tc>
          <w:tcPr>
            <w:tcW w:w="5812" w:type="dxa"/>
            <w:shd w:val="clear" w:color="000000" w:fill="FFFFFF"/>
          </w:tcPr>
          <w:p w14:paraId="7551C238"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Đơn vị là Trung tâm, Ban, Phòng, Tổ trực thuộc cơ quan</w:t>
            </w:r>
          </w:p>
        </w:tc>
        <w:tc>
          <w:tcPr>
            <w:tcW w:w="1275" w:type="dxa"/>
            <w:shd w:val="clear" w:color="000000" w:fill="FFFFFF"/>
          </w:tcPr>
          <w:p w14:paraId="5C94E523"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F8CA3C1" w14:textId="77777777" w:rsidTr="00D3783B">
        <w:trPr>
          <w:jc w:val="center"/>
        </w:trPr>
        <w:tc>
          <w:tcPr>
            <w:tcW w:w="1985" w:type="dxa"/>
            <w:shd w:val="clear" w:color="000000" w:fill="FFFFFF"/>
          </w:tcPr>
          <w:p w14:paraId="1DAFEB0C" w14:textId="77777777" w:rsidR="00C9017F" w:rsidRPr="002C5023" w:rsidRDefault="00C9017F" w:rsidP="006D2979">
            <w:pPr>
              <w:widowControl/>
              <w:spacing w:before="0" w:line="240" w:lineRule="auto"/>
              <w:rPr>
                <w:spacing w:val="-6"/>
                <w:szCs w:val="26"/>
              </w:rPr>
            </w:pPr>
            <w:r w:rsidRPr="002C5023">
              <w:rPr>
                <w:spacing w:val="-6"/>
                <w:szCs w:val="26"/>
              </w:rPr>
              <w:t>LĐCQ</w:t>
            </w:r>
          </w:p>
        </w:tc>
        <w:tc>
          <w:tcPr>
            <w:tcW w:w="5812" w:type="dxa"/>
            <w:shd w:val="clear" w:color="000000" w:fill="FFFFFF"/>
          </w:tcPr>
          <w:p w14:paraId="00D8F013"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Lãnh đạo cơ quan, người đứng đầu cơ quan</w:t>
            </w:r>
          </w:p>
        </w:tc>
        <w:tc>
          <w:tcPr>
            <w:tcW w:w="1275" w:type="dxa"/>
            <w:shd w:val="clear" w:color="000000" w:fill="FFFFFF"/>
          </w:tcPr>
          <w:p w14:paraId="1D7EABAC"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227B59A" w14:textId="77777777" w:rsidTr="00D3783B">
        <w:trPr>
          <w:jc w:val="center"/>
        </w:trPr>
        <w:tc>
          <w:tcPr>
            <w:tcW w:w="1985" w:type="dxa"/>
            <w:shd w:val="clear" w:color="000000" w:fill="FFFFFF"/>
          </w:tcPr>
          <w:p w14:paraId="7172DFEA" w14:textId="77777777" w:rsidR="00C9017F" w:rsidRPr="002C5023" w:rsidRDefault="00C9017F" w:rsidP="006D2979">
            <w:pPr>
              <w:widowControl/>
              <w:spacing w:before="0" w:line="240" w:lineRule="auto"/>
              <w:rPr>
                <w:spacing w:val="-6"/>
                <w:szCs w:val="26"/>
              </w:rPr>
            </w:pPr>
            <w:r w:rsidRPr="002C5023">
              <w:rPr>
                <w:spacing w:val="-6"/>
                <w:szCs w:val="26"/>
              </w:rPr>
              <w:t>LDDV</w:t>
            </w:r>
          </w:p>
        </w:tc>
        <w:tc>
          <w:tcPr>
            <w:tcW w:w="5812" w:type="dxa"/>
            <w:shd w:val="clear" w:color="000000" w:fill="FFFFFF"/>
          </w:tcPr>
          <w:p w14:paraId="5F05106D" w14:textId="77777777" w:rsidR="00C9017F" w:rsidRPr="002C5023" w:rsidRDefault="00C9017F" w:rsidP="006D2979">
            <w:pPr>
              <w:spacing w:before="0" w:line="240" w:lineRule="auto"/>
              <w:rPr>
                <w:spacing w:val="-6"/>
                <w:szCs w:val="26"/>
              </w:rPr>
            </w:pPr>
            <w:r w:rsidRPr="002C5023">
              <w:rPr>
                <w:spacing w:val="-6"/>
                <w:szCs w:val="26"/>
              </w:rPr>
              <w:t>Lãnh đạo đơn vị, người đứng đầu đơn vị</w:t>
            </w:r>
          </w:p>
        </w:tc>
        <w:tc>
          <w:tcPr>
            <w:tcW w:w="1275" w:type="dxa"/>
            <w:shd w:val="clear" w:color="000000" w:fill="FFFFFF"/>
          </w:tcPr>
          <w:p w14:paraId="605403EE"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40CD5E14" w14:textId="77777777" w:rsidTr="00D3783B">
        <w:trPr>
          <w:jc w:val="center"/>
        </w:trPr>
        <w:tc>
          <w:tcPr>
            <w:tcW w:w="1985" w:type="dxa"/>
            <w:shd w:val="clear" w:color="000000" w:fill="FFFFFF"/>
          </w:tcPr>
          <w:p w14:paraId="186E9D41" w14:textId="77777777" w:rsidR="00C9017F" w:rsidRPr="002C5023" w:rsidRDefault="00C9017F" w:rsidP="006D2979">
            <w:pPr>
              <w:widowControl/>
              <w:spacing w:before="0" w:line="240" w:lineRule="auto"/>
              <w:rPr>
                <w:spacing w:val="-6"/>
                <w:szCs w:val="26"/>
              </w:rPr>
            </w:pPr>
            <w:r w:rsidRPr="002C5023">
              <w:rPr>
                <w:spacing w:val="-6"/>
                <w:szCs w:val="26"/>
              </w:rPr>
              <w:t>Icon</w:t>
            </w:r>
          </w:p>
        </w:tc>
        <w:tc>
          <w:tcPr>
            <w:tcW w:w="5812" w:type="dxa"/>
            <w:shd w:val="clear" w:color="000000" w:fill="FFFFFF"/>
          </w:tcPr>
          <w:p w14:paraId="669384F4" w14:textId="77777777" w:rsidR="00C9017F" w:rsidRPr="002C5023" w:rsidRDefault="00C9017F" w:rsidP="006D2979">
            <w:pPr>
              <w:spacing w:before="0" w:line="240" w:lineRule="auto"/>
              <w:rPr>
                <w:spacing w:val="-6"/>
                <w:szCs w:val="26"/>
              </w:rPr>
            </w:pPr>
            <w:r w:rsidRPr="002C5023">
              <w:rPr>
                <w:spacing w:val="-6"/>
                <w:szCs w:val="26"/>
              </w:rPr>
              <w:t>Biểu tượng</w:t>
            </w:r>
          </w:p>
        </w:tc>
        <w:tc>
          <w:tcPr>
            <w:tcW w:w="1275" w:type="dxa"/>
            <w:shd w:val="clear" w:color="000000" w:fill="FFFFFF"/>
          </w:tcPr>
          <w:p w14:paraId="44606346"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7C207AF6" w14:textId="77777777" w:rsidTr="00D3783B">
        <w:trPr>
          <w:jc w:val="center"/>
        </w:trPr>
        <w:tc>
          <w:tcPr>
            <w:tcW w:w="1985" w:type="dxa"/>
            <w:shd w:val="clear" w:color="000000" w:fill="FFFFFF"/>
          </w:tcPr>
          <w:p w14:paraId="219F0374" w14:textId="77777777" w:rsidR="00C9017F" w:rsidRPr="002C5023" w:rsidRDefault="00C9017F" w:rsidP="006D2979">
            <w:pPr>
              <w:widowControl/>
              <w:spacing w:before="0" w:line="240" w:lineRule="auto"/>
              <w:rPr>
                <w:spacing w:val="-6"/>
                <w:szCs w:val="26"/>
              </w:rPr>
            </w:pPr>
            <w:r w:rsidRPr="002C5023">
              <w:rPr>
                <w:spacing w:val="-6"/>
                <w:szCs w:val="26"/>
              </w:rPr>
              <w:t>File</w:t>
            </w:r>
          </w:p>
        </w:tc>
        <w:tc>
          <w:tcPr>
            <w:tcW w:w="5812" w:type="dxa"/>
            <w:shd w:val="clear" w:color="000000" w:fill="FFFFFF"/>
          </w:tcPr>
          <w:p w14:paraId="6C5438FA" w14:textId="77777777" w:rsidR="00C9017F" w:rsidRPr="002C5023" w:rsidRDefault="00C9017F" w:rsidP="006D2979">
            <w:pPr>
              <w:spacing w:before="0" w:line="240" w:lineRule="auto"/>
              <w:rPr>
                <w:spacing w:val="-6"/>
                <w:szCs w:val="26"/>
              </w:rPr>
            </w:pPr>
            <w:r w:rsidRPr="002C5023">
              <w:rPr>
                <w:spacing w:val="-6"/>
                <w:szCs w:val="26"/>
              </w:rPr>
              <w:t>Tệp</w:t>
            </w:r>
          </w:p>
        </w:tc>
        <w:tc>
          <w:tcPr>
            <w:tcW w:w="1275" w:type="dxa"/>
            <w:shd w:val="clear" w:color="000000" w:fill="FFFFFF"/>
          </w:tcPr>
          <w:p w14:paraId="761AC5BB"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06F52EA0" w14:textId="77777777" w:rsidTr="00D3783B">
        <w:trPr>
          <w:jc w:val="center"/>
        </w:trPr>
        <w:tc>
          <w:tcPr>
            <w:tcW w:w="1985" w:type="dxa"/>
            <w:shd w:val="clear" w:color="000000" w:fill="FFFFFF"/>
          </w:tcPr>
          <w:p w14:paraId="051A1C18" w14:textId="77777777" w:rsidR="00C9017F" w:rsidRPr="002C5023" w:rsidRDefault="00C9017F" w:rsidP="006D2979">
            <w:pPr>
              <w:widowControl/>
              <w:spacing w:before="0" w:line="240" w:lineRule="auto"/>
              <w:rPr>
                <w:spacing w:val="-6"/>
                <w:szCs w:val="26"/>
              </w:rPr>
            </w:pPr>
            <w:r w:rsidRPr="002C5023">
              <w:rPr>
                <w:spacing w:val="-6"/>
                <w:szCs w:val="26"/>
              </w:rPr>
              <w:t>XL</w:t>
            </w:r>
          </w:p>
        </w:tc>
        <w:tc>
          <w:tcPr>
            <w:tcW w:w="5812" w:type="dxa"/>
            <w:shd w:val="clear" w:color="000000" w:fill="FFFFFF"/>
          </w:tcPr>
          <w:p w14:paraId="55B46769" w14:textId="77777777" w:rsidR="00C9017F" w:rsidRPr="002C5023" w:rsidRDefault="00C9017F" w:rsidP="006D2979">
            <w:pPr>
              <w:spacing w:before="0" w:line="240" w:lineRule="auto"/>
              <w:rPr>
                <w:spacing w:val="-6"/>
                <w:szCs w:val="26"/>
              </w:rPr>
            </w:pPr>
            <w:r w:rsidRPr="002C5023">
              <w:rPr>
                <w:spacing w:val="-6"/>
                <w:szCs w:val="26"/>
              </w:rPr>
              <w:t>Xử lý</w:t>
            </w:r>
          </w:p>
        </w:tc>
        <w:tc>
          <w:tcPr>
            <w:tcW w:w="1275" w:type="dxa"/>
            <w:shd w:val="clear" w:color="000000" w:fill="FFFFFF"/>
          </w:tcPr>
          <w:p w14:paraId="04F004CF"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43ED4288" w14:textId="77777777" w:rsidTr="00D3783B">
        <w:trPr>
          <w:jc w:val="center"/>
        </w:trPr>
        <w:tc>
          <w:tcPr>
            <w:tcW w:w="1985" w:type="dxa"/>
            <w:shd w:val="clear" w:color="000000" w:fill="FFFFFF"/>
          </w:tcPr>
          <w:p w14:paraId="070A7729" w14:textId="77777777" w:rsidR="00C9017F" w:rsidRPr="002C5023" w:rsidRDefault="00C9017F" w:rsidP="006D2979">
            <w:pPr>
              <w:widowControl/>
              <w:spacing w:before="0" w:line="240" w:lineRule="auto"/>
              <w:rPr>
                <w:spacing w:val="-6"/>
                <w:szCs w:val="26"/>
              </w:rPr>
            </w:pPr>
            <w:r w:rsidRPr="002C5023">
              <w:rPr>
                <w:spacing w:val="-6"/>
                <w:szCs w:val="26"/>
              </w:rPr>
              <w:t>Popup</w:t>
            </w:r>
          </w:p>
        </w:tc>
        <w:tc>
          <w:tcPr>
            <w:tcW w:w="5812" w:type="dxa"/>
            <w:shd w:val="clear" w:color="000000" w:fill="FFFFFF"/>
          </w:tcPr>
          <w:p w14:paraId="378A1ADD" w14:textId="77777777" w:rsidR="00C9017F" w:rsidRPr="002C5023" w:rsidRDefault="00C9017F" w:rsidP="006D2979">
            <w:pPr>
              <w:spacing w:before="0" w:line="240" w:lineRule="auto"/>
              <w:rPr>
                <w:spacing w:val="-6"/>
                <w:szCs w:val="26"/>
              </w:rPr>
            </w:pPr>
            <w:r w:rsidRPr="002C5023">
              <w:rPr>
                <w:spacing w:val="-6"/>
                <w:szCs w:val="26"/>
              </w:rPr>
              <w:t>Hộp thoại</w:t>
            </w:r>
          </w:p>
        </w:tc>
        <w:tc>
          <w:tcPr>
            <w:tcW w:w="1275" w:type="dxa"/>
            <w:shd w:val="clear" w:color="000000" w:fill="FFFFFF"/>
          </w:tcPr>
          <w:p w14:paraId="48356840"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20823A5B" w14:textId="77777777" w:rsidTr="00D3783B">
        <w:trPr>
          <w:jc w:val="center"/>
        </w:trPr>
        <w:tc>
          <w:tcPr>
            <w:tcW w:w="1985" w:type="dxa"/>
            <w:shd w:val="clear" w:color="000000" w:fill="FFFFFF"/>
          </w:tcPr>
          <w:p w14:paraId="001E28BD" w14:textId="77777777" w:rsidR="00C9017F" w:rsidRPr="002C5023" w:rsidRDefault="00C9017F" w:rsidP="006D2979">
            <w:pPr>
              <w:widowControl/>
              <w:spacing w:before="0" w:line="240" w:lineRule="auto"/>
              <w:rPr>
                <w:spacing w:val="-6"/>
                <w:szCs w:val="26"/>
              </w:rPr>
            </w:pPr>
            <w:r w:rsidRPr="002C5023">
              <w:rPr>
                <w:spacing w:val="-6"/>
                <w:szCs w:val="26"/>
              </w:rPr>
              <w:t>Mail</w:t>
            </w:r>
          </w:p>
        </w:tc>
        <w:tc>
          <w:tcPr>
            <w:tcW w:w="5812" w:type="dxa"/>
            <w:shd w:val="clear" w:color="000000" w:fill="FFFFFF"/>
          </w:tcPr>
          <w:p w14:paraId="200D7929" w14:textId="77777777" w:rsidR="00C9017F" w:rsidRPr="002C5023" w:rsidRDefault="00C9017F" w:rsidP="006D2979">
            <w:pPr>
              <w:spacing w:before="0" w:line="240" w:lineRule="auto"/>
              <w:rPr>
                <w:spacing w:val="-6"/>
                <w:szCs w:val="26"/>
              </w:rPr>
            </w:pPr>
            <w:r w:rsidRPr="002C5023">
              <w:rPr>
                <w:spacing w:val="-6"/>
                <w:szCs w:val="26"/>
              </w:rPr>
              <w:t>Thư</w:t>
            </w:r>
          </w:p>
        </w:tc>
        <w:tc>
          <w:tcPr>
            <w:tcW w:w="1275" w:type="dxa"/>
            <w:shd w:val="clear" w:color="000000" w:fill="FFFFFF"/>
          </w:tcPr>
          <w:p w14:paraId="3FEDCA9A"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66C0B543" w14:textId="77777777" w:rsidTr="00D3783B">
        <w:trPr>
          <w:jc w:val="center"/>
        </w:trPr>
        <w:tc>
          <w:tcPr>
            <w:tcW w:w="1985" w:type="dxa"/>
            <w:shd w:val="clear" w:color="000000" w:fill="FFFFFF"/>
          </w:tcPr>
          <w:p w14:paraId="3F0588AE" w14:textId="77777777" w:rsidR="00C9017F" w:rsidRPr="002C5023" w:rsidRDefault="00C9017F" w:rsidP="006D2979">
            <w:pPr>
              <w:widowControl/>
              <w:spacing w:before="0" w:line="240" w:lineRule="auto"/>
              <w:rPr>
                <w:spacing w:val="-6"/>
                <w:szCs w:val="26"/>
              </w:rPr>
            </w:pPr>
            <w:r w:rsidRPr="002C5023">
              <w:rPr>
                <w:spacing w:val="-6"/>
                <w:szCs w:val="26"/>
              </w:rPr>
              <w:t>SMS</w:t>
            </w:r>
          </w:p>
        </w:tc>
        <w:tc>
          <w:tcPr>
            <w:tcW w:w="5812" w:type="dxa"/>
            <w:shd w:val="clear" w:color="000000" w:fill="FFFFFF"/>
          </w:tcPr>
          <w:p w14:paraId="525949F6" w14:textId="77777777" w:rsidR="00C9017F" w:rsidRPr="002C5023" w:rsidRDefault="00C9017F" w:rsidP="006D2979">
            <w:pPr>
              <w:spacing w:before="0" w:line="240" w:lineRule="auto"/>
              <w:rPr>
                <w:spacing w:val="-6"/>
                <w:szCs w:val="26"/>
              </w:rPr>
            </w:pPr>
            <w:r w:rsidRPr="002C5023">
              <w:rPr>
                <w:spacing w:val="-6"/>
                <w:szCs w:val="26"/>
              </w:rPr>
              <w:t>Tin nhắn</w:t>
            </w:r>
          </w:p>
        </w:tc>
        <w:tc>
          <w:tcPr>
            <w:tcW w:w="1275" w:type="dxa"/>
            <w:shd w:val="clear" w:color="000000" w:fill="FFFFFF"/>
          </w:tcPr>
          <w:p w14:paraId="46773889"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2F68CFA8" w14:textId="77777777" w:rsidTr="00D3783B">
        <w:trPr>
          <w:jc w:val="center"/>
        </w:trPr>
        <w:tc>
          <w:tcPr>
            <w:tcW w:w="1985" w:type="dxa"/>
            <w:shd w:val="clear" w:color="000000" w:fill="FFFFFF"/>
          </w:tcPr>
          <w:p w14:paraId="09F6AED9" w14:textId="77777777" w:rsidR="00C9017F" w:rsidRPr="002C5023" w:rsidRDefault="00C9017F" w:rsidP="006D2979">
            <w:pPr>
              <w:widowControl/>
              <w:spacing w:before="0" w:line="240" w:lineRule="auto"/>
              <w:rPr>
                <w:spacing w:val="-6"/>
                <w:szCs w:val="26"/>
              </w:rPr>
            </w:pPr>
            <w:r w:rsidRPr="002C5023">
              <w:rPr>
                <w:spacing w:val="-6"/>
                <w:szCs w:val="26"/>
              </w:rPr>
              <w:t>Validate message</w:t>
            </w:r>
          </w:p>
        </w:tc>
        <w:tc>
          <w:tcPr>
            <w:tcW w:w="5812" w:type="dxa"/>
            <w:shd w:val="clear" w:color="000000" w:fill="FFFFFF"/>
          </w:tcPr>
          <w:p w14:paraId="579E76B3" w14:textId="77777777" w:rsidR="00C9017F" w:rsidRPr="002C5023" w:rsidRDefault="00C9017F" w:rsidP="006D2979">
            <w:pPr>
              <w:spacing w:before="0" w:line="240" w:lineRule="auto"/>
              <w:rPr>
                <w:spacing w:val="-6"/>
                <w:szCs w:val="26"/>
              </w:rPr>
            </w:pPr>
            <w:r w:rsidRPr="002C5023">
              <w:rPr>
                <w:spacing w:val="-6"/>
                <w:szCs w:val="26"/>
              </w:rPr>
              <w:t>Thông báo kiểm tra</w:t>
            </w:r>
          </w:p>
        </w:tc>
        <w:tc>
          <w:tcPr>
            <w:tcW w:w="1275" w:type="dxa"/>
            <w:shd w:val="clear" w:color="000000" w:fill="FFFFFF"/>
          </w:tcPr>
          <w:p w14:paraId="753C8FE2"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3575F77" w14:textId="77777777" w:rsidTr="00D3783B">
        <w:trPr>
          <w:jc w:val="center"/>
        </w:trPr>
        <w:tc>
          <w:tcPr>
            <w:tcW w:w="1985" w:type="dxa"/>
            <w:shd w:val="clear" w:color="000000" w:fill="FFFFFF"/>
          </w:tcPr>
          <w:p w14:paraId="62F331ED" w14:textId="77777777" w:rsidR="00C9017F" w:rsidRPr="002C5023" w:rsidRDefault="00C9017F" w:rsidP="006D2979">
            <w:pPr>
              <w:widowControl/>
              <w:spacing w:before="0" w:line="240" w:lineRule="auto"/>
              <w:rPr>
                <w:spacing w:val="-6"/>
                <w:szCs w:val="26"/>
              </w:rPr>
            </w:pPr>
            <w:r w:rsidRPr="002C5023">
              <w:rPr>
                <w:spacing w:val="-6"/>
                <w:szCs w:val="26"/>
              </w:rPr>
              <w:t>Online</w:t>
            </w:r>
          </w:p>
        </w:tc>
        <w:tc>
          <w:tcPr>
            <w:tcW w:w="5812" w:type="dxa"/>
            <w:shd w:val="clear" w:color="000000" w:fill="FFFFFF"/>
          </w:tcPr>
          <w:p w14:paraId="26CF3F65" w14:textId="77777777" w:rsidR="00C9017F" w:rsidRPr="002C5023" w:rsidRDefault="00C9017F" w:rsidP="006D2979">
            <w:pPr>
              <w:spacing w:before="0" w:line="240" w:lineRule="auto"/>
              <w:rPr>
                <w:spacing w:val="-6"/>
                <w:szCs w:val="26"/>
              </w:rPr>
            </w:pPr>
            <w:r w:rsidRPr="002C5023">
              <w:rPr>
                <w:spacing w:val="-6"/>
                <w:szCs w:val="26"/>
              </w:rPr>
              <w:t>Trực tuyến</w:t>
            </w:r>
          </w:p>
        </w:tc>
        <w:tc>
          <w:tcPr>
            <w:tcW w:w="1275" w:type="dxa"/>
            <w:shd w:val="clear" w:color="000000" w:fill="FFFFFF"/>
          </w:tcPr>
          <w:p w14:paraId="77BFC78D"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F5AC442" w14:textId="77777777" w:rsidTr="00D3783B">
        <w:trPr>
          <w:trHeight w:val="315"/>
          <w:jc w:val="center"/>
        </w:trPr>
        <w:tc>
          <w:tcPr>
            <w:tcW w:w="1985" w:type="dxa"/>
            <w:shd w:val="clear" w:color="auto" w:fill="E5DFEC"/>
          </w:tcPr>
          <w:p w14:paraId="19F619CC" w14:textId="77777777" w:rsidR="00C9017F" w:rsidRPr="002C5023" w:rsidRDefault="00C9017F" w:rsidP="006D2979">
            <w:pPr>
              <w:widowControl/>
              <w:spacing w:before="0" w:line="240" w:lineRule="auto"/>
              <w:rPr>
                <w:spacing w:val="-6"/>
                <w:szCs w:val="26"/>
              </w:rPr>
            </w:pPr>
          </w:p>
        </w:tc>
        <w:tc>
          <w:tcPr>
            <w:tcW w:w="5812" w:type="dxa"/>
            <w:shd w:val="clear" w:color="auto" w:fill="E5DFEC"/>
          </w:tcPr>
          <w:p w14:paraId="1148581E" w14:textId="77777777" w:rsidR="00C9017F" w:rsidRPr="002C5023" w:rsidRDefault="00C9017F" w:rsidP="006D2979">
            <w:pPr>
              <w:pStyle w:val="Bang"/>
              <w:spacing w:before="0" w:after="0" w:line="240" w:lineRule="auto"/>
              <w:ind w:left="57"/>
              <w:rPr>
                <w:spacing w:val="-6"/>
                <w:sz w:val="26"/>
                <w:szCs w:val="26"/>
              </w:rPr>
            </w:pPr>
          </w:p>
        </w:tc>
        <w:tc>
          <w:tcPr>
            <w:tcW w:w="1275" w:type="dxa"/>
            <w:shd w:val="clear" w:color="auto" w:fill="E5DFEC"/>
          </w:tcPr>
          <w:p w14:paraId="1F69226F" w14:textId="77777777" w:rsidR="00C9017F" w:rsidRPr="002C5023" w:rsidRDefault="00C9017F" w:rsidP="006D2979">
            <w:pPr>
              <w:pStyle w:val="Bang"/>
              <w:keepNext/>
              <w:spacing w:before="0" w:after="0" w:line="240" w:lineRule="auto"/>
              <w:ind w:left="57"/>
              <w:rPr>
                <w:spacing w:val="-6"/>
                <w:sz w:val="26"/>
                <w:szCs w:val="26"/>
              </w:rPr>
            </w:pPr>
          </w:p>
        </w:tc>
      </w:tr>
    </w:tbl>
    <w:p w14:paraId="7827D9D6" w14:textId="77777777" w:rsidR="00C9017F" w:rsidRPr="002C5023" w:rsidRDefault="00C9017F" w:rsidP="006D2979">
      <w:pPr>
        <w:pStyle w:val="Caption"/>
        <w:spacing w:before="0" w:after="0" w:line="240" w:lineRule="auto"/>
        <w:ind w:left="57"/>
        <w:jc w:val="center"/>
        <w:rPr>
          <w:rFonts w:ascii="Times New Roman" w:hAnsi="Times New Roman"/>
          <w:b w:val="0"/>
          <w:spacing w:val="-6"/>
          <w:szCs w:val="26"/>
        </w:rPr>
      </w:pPr>
      <w:r w:rsidRPr="002C5023">
        <w:rPr>
          <w:rFonts w:ascii="Times New Roman" w:hAnsi="Times New Roman"/>
          <w:b w:val="0"/>
          <w:spacing w:val="-6"/>
          <w:szCs w:val="26"/>
        </w:rPr>
        <w:t xml:space="preserve">Bảng </w:t>
      </w:r>
      <w:r w:rsidRPr="002C5023">
        <w:rPr>
          <w:rFonts w:ascii="Times New Roman" w:hAnsi="Times New Roman"/>
          <w:b w:val="0"/>
          <w:spacing w:val="-6"/>
          <w:szCs w:val="26"/>
        </w:rPr>
        <w:fldChar w:fldCharType="begin"/>
      </w:r>
      <w:r w:rsidRPr="002C5023">
        <w:rPr>
          <w:rFonts w:ascii="Times New Roman" w:hAnsi="Times New Roman"/>
          <w:b w:val="0"/>
          <w:spacing w:val="-6"/>
          <w:szCs w:val="26"/>
        </w:rPr>
        <w:instrText xml:space="preserve"> SEQ Bảng \* ARABIC </w:instrText>
      </w:r>
      <w:r w:rsidRPr="002C5023">
        <w:rPr>
          <w:rFonts w:ascii="Times New Roman" w:hAnsi="Times New Roman"/>
          <w:b w:val="0"/>
          <w:spacing w:val="-6"/>
          <w:szCs w:val="26"/>
        </w:rPr>
        <w:fldChar w:fldCharType="separate"/>
      </w:r>
      <w:r w:rsidRPr="002C5023">
        <w:rPr>
          <w:rFonts w:ascii="Times New Roman" w:hAnsi="Times New Roman"/>
          <w:b w:val="0"/>
          <w:noProof/>
          <w:spacing w:val="-6"/>
          <w:szCs w:val="26"/>
        </w:rPr>
        <w:t>1</w:t>
      </w:r>
      <w:r w:rsidRPr="002C5023">
        <w:rPr>
          <w:rFonts w:ascii="Times New Roman" w:hAnsi="Times New Roman"/>
          <w:b w:val="0"/>
          <w:spacing w:val="-6"/>
          <w:szCs w:val="26"/>
        </w:rPr>
        <w:fldChar w:fldCharType="end"/>
      </w:r>
      <w:r w:rsidRPr="002C5023">
        <w:rPr>
          <w:rFonts w:ascii="Times New Roman" w:hAnsi="Times New Roman"/>
          <w:b w:val="0"/>
          <w:spacing w:val="-6"/>
          <w:szCs w:val="26"/>
        </w:rPr>
        <w:t>: Thuật ngữ</w:t>
      </w:r>
    </w:p>
    <w:p w14:paraId="2BDCD9FC" w14:textId="5B2DB152" w:rsidR="00C9017F" w:rsidRPr="002C5023" w:rsidRDefault="00C9017F" w:rsidP="002C5023">
      <w:pPr>
        <w:pStyle w:val="Heading2"/>
      </w:pPr>
      <w:bookmarkStart w:id="27" w:name="_Toc140828156"/>
      <w:bookmarkStart w:id="28" w:name="_Toc202190028"/>
      <w:bookmarkStart w:id="29" w:name="_Toc202190786"/>
      <w:r w:rsidRPr="002C5023">
        <w:lastRenderedPageBreak/>
        <w:t>Tài liệu tham khảo</w:t>
      </w:r>
      <w:bookmarkEnd w:id="27"/>
      <w:bookmarkEnd w:id="28"/>
      <w:bookmarkEnd w:id="29"/>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392"/>
        <w:gridCol w:w="1897"/>
        <w:gridCol w:w="1559"/>
        <w:gridCol w:w="3433"/>
      </w:tblGrid>
      <w:tr w:rsidR="00C9017F" w:rsidRPr="002C5023" w14:paraId="3D19F2F8" w14:textId="77777777" w:rsidTr="00D3783B">
        <w:trPr>
          <w:tblHeader/>
          <w:jc w:val="center"/>
        </w:trPr>
        <w:tc>
          <w:tcPr>
            <w:tcW w:w="2392" w:type="dxa"/>
            <w:shd w:val="pct10" w:color="auto" w:fill="auto"/>
          </w:tcPr>
          <w:p w14:paraId="52A35A1C"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Tên tài liệu</w:t>
            </w:r>
          </w:p>
        </w:tc>
        <w:tc>
          <w:tcPr>
            <w:tcW w:w="1897" w:type="dxa"/>
            <w:shd w:val="pct10" w:color="auto" w:fill="auto"/>
          </w:tcPr>
          <w:p w14:paraId="5FC4BB89"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Ngày phát hành</w:t>
            </w:r>
          </w:p>
        </w:tc>
        <w:tc>
          <w:tcPr>
            <w:tcW w:w="1559" w:type="dxa"/>
            <w:shd w:val="pct10" w:color="auto" w:fill="auto"/>
          </w:tcPr>
          <w:p w14:paraId="195B6F08"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Nguồn</w:t>
            </w:r>
          </w:p>
        </w:tc>
        <w:tc>
          <w:tcPr>
            <w:tcW w:w="3433" w:type="dxa"/>
            <w:shd w:val="pct10" w:color="auto" w:fill="auto"/>
          </w:tcPr>
          <w:p w14:paraId="63BF4DD6"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Ghi chú</w:t>
            </w:r>
          </w:p>
        </w:tc>
      </w:tr>
      <w:tr w:rsidR="00C9017F" w:rsidRPr="002C5023" w14:paraId="712A2CFB" w14:textId="77777777" w:rsidTr="00D3783B">
        <w:trPr>
          <w:trHeight w:val="507"/>
          <w:jc w:val="center"/>
        </w:trPr>
        <w:tc>
          <w:tcPr>
            <w:tcW w:w="2392" w:type="dxa"/>
            <w:tcBorders>
              <w:bottom w:val="dotted" w:sz="4" w:space="0" w:color="auto"/>
            </w:tcBorders>
          </w:tcPr>
          <w:p w14:paraId="278AE0F9" w14:textId="77777777" w:rsidR="00C9017F" w:rsidRPr="002C5023" w:rsidRDefault="00C9017F" w:rsidP="006D2979">
            <w:pPr>
              <w:spacing w:before="0" w:line="240" w:lineRule="auto"/>
              <w:rPr>
                <w:color w:val="000000"/>
                <w:spacing w:val="-6"/>
                <w:szCs w:val="26"/>
              </w:rPr>
            </w:pPr>
            <w:r w:rsidRPr="002C5023">
              <w:rPr>
                <w:color w:val="000000"/>
                <w:spacing w:val="-6"/>
                <w:szCs w:val="26"/>
              </w:rPr>
              <w:t xml:space="preserve">Công văn Số: </w:t>
            </w:r>
            <w:r w:rsidRPr="002C5023">
              <w:rPr>
                <w:spacing w:val="-6"/>
                <w:szCs w:val="26"/>
                <w:lang w:val="nl-NL"/>
              </w:rPr>
              <w:t>139/VTLTNN-TTTH</w:t>
            </w:r>
          </w:p>
        </w:tc>
        <w:tc>
          <w:tcPr>
            <w:tcW w:w="1897" w:type="dxa"/>
            <w:tcBorders>
              <w:bottom w:val="dotted" w:sz="4" w:space="0" w:color="auto"/>
            </w:tcBorders>
          </w:tcPr>
          <w:p w14:paraId="15E571DF" w14:textId="77777777" w:rsidR="00C9017F" w:rsidRPr="002C5023" w:rsidRDefault="00C9017F" w:rsidP="006D2979">
            <w:pPr>
              <w:pStyle w:val="BodyTextIndent"/>
              <w:spacing w:before="0" w:line="240" w:lineRule="auto"/>
              <w:rPr>
                <w:rFonts w:ascii="Times New Roman" w:hAnsi="Times New Roman"/>
                <w:spacing w:val="-6"/>
                <w:szCs w:val="26"/>
              </w:rPr>
            </w:pPr>
            <w:r w:rsidRPr="002C5023">
              <w:rPr>
                <w:rFonts w:ascii="Times New Roman" w:hAnsi="Times New Roman"/>
                <w:spacing w:val="-6"/>
                <w:szCs w:val="26"/>
              </w:rPr>
              <w:t>14/03/2009</w:t>
            </w:r>
          </w:p>
        </w:tc>
        <w:tc>
          <w:tcPr>
            <w:tcW w:w="1559" w:type="dxa"/>
            <w:tcBorders>
              <w:bottom w:val="dotted" w:sz="4" w:space="0" w:color="auto"/>
            </w:tcBorders>
          </w:tcPr>
          <w:p w14:paraId="1E4E4172" w14:textId="77777777" w:rsidR="00C9017F" w:rsidRPr="002C5023" w:rsidRDefault="00C9017F" w:rsidP="006D2979">
            <w:pPr>
              <w:pStyle w:val="BodyTextIndent"/>
              <w:spacing w:before="0" w:line="240" w:lineRule="auto"/>
              <w:rPr>
                <w:rFonts w:ascii="Times New Roman" w:hAnsi="Times New Roman"/>
                <w:spacing w:val="-6"/>
                <w:szCs w:val="26"/>
              </w:rPr>
            </w:pPr>
            <w:r w:rsidRPr="002C5023">
              <w:rPr>
                <w:rFonts w:ascii="Times New Roman" w:hAnsi="Times New Roman"/>
                <w:spacing w:val="-6"/>
                <w:szCs w:val="26"/>
              </w:rPr>
              <w:t>Bộ Nội vụ</w:t>
            </w:r>
          </w:p>
        </w:tc>
        <w:tc>
          <w:tcPr>
            <w:tcW w:w="3433" w:type="dxa"/>
            <w:tcBorders>
              <w:bottom w:val="dotted" w:sz="4" w:space="0" w:color="auto"/>
            </w:tcBorders>
          </w:tcPr>
          <w:p w14:paraId="3B316631" w14:textId="77777777" w:rsidR="00C9017F" w:rsidRPr="002C5023" w:rsidRDefault="00C9017F" w:rsidP="006D2979">
            <w:pPr>
              <w:spacing w:before="0" w:line="240" w:lineRule="auto"/>
              <w:jc w:val="both"/>
              <w:rPr>
                <w:spacing w:val="-6"/>
                <w:szCs w:val="26"/>
              </w:rPr>
            </w:pPr>
            <w:r w:rsidRPr="002C5023">
              <w:rPr>
                <w:spacing w:val="-6"/>
                <w:szCs w:val="26"/>
              </w:rPr>
              <w:t>Hướng dẫn quản lý văn bản đi, đến và lập hồ sơ qua mạng</w:t>
            </w:r>
          </w:p>
        </w:tc>
      </w:tr>
      <w:tr w:rsidR="00C9017F" w:rsidRPr="002C5023" w14:paraId="13C8F63A" w14:textId="77777777" w:rsidTr="00D3783B">
        <w:trPr>
          <w:trHeight w:val="757"/>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7A0C8873" w14:textId="77777777" w:rsidR="00C9017F" w:rsidRPr="002C5023" w:rsidRDefault="00C9017F" w:rsidP="006D2979">
            <w:pPr>
              <w:spacing w:before="0" w:line="240" w:lineRule="auto"/>
              <w:rPr>
                <w:color w:val="000000"/>
                <w:spacing w:val="-6"/>
                <w:szCs w:val="26"/>
              </w:rPr>
            </w:pPr>
            <w:r w:rsidRPr="002C5023">
              <w:rPr>
                <w:color w:val="000000"/>
                <w:spacing w:val="-6"/>
                <w:szCs w:val="26"/>
              </w:rPr>
              <w:t>Thông tư số 07/2012/TT-BNV</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4DDB99F0"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22/11/2012</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7CAD7742"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nội Vụ</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25C50E79" w14:textId="77777777" w:rsidR="00C9017F" w:rsidRPr="002C5023" w:rsidRDefault="00C9017F" w:rsidP="006D2979">
            <w:pPr>
              <w:spacing w:before="0" w:line="240" w:lineRule="auto"/>
              <w:jc w:val="both"/>
              <w:rPr>
                <w:color w:val="000000"/>
                <w:spacing w:val="-6"/>
                <w:szCs w:val="26"/>
              </w:rPr>
            </w:pPr>
            <w:r w:rsidRPr="002C5023">
              <w:rPr>
                <w:color w:val="000000"/>
                <w:spacing w:val="-6"/>
                <w:szCs w:val="26"/>
              </w:rPr>
              <w:t>Hướng dẫn quản lý văn bản, lập hồ sơ và nộp lưu hồ sơ, tài liệu vào lưu trữ cơ quan.</w:t>
            </w:r>
          </w:p>
        </w:tc>
      </w:tr>
      <w:tr w:rsidR="00C9017F" w:rsidRPr="002C5023" w14:paraId="293B114C"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1F9AC060" w14:textId="77777777" w:rsidR="00C9017F" w:rsidRPr="002C5023" w:rsidRDefault="00C9017F" w:rsidP="006D2979">
            <w:pPr>
              <w:spacing w:before="0" w:line="240" w:lineRule="auto"/>
              <w:rPr>
                <w:color w:val="000000"/>
                <w:spacing w:val="-6"/>
                <w:szCs w:val="26"/>
              </w:rPr>
            </w:pPr>
            <w:r w:rsidRPr="002C5023">
              <w:rPr>
                <w:color w:val="000000"/>
                <w:spacing w:val="-6"/>
                <w:szCs w:val="26"/>
              </w:rPr>
              <w:t>Thông tư số 01/2019/TT-BNV</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0ED2EA49"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24/01/2019</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4C72A9F7"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 xml:space="preserve">Bộ nội Vụ </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65EF5274" w14:textId="77777777" w:rsidR="00C9017F" w:rsidRPr="002C5023" w:rsidRDefault="00C9017F" w:rsidP="006D2979">
            <w:pPr>
              <w:spacing w:before="0" w:line="240" w:lineRule="auto"/>
              <w:rPr>
                <w:color w:val="000000"/>
                <w:spacing w:val="-6"/>
                <w:szCs w:val="26"/>
              </w:rPr>
            </w:pPr>
            <w:r w:rsidRPr="002C5023">
              <w:rPr>
                <w:color w:val="000000"/>
                <w:spacing w:val="-6"/>
                <w:szCs w:val="26"/>
              </w:rPr>
              <w:t xml:space="preserve">Quy định quy trình trao đổi, lưu trữ, xử lý tài liệu điện tử trong công tác văn thư, các chức năng cơ ban của Hệ thống quản lý tài liệu điện trong quá trình xử lý công việc của cơ quan, tổ chức </w:t>
            </w:r>
          </w:p>
        </w:tc>
      </w:tr>
      <w:tr w:rsidR="00C9017F" w:rsidRPr="002C5023" w14:paraId="6150493F"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5A134C53" w14:textId="77777777" w:rsidR="00C9017F" w:rsidRPr="002C5023" w:rsidRDefault="00C9017F" w:rsidP="006D2979">
            <w:pPr>
              <w:spacing w:before="0" w:line="240" w:lineRule="auto"/>
              <w:rPr>
                <w:color w:val="000000"/>
                <w:spacing w:val="-6"/>
                <w:szCs w:val="26"/>
              </w:rPr>
            </w:pPr>
            <w:r w:rsidRPr="002C5023">
              <w:rPr>
                <w:color w:val="000000"/>
                <w:spacing w:val="-6"/>
                <w:szCs w:val="26"/>
              </w:rPr>
              <w:t>10/2016/TT-BTTTT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31640370"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01/04/2016</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64E4C01E"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và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36AB3656" w14:textId="77777777" w:rsidR="00C9017F" w:rsidRPr="002C5023" w:rsidRDefault="00C9017F" w:rsidP="006D2979">
            <w:pPr>
              <w:spacing w:before="0" w:line="240" w:lineRule="auto"/>
              <w:rPr>
                <w:color w:val="000000"/>
                <w:spacing w:val="-6"/>
                <w:szCs w:val="26"/>
              </w:rPr>
            </w:pPr>
            <w:r w:rsidRPr="002C5023">
              <w:rPr>
                <w:color w:val="000000"/>
                <w:spacing w:val="-6"/>
                <w:szCs w:val="26"/>
              </w:rPr>
              <w:t>Quy chuẩn kỹ thuật quốc gia về cấu trúc mã định danh và định dạng dữ liệu gói tin phục vụ kết nối các hệ thống quản lý văn bản và điều hành tác nghiệp điện tử</w:t>
            </w:r>
          </w:p>
        </w:tc>
      </w:tr>
      <w:tr w:rsidR="00C9017F" w:rsidRPr="002C5023" w14:paraId="65D77FB6"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6016E514" w14:textId="77777777" w:rsidR="00C9017F" w:rsidRPr="002C5023" w:rsidRDefault="00C9017F" w:rsidP="006D2979">
            <w:pPr>
              <w:spacing w:before="0" w:line="240" w:lineRule="auto"/>
              <w:rPr>
                <w:color w:val="000000"/>
                <w:spacing w:val="-6"/>
                <w:szCs w:val="26"/>
              </w:rPr>
            </w:pPr>
            <w:r w:rsidRPr="002C5023">
              <w:rPr>
                <w:color w:val="000000"/>
                <w:spacing w:val="-6"/>
                <w:szCs w:val="26"/>
              </w:rPr>
              <w:t>1654/BTTTT-ƯDCNTT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695F1F62"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27/08/2008</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0143DAC2"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và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232BE406" w14:textId="77777777" w:rsidR="00C9017F" w:rsidRPr="002C5023" w:rsidRDefault="00C9017F" w:rsidP="006D2979">
            <w:pPr>
              <w:spacing w:before="0" w:line="240" w:lineRule="auto"/>
              <w:rPr>
                <w:color w:val="000000"/>
                <w:spacing w:val="-6"/>
                <w:szCs w:val="26"/>
              </w:rPr>
            </w:pPr>
            <w:r w:rsidRPr="002C5023">
              <w:rPr>
                <w:color w:val="000000"/>
                <w:spacing w:val="-6"/>
                <w:szCs w:val="26"/>
              </w:rPr>
              <w:t>Hướng dẫn các yêu cầu cơ bản về chức năng, tính năng kỹ thuật cho các dự án dùng chung theo Quyết định số 43/2008/QĐ-TTg</w:t>
            </w:r>
          </w:p>
        </w:tc>
      </w:tr>
      <w:tr w:rsidR="00C9017F" w:rsidRPr="002C5023" w14:paraId="6DE0213A"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174B640A" w14:textId="77777777" w:rsidR="00C9017F" w:rsidRPr="002C5023" w:rsidRDefault="00C9017F" w:rsidP="006D2979">
            <w:pPr>
              <w:spacing w:before="0" w:line="240" w:lineRule="auto"/>
              <w:rPr>
                <w:color w:val="000000"/>
                <w:spacing w:val="-6"/>
                <w:szCs w:val="26"/>
              </w:rPr>
            </w:pPr>
            <w:r w:rsidRPr="002C5023">
              <w:rPr>
                <w:color w:val="000000"/>
                <w:spacing w:val="-6"/>
                <w:szCs w:val="26"/>
              </w:rPr>
              <w:t>2803/BTTTT-THH</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4249999E"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01/10/2014</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1C970EE7"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và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6A2378DA" w14:textId="77777777" w:rsidR="00C9017F" w:rsidRPr="002C5023" w:rsidRDefault="00C9017F" w:rsidP="006D2979">
            <w:pPr>
              <w:spacing w:before="0" w:line="240" w:lineRule="auto"/>
              <w:rPr>
                <w:color w:val="000000"/>
                <w:spacing w:val="-10"/>
                <w:szCs w:val="26"/>
              </w:rPr>
            </w:pPr>
            <w:r w:rsidRPr="002C5023">
              <w:rPr>
                <w:color w:val="000000"/>
                <w:spacing w:val="-10"/>
                <w:szCs w:val="26"/>
              </w:rPr>
              <w:t>Hướng dẫn kỹ thuật liên thông giữa các hệ thống quản lý văn bản và điều hành trong cơ quan nhà nước</w:t>
            </w:r>
          </w:p>
        </w:tc>
      </w:tr>
      <w:tr w:rsidR="00C9017F" w:rsidRPr="002C5023" w14:paraId="0D3EB582"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4A67ACB3" w14:textId="77777777" w:rsidR="00C9017F" w:rsidRPr="002C5023" w:rsidRDefault="00C9017F" w:rsidP="006D2979">
            <w:pPr>
              <w:spacing w:before="0" w:line="240" w:lineRule="auto"/>
              <w:rPr>
                <w:color w:val="000000"/>
                <w:spacing w:val="-6"/>
                <w:szCs w:val="26"/>
              </w:rPr>
            </w:pPr>
            <w:r w:rsidRPr="002C5023">
              <w:rPr>
                <w:color w:val="000000"/>
                <w:spacing w:val="-6"/>
                <w:szCs w:val="26"/>
              </w:rPr>
              <w:t>4089/VPCP-TTĐT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065927F9"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21/04/2017</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255F1FE0"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Văn phòng Chính phủ</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4D56927D" w14:textId="77777777" w:rsidR="00C9017F" w:rsidRPr="002C5023" w:rsidRDefault="00C9017F" w:rsidP="006D2979">
            <w:pPr>
              <w:spacing w:before="0" w:line="240" w:lineRule="auto"/>
              <w:rPr>
                <w:color w:val="000000"/>
                <w:spacing w:val="-6"/>
                <w:szCs w:val="26"/>
              </w:rPr>
            </w:pPr>
            <w:r w:rsidRPr="002C5023">
              <w:rPr>
                <w:color w:val="000000"/>
                <w:spacing w:val="-6"/>
                <w:szCs w:val="26"/>
              </w:rPr>
              <w:t>V/v hướng dẫn quy trình gửi, nhận văn bản điện tử</w:t>
            </w:r>
          </w:p>
        </w:tc>
      </w:tr>
      <w:tr w:rsidR="00C9017F" w:rsidRPr="002C5023" w14:paraId="196EE257"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39C5E583" w14:textId="77777777" w:rsidR="00C9017F" w:rsidRPr="002C5023" w:rsidRDefault="00C9017F" w:rsidP="006D2979">
            <w:pPr>
              <w:spacing w:before="0" w:line="240" w:lineRule="auto"/>
              <w:rPr>
                <w:color w:val="000000"/>
                <w:spacing w:val="-6"/>
                <w:szCs w:val="26"/>
              </w:rPr>
            </w:pPr>
            <w:r w:rsidRPr="002C5023">
              <w:rPr>
                <w:color w:val="000000"/>
                <w:spacing w:val="-6"/>
                <w:szCs w:val="26"/>
              </w:rPr>
              <w:t>28/2018/QĐ-TTg</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7802AFA6"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12/07/2018</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1A196413"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Thủ tướng Chính phủ</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5B20EE9D" w14:textId="77777777" w:rsidR="00C9017F" w:rsidRPr="002C5023" w:rsidRDefault="00C9017F" w:rsidP="006D2979">
            <w:pPr>
              <w:spacing w:before="0" w:line="240" w:lineRule="auto"/>
              <w:rPr>
                <w:color w:val="000000"/>
                <w:spacing w:val="-6"/>
                <w:szCs w:val="26"/>
              </w:rPr>
            </w:pPr>
            <w:r w:rsidRPr="002C5023">
              <w:rPr>
                <w:color w:val="000000"/>
                <w:spacing w:val="-6"/>
                <w:szCs w:val="26"/>
              </w:rPr>
              <w:t>Về việc gửi, nhận văn bản điện tử giữa các cơ quan trong hệ thống hành chính nhà nước Nghiệp vụ công tác văn thư, lưu trữ</w:t>
            </w:r>
          </w:p>
        </w:tc>
      </w:tr>
      <w:tr w:rsidR="00C9017F" w:rsidRPr="002C5023" w14:paraId="00235F12"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4DEDED42" w14:textId="77777777" w:rsidR="00C9017F" w:rsidRPr="002C5023" w:rsidRDefault="00C9017F" w:rsidP="006D2979">
            <w:pPr>
              <w:spacing w:before="0" w:line="240" w:lineRule="auto"/>
              <w:rPr>
                <w:color w:val="000000"/>
                <w:spacing w:val="-6"/>
                <w:szCs w:val="26"/>
              </w:rPr>
            </w:pPr>
            <w:r w:rsidRPr="002C5023">
              <w:rPr>
                <w:color w:val="000000"/>
                <w:spacing w:val="-6"/>
                <w:szCs w:val="26"/>
              </w:rPr>
              <w:t>41/2017/TT-BTTTT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3BB3EC05"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19/12/2017</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00725D01"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&amp;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3E669308" w14:textId="77777777" w:rsidR="00C9017F" w:rsidRPr="002C5023" w:rsidRDefault="00C9017F" w:rsidP="006D2979">
            <w:pPr>
              <w:spacing w:before="0" w:line="240" w:lineRule="auto"/>
              <w:rPr>
                <w:color w:val="000000"/>
                <w:spacing w:val="-6"/>
                <w:szCs w:val="26"/>
              </w:rPr>
            </w:pPr>
            <w:r w:rsidRPr="002C5023">
              <w:rPr>
                <w:color w:val="000000"/>
                <w:spacing w:val="-6"/>
                <w:szCs w:val="26"/>
              </w:rPr>
              <w:t>Quy định sử dụng chữ ký số cho văn bản điện tử trong cơ quan nhà nước</w:t>
            </w:r>
          </w:p>
        </w:tc>
      </w:tr>
      <w:tr w:rsidR="00C9017F" w:rsidRPr="002C5023" w14:paraId="4EB0611D" w14:textId="77777777" w:rsidTr="00D3783B">
        <w:trPr>
          <w:jc w:val="center"/>
        </w:trPr>
        <w:tc>
          <w:tcPr>
            <w:tcW w:w="2392" w:type="dxa"/>
            <w:shd w:val="pct10" w:color="auto" w:fill="auto"/>
          </w:tcPr>
          <w:p w14:paraId="6802E737" w14:textId="77777777" w:rsidR="00C9017F" w:rsidRPr="002C5023" w:rsidRDefault="00C9017F" w:rsidP="006D2979">
            <w:pPr>
              <w:pStyle w:val="BodyTextIndent"/>
              <w:spacing w:before="0" w:line="240" w:lineRule="auto"/>
              <w:rPr>
                <w:rFonts w:ascii="Times New Roman" w:hAnsi="Times New Roman"/>
                <w:spacing w:val="-6"/>
                <w:szCs w:val="26"/>
              </w:rPr>
            </w:pPr>
          </w:p>
        </w:tc>
        <w:tc>
          <w:tcPr>
            <w:tcW w:w="1897" w:type="dxa"/>
            <w:shd w:val="pct10" w:color="auto" w:fill="auto"/>
          </w:tcPr>
          <w:p w14:paraId="526D133B" w14:textId="77777777" w:rsidR="00C9017F" w:rsidRPr="002C5023" w:rsidRDefault="00C9017F" w:rsidP="006D2979">
            <w:pPr>
              <w:pStyle w:val="BodyTextIndent"/>
              <w:spacing w:before="0" w:line="240" w:lineRule="auto"/>
              <w:rPr>
                <w:rFonts w:ascii="Times New Roman" w:hAnsi="Times New Roman"/>
                <w:spacing w:val="-6"/>
                <w:szCs w:val="26"/>
              </w:rPr>
            </w:pPr>
          </w:p>
        </w:tc>
        <w:tc>
          <w:tcPr>
            <w:tcW w:w="1559" w:type="dxa"/>
            <w:shd w:val="pct10" w:color="auto" w:fill="auto"/>
          </w:tcPr>
          <w:p w14:paraId="3D879606" w14:textId="77777777" w:rsidR="00C9017F" w:rsidRPr="002C5023" w:rsidRDefault="00C9017F" w:rsidP="006D2979">
            <w:pPr>
              <w:pStyle w:val="BodyTextIndent"/>
              <w:spacing w:before="0" w:line="240" w:lineRule="auto"/>
              <w:rPr>
                <w:rFonts w:ascii="Times New Roman" w:hAnsi="Times New Roman"/>
                <w:spacing w:val="-6"/>
                <w:szCs w:val="26"/>
              </w:rPr>
            </w:pPr>
          </w:p>
        </w:tc>
        <w:tc>
          <w:tcPr>
            <w:tcW w:w="3433" w:type="dxa"/>
            <w:shd w:val="pct10" w:color="auto" w:fill="auto"/>
          </w:tcPr>
          <w:p w14:paraId="15934AFC" w14:textId="77777777" w:rsidR="00C9017F" w:rsidRPr="002C5023" w:rsidRDefault="00C9017F" w:rsidP="006D2979">
            <w:pPr>
              <w:pStyle w:val="BodyTextIndent"/>
              <w:keepNext/>
              <w:spacing w:before="0" w:line="240" w:lineRule="auto"/>
              <w:rPr>
                <w:rFonts w:ascii="Times New Roman" w:hAnsi="Times New Roman"/>
                <w:spacing w:val="-6"/>
                <w:szCs w:val="26"/>
              </w:rPr>
            </w:pPr>
          </w:p>
        </w:tc>
      </w:tr>
    </w:tbl>
    <w:p w14:paraId="5F8A7EE2" w14:textId="77777777" w:rsidR="00C9017F" w:rsidRPr="002C5023" w:rsidRDefault="00C9017F" w:rsidP="006D2979">
      <w:pPr>
        <w:pStyle w:val="Caption"/>
        <w:spacing w:before="0" w:after="0" w:line="240" w:lineRule="auto"/>
        <w:ind w:left="57"/>
        <w:jc w:val="center"/>
        <w:rPr>
          <w:rFonts w:ascii="Times New Roman" w:hAnsi="Times New Roman"/>
          <w:b w:val="0"/>
          <w:spacing w:val="-6"/>
          <w:szCs w:val="26"/>
        </w:rPr>
      </w:pPr>
      <w:r w:rsidRPr="002C5023">
        <w:rPr>
          <w:rFonts w:ascii="Times New Roman" w:hAnsi="Times New Roman"/>
          <w:b w:val="0"/>
          <w:spacing w:val="-6"/>
          <w:szCs w:val="26"/>
        </w:rPr>
        <w:t xml:space="preserve">Bảng </w:t>
      </w:r>
      <w:r w:rsidRPr="002C5023">
        <w:rPr>
          <w:rFonts w:ascii="Times New Roman" w:hAnsi="Times New Roman"/>
          <w:b w:val="0"/>
          <w:spacing w:val="-6"/>
          <w:szCs w:val="26"/>
        </w:rPr>
        <w:fldChar w:fldCharType="begin"/>
      </w:r>
      <w:r w:rsidRPr="002C5023">
        <w:rPr>
          <w:rFonts w:ascii="Times New Roman" w:hAnsi="Times New Roman"/>
          <w:b w:val="0"/>
          <w:spacing w:val="-6"/>
          <w:szCs w:val="26"/>
        </w:rPr>
        <w:instrText xml:space="preserve"> SEQ Bảng \* ARABIC </w:instrText>
      </w:r>
      <w:r w:rsidRPr="002C5023">
        <w:rPr>
          <w:rFonts w:ascii="Times New Roman" w:hAnsi="Times New Roman"/>
          <w:b w:val="0"/>
          <w:spacing w:val="-6"/>
          <w:szCs w:val="26"/>
        </w:rPr>
        <w:fldChar w:fldCharType="separate"/>
      </w:r>
      <w:r w:rsidRPr="002C5023">
        <w:rPr>
          <w:rFonts w:ascii="Times New Roman" w:hAnsi="Times New Roman"/>
          <w:b w:val="0"/>
          <w:noProof/>
          <w:spacing w:val="-6"/>
          <w:szCs w:val="26"/>
        </w:rPr>
        <w:t>2</w:t>
      </w:r>
      <w:r w:rsidRPr="002C5023">
        <w:rPr>
          <w:rFonts w:ascii="Times New Roman" w:hAnsi="Times New Roman"/>
          <w:b w:val="0"/>
          <w:spacing w:val="-6"/>
          <w:szCs w:val="26"/>
        </w:rPr>
        <w:fldChar w:fldCharType="end"/>
      </w:r>
      <w:r w:rsidRPr="002C5023">
        <w:rPr>
          <w:rFonts w:ascii="Times New Roman" w:hAnsi="Times New Roman"/>
          <w:b w:val="0"/>
          <w:spacing w:val="-6"/>
          <w:szCs w:val="26"/>
        </w:rPr>
        <w:t>: Tài liệu tham khảo</w:t>
      </w:r>
    </w:p>
    <w:p w14:paraId="164A81AB" w14:textId="77777777" w:rsidR="002B294D" w:rsidRDefault="002B294D">
      <w:pPr>
        <w:widowControl/>
        <w:spacing w:before="0" w:line="240" w:lineRule="auto"/>
        <w:ind w:left="0"/>
        <w:rPr>
          <w:b/>
          <w:sz w:val="28"/>
        </w:rPr>
      </w:pPr>
      <w:bookmarkStart w:id="30" w:name="_Toc140828157"/>
      <w:bookmarkStart w:id="31" w:name="_Toc202190029"/>
      <w:bookmarkStart w:id="32" w:name="_Toc202190787"/>
      <w:r>
        <w:br w:type="page"/>
      </w:r>
    </w:p>
    <w:p w14:paraId="5F328CC6" w14:textId="39ABFE60" w:rsidR="00C9017F" w:rsidRPr="002C5023" w:rsidRDefault="00C9017F" w:rsidP="002C5023">
      <w:pPr>
        <w:pStyle w:val="Heading2"/>
      </w:pPr>
      <w:r w:rsidRPr="002C5023">
        <w:lastRenderedPageBreak/>
        <w:t>Mô tả tài liệu</w:t>
      </w:r>
      <w:bookmarkEnd w:id="30"/>
      <w:bookmarkEnd w:id="31"/>
      <w:bookmarkEnd w:id="32"/>
    </w:p>
    <w:p w14:paraId="314F7E9E" w14:textId="2B8FE28F" w:rsidR="00C9017F" w:rsidRPr="002C5023" w:rsidRDefault="008A736A" w:rsidP="006D2979">
      <w:pPr>
        <w:spacing w:before="0" w:line="240" w:lineRule="auto"/>
        <w:jc w:val="both"/>
        <w:rPr>
          <w:color w:val="000000"/>
          <w:spacing w:val="-6"/>
          <w:szCs w:val="26"/>
        </w:rPr>
      </w:pPr>
      <w:r w:rsidRPr="002C5023">
        <w:rPr>
          <w:color w:val="000000"/>
          <w:spacing w:val="-6"/>
          <w:szCs w:val="26"/>
        </w:rPr>
        <w:t>Tài liệu bao gồm 3</w:t>
      </w:r>
      <w:r w:rsidR="00C9017F" w:rsidRPr="002C5023">
        <w:rPr>
          <w:color w:val="000000"/>
          <w:spacing w:val="-6"/>
          <w:szCs w:val="26"/>
        </w:rPr>
        <w:t xml:space="preserve"> phần được tổ chức như sau:</w:t>
      </w:r>
    </w:p>
    <w:p w14:paraId="51B94272"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pacing w:val="-14"/>
          <w:szCs w:val="26"/>
        </w:rPr>
      </w:pPr>
      <w:r w:rsidRPr="002C5023">
        <w:rPr>
          <w:rFonts w:cs="Times New Roman"/>
          <w:color w:val="000000"/>
          <w:spacing w:val="-14"/>
          <w:szCs w:val="26"/>
        </w:rPr>
        <w:t>Phần 1: Giới thiệu - Phần này sẽ trình bày về mục đích và phạm vi và ý nghĩa của tài liệu.</w:t>
      </w:r>
    </w:p>
    <w:p w14:paraId="4B370174"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pacing w:val="-16"/>
          <w:szCs w:val="26"/>
        </w:rPr>
      </w:pPr>
      <w:r w:rsidRPr="002C5023">
        <w:rPr>
          <w:rFonts w:cs="Times New Roman"/>
          <w:color w:val="000000"/>
          <w:spacing w:val="-16"/>
          <w:szCs w:val="26"/>
        </w:rPr>
        <w:t>Phần 2: Tổng quan về hệ thống - Phần này sẽ trình bày cái nhìn tổng quan về hệ thống Voffice.</w:t>
      </w:r>
    </w:p>
    <w:p w14:paraId="183FAA84" w14:textId="294DAF73"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pacing w:val="-6"/>
          <w:szCs w:val="26"/>
        </w:rPr>
      </w:pPr>
      <w:r w:rsidRPr="002C5023">
        <w:rPr>
          <w:rFonts w:cs="Times New Roman"/>
          <w:color w:val="000000"/>
          <w:spacing w:val="-14"/>
          <w:szCs w:val="26"/>
        </w:rPr>
        <w:t>Phần</w:t>
      </w:r>
      <w:r w:rsidRPr="002C5023">
        <w:rPr>
          <w:rFonts w:cs="Times New Roman"/>
          <w:color w:val="000000"/>
          <w:spacing w:val="-6"/>
          <w:szCs w:val="26"/>
        </w:rPr>
        <w:t xml:space="preserve"> 3: Yêu cầu chức năng/nghiệp vụ - Phần này là trọng tâm của tài liệu, trình bày các yêu cầu nâng cấp của Voffice sau khi đã thử nghiệm và sử dụng. Dựa trên các quy trình nghiệp vụ đó, tài liệu đưa ra đề xuất các yêu cầu chức năng của hệ thống nhằm đáp ứng được yêu cầu nghiệp vụ đề ra.</w:t>
      </w:r>
    </w:p>
    <w:p w14:paraId="78C299E4" w14:textId="03FDB35A" w:rsidR="00C9017F" w:rsidRPr="002C5023" w:rsidRDefault="00C9017F" w:rsidP="006D2979">
      <w:pPr>
        <w:widowControl/>
        <w:spacing w:before="0" w:line="240" w:lineRule="auto"/>
        <w:ind w:left="0"/>
        <w:rPr>
          <w:b/>
          <w:spacing w:val="-6"/>
          <w:kern w:val="28"/>
          <w:szCs w:val="26"/>
        </w:rPr>
      </w:pPr>
      <w:r w:rsidRPr="002C5023">
        <w:rPr>
          <w:spacing w:val="-6"/>
          <w:szCs w:val="26"/>
        </w:rPr>
        <w:br w:type="page"/>
      </w:r>
    </w:p>
    <w:p w14:paraId="57FE35A4" w14:textId="77777777" w:rsidR="00653D54" w:rsidRPr="002C5023" w:rsidRDefault="00653D54" w:rsidP="006D2979">
      <w:pPr>
        <w:pStyle w:val="Heading1"/>
        <w:tabs>
          <w:tab w:val="clear" w:pos="432"/>
          <w:tab w:val="num" w:pos="560"/>
        </w:tabs>
        <w:snapToGrid w:val="0"/>
        <w:spacing w:before="0" w:after="0" w:line="240" w:lineRule="auto"/>
        <w:ind w:left="57" w:firstLine="0"/>
        <w:rPr>
          <w:snapToGrid/>
          <w:spacing w:val="-6"/>
          <w:szCs w:val="26"/>
        </w:rPr>
      </w:pPr>
      <w:bookmarkStart w:id="33" w:name="_Toc202190030"/>
      <w:bookmarkStart w:id="34" w:name="_Toc202190788"/>
      <w:r w:rsidRPr="002C5023">
        <w:rPr>
          <w:spacing w:val="-6"/>
          <w:szCs w:val="26"/>
        </w:rPr>
        <w:lastRenderedPageBreak/>
        <w:t>TỔNG QUAN VỀ HỆ THỐNG</w:t>
      </w:r>
      <w:bookmarkEnd w:id="33"/>
      <w:bookmarkEnd w:id="34"/>
    </w:p>
    <w:p w14:paraId="4E5CB28A" w14:textId="77777777" w:rsidR="00653D54" w:rsidRPr="002C5023" w:rsidRDefault="00653D54" w:rsidP="002C5023">
      <w:pPr>
        <w:pStyle w:val="Heading2"/>
        <w:rPr>
          <w:sz w:val="26"/>
        </w:rPr>
      </w:pPr>
      <w:bookmarkStart w:id="35" w:name="_Toc202190031"/>
      <w:bookmarkStart w:id="36" w:name="_Toc202190789"/>
      <w:r w:rsidRPr="002C5023">
        <w:t>Phát biểu bài toán</w:t>
      </w:r>
      <w:bookmarkEnd w:id="35"/>
      <w:bookmarkEnd w:id="36"/>
    </w:p>
    <w:p w14:paraId="553A296E" w14:textId="77777777" w:rsidR="00653D54" w:rsidRPr="002C5023" w:rsidRDefault="00653D54" w:rsidP="006D2979">
      <w:pPr>
        <w:spacing w:before="0" w:line="240" w:lineRule="auto"/>
        <w:jc w:val="both"/>
        <w:rPr>
          <w:color w:val="0000FF"/>
          <w:szCs w:val="26"/>
          <w:lang w:val="vi-VN"/>
        </w:rPr>
      </w:pPr>
      <w:r w:rsidRPr="002C5023">
        <w:rPr>
          <w:szCs w:val="26"/>
        </w:rPr>
        <w:t>Hệ thống Quản lý Văn bản và Điều hành Điện tử là hệ thống hỗ trợ quản lý văn phòng điện tử bao gồm quản lý văn bản đến, đi, hồ sơ, công việc... cho phép Lãnh đạo, nhân viên tham gia xử lý văn bản, hồ sơ, công việc… online. Hệ thống Voffice đóng gói có khả năng cấu hình phù hợp cho nhiều loại cơ quan, đơn vị khác nhau.</w:t>
      </w:r>
    </w:p>
    <w:p w14:paraId="33543DE0" w14:textId="77777777" w:rsidR="00653D54" w:rsidRPr="002C5023" w:rsidRDefault="00653D54" w:rsidP="002C5023">
      <w:pPr>
        <w:pStyle w:val="Heading2"/>
        <w:rPr>
          <w:sz w:val="26"/>
        </w:rPr>
      </w:pPr>
      <w:bookmarkStart w:id="37" w:name="_Toc202190032"/>
      <w:bookmarkStart w:id="38" w:name="_Toc202190790"/>
      <w:r w:rsidRPr="002C5023">
        <w:t>Mục tiêu hệ thống</w:t>
      </w:r>
      <w:bookmarkEnd w:id="37"/>
      <w:bookmarkEnd w:id="38"/>
    </w:p>
    <w:p w14:paraId="41D676D8" w14:textId="77777777" w:rsidR="00653D54" w:rsidRPr="002C5023" w:rsidRDefault="00653D54" w:rsidP="006D2979">
      <w:pPr>
        <w:spacing w:before="0" w:line="240" w:lineRule="auto"/>
        <w:jc w:val="both"/>
        <w:rPr>
          <w:szCs w:val="26"/>
        </w:rPr>
      </w:pPr>
      <w:r w:rsidRPr="002C5023">
        <w:rPr>
          <w:szCs w:val="26"/>
        </w:rPr>
        <w:t>Hệ thống Quản lý văn bản và điều hành tác nghiệp điện tử phải đáp ứng được các mục tiêu sau đây:</w:t>
      </w:r>
    </w:p>
    <w:p w14:paraId="5B9A0659" w14:textId="77777777" w:rsidR="00653D54" w:rsidRPr="002C5023" w:rsidRDefault="00653D54" w:rsidP="006D2979">
      <w:pPr>
        <w:pStyle w:val="ListParagraph"/>
        <w:widowControl w:val="0"/>
        <w:numPr>
          <w:ilvl w:val="0"/>
          <w:numId w:val="13"/>
        </w:numPr>
        <w:snapToGrid w:val="0"/>
        <w:spacing w:line="240" w:lineRule="auto"/>
        <w:ind w:left="57" w:firstLine="0"/>
        <w:contextualSpacing/>
        <w:jc w:val="both"/>
        <w:rPr>
          <w:rFonts w:cs="Times New Roman"/>
          <w:szCs w:val="26"/>
        </w:rPr>
      </w:pPr>
      <w:r w:rsidRPr="002C5023">
        <w:rPr>
          <w:rFonts w:cs="Times New Roman"/>
          <w:szCs w:val="26"/>
        </w:rPr>
        <w:t>Đảm bảo đầy đủ các chức năng của một hệ thống văn phòng điện tử bao gồm văn bản đến, đi, hồ sơ, công việc, lịch công tác</w:t>
      </w:r>
    </w:p>
    <w:p w14:paraId="3EF261EB" w14:textId="77777777" w:rsidR="00653D54" w:rsidRPr="002C5023" w:rsidRDefault="00653D54" w:rsidP="006D2979">
      <w:pPr>
        <w:pStyle w:val="ListParagraph"/>
        <w:widowControl w:val="0"/>
        <w:numPr>
          <w:ilvl w:val="0"/>
          <w:numId w:val="13"/>
        </w:numPr>
        <w:snapToGrid w:val="0"/>
        <w:spacing w:line="240" w:lineRule="auto"/>
        <w:ind w:left="57" w:firstLine="0"/>
        <w:contextualSpacing/>
        <w:jc w:val="both"/>
        <w:rPr>
          <w:rFonts w:cs="Times New Roman"/>
          <w:szCs w:val="26"/>
        </w:rPr>
      </w:pPr>
      <w:r w:rsidRPr="002C5023">
        <w:rPr>
          <w:rFonts w:cs="Times New Roman"/>
          <w:szCs w:val="26"/>
        </w:rPr>
        <w:t>Có khả năng cấu hình đáp ứng với nhiều loại cơ quan, đơn vị khác nhau</w:t>
      </w:r>
    </w:p>
    <w:p w14:paraId="73A34930" w14:textId="77777777" w:rsidR="00653D54" w:rsidRPr="002C5023" w:rsidRDefault="00653D54" w:rsidP="006D2979">
      <w:pPr>
        <w:pStyle w:val="ListParagraph"/>
        <w:widowControl w:val="0"/>
        <w:numPr>
          <w:ilvl w:val="0"/>
          <w:numId w:val="13"/>
        </w:numPr>
        <w:snapToGrid w:val="0"/>
        <w:spacing w:line="240" w:lineRule="auto"/>
        <w:ind w:left="57" w:firstLine="0"/>
        <w:contextualSpacing/>
        <w:jc w:val="both"/>
        <w:rPr>
          <w:rFonts w:cs="Times New Roman"/>
          <w:b/>
          <w:szCs w:val="26"/>
        </w:rPr>
      </w:pPr>
      <w:r w:rsidRPr="002C5023">
        <w:rPr>
          <w:rFonts w:cs="Times New Roman"/>
          <w:color w:val="000000"/>
          <w:spacing w:val="-14"/>
          <w:szCs w:val="26"/>
        </w:rPr>
        <w:t>Đảm</w:t>
      </w:r>
      <w:r w:rsidRPr="002C5023">
        <w:rPr>
          <w:rFonts w:cs="Times New Roman"/>
          <w:szCs w:val="26"/>
        </w:rPr>
        <w:t xml:space="preserve"> bảo an toàn, bảo mật cho dữ liệu và hệ thống</w:t>
      </w:r>
    </w:p>
    <w:p w14:paraId="5A3BA7F4" w14:textId="77777777" w:rsidR="00653D54" w:rsidRPr="002C5023" w:rsidRDefault="00653D54" w:rsidP="002C5023">
      <w:pPr>
        <w:pStyle w:val="Heading2"/>
        <w:rPr>
          <w:sz w:val="26"/>
        </w:rPr>
      </w:pPr>
      <w:bookmarkStart w:id="39" w:name="_Toc202190033"/>
      <w:bookmarkStart w:id="40" w:name="_Toc202190791"/>
      <w:r w:rsidRPr="002C5023">
        <w:t>Phạm vi hệ thống</w:t>
      </w:r>
      <w:bookmarkEnd w:id="39"/>
      <w:bookmarkEnd w:id="40"/>
    </w:p>
    <w:p w14:paraId="3DA71CAC" w14:textId="77777777" w:rsidR="00653D54" w:rsidRPr="002C5023" w:rsidRDefault="00653D54" w:rsidP="002C5023">
      <w:pPr>
        <w:pStyle w:val="Heading3"/>
      </w:pPr>
      <w:bookmarkStart w:id="41" w:name="_Toc202190034"/>
      <w:r w:rsidRPr="002C5023">
        <w:t>Danh sách nhóm người sử dụng hệ thống</w:t>
      </w:r>
      <w:bookmarkEnd w:id="41"/>
    </w:p>
    <w:p w14:paraId="4F03D4F1" w14:textId="77777777" w:rsidR="00653D54" w:rsidRPr="002C5023" w:rsidRDefault="00653D54" w:rsidP="002C5023">
      <w:pPr>
        <w:spacing w:before="0" w:line="240" w:lineRule="auto"/>
        <w:jc w:val="both"/>
        <w:rPr>
          <w:spacing w:val="-6"/>
          <w:szCs w:val="26"/>
        </w:rPr>
      </w:pPr>
      <w:r w:rsidRPr="002C5023">
        <w:rPr>
          <w:spacing w:val="-6"/>
          <w:szCs w:val="26"/>
        </w:rPr>
        <w:t>Các đối tượng tham gia vào hoạt động của hệ thống bao gồm:</w:t>
      </w:r>
    </w:p>
    <w:p w14:paraId="610CEEF3" w14:textId="77777777" w:rsidR="00653D54" w:rsidRPr="002C5023" w:rsidRDefault="00653D54" w:rsidP="002C5023">
      <w:pPr>
        <w:pStyle w:val="ListParagraph"/>
        <w:widowControl w:val="0"/>
        <w:numPr>
          <w:ilvl w:val="0"/>
          <w:numId w:val="13"/>
        </w:numPr>
        <w:snapToGrid w:val="0"/>
        <w:spacing w:line="240" w:lineRule="auto"/>
        <w:ind w:left="57" w:firstLine="0"/>
        <w:contextualSpacing/>
        <w:jc w:val="both"/>
        <w:rPr>
          <w:rFonts w:cs="Times New Roman"/>
          <w:spacing w:val="-6"/>
          <w:szCs w:val="26"/>
        </w:rPr>
      </w:pPr>
      <w:r w:rsidRPr="002C5023">
        <w:rPr>
          <w:rFonts w:cs="Times New Roman"/>
          <w:color w:val="000000"/>
          <w:spacing w:val="-14"/>
          <w:szCs w:val="26"/>
        </w:rPr>
        <w:t>Quản</w:t>
      </w:r>
      <w:r w:rsidRPr="002C5023">
        <w:rPr>
          <w:rFonts w:cs="Times New Roman"/>
          <w:spacing w:val="-6"/>
          <w:szCs w:val="26"/>
        </w:rPr>
        <w:t xml:space="preserve"> trị hệ thống</w:t>
      </w:r>
    </w:p>
    <w:p w14:paraId="4837D278" w14:textId="77777777" w:rsidR="00653D54" w:rsidRPr="002C5023" w:rsidRDefault="00653D54" w:rsidP="002C5023">
      <w:pPr>
        <w:pStyle w:val="ListParagraph"/>
        <w:widowControl w:val="0"/>
        <w:numPr>
          <w:ilvl w:val="0"/>
          <w:numId w:val="13"/>
        </w:numPr>
        <w:snapToGrid w:val="0"/>
        <w:spacing w:line="240" w:lineRule="auto"/>
        <w:ind w:left="57" w:firstLine="0"/>
        <w:contextualSpacing/>
        <w:jc w:val="both"/>
        <w:rPr>
          <w:rFonts w:cs="Times New Roman"/>
          <w:spacing w:val="-6"/>
          <w:szCs w:val="26"/>
        </w:rPr>
      </w:pPr>
      <w:r w:rsidRPr="002C5023">
        <w:rPr>
          <w:rFonts w:cs="Times New Roman"/>
          <w:color w:val="000000"/>
          <w:spacing w:val="-14"/>
          <w:szCs w:val="26"/>
        </w:rPr>
        <w:t>Lãnh</w:t>
      </w:r>
      <w:r w:rsidRPr="002C5023">
        <w:rPr>
          <w:rFonts w:cs="Times New Roman"/>
          <w:spacing w:val="-6"/>
          <w:szCs w:val="26"/>
        </w:rPr>
        <w:t xml:space="preserve"> đạo:</w:t>
      </w:r>
    </w:p>
    <w:p w14:paraId="118E81C8" w14:textId="749DE4F1"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Bộ trưởng, Thứ trưởng</w:t>
      </w:r>
    </w:p>
    <w:p w14:paraId="36FBD94F" w14:textId="43B2F0C4"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Tổng cục trưởng, Phó Tổng cục trưởng, Chánh Văn phòng, Phó Chánh Văn phòng, Trưởng ban, Phó Trưởng ban.</w:t>
      </w:r>
    </w:p>
    <w:p w14:paraId="09869397" w14:textId="77777777"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Vụ trưởng, Phó Vụ trưởng, Cục trưởng, Phó Cục trưởng.</w:t>
      </w:r>
    </w:p>
    <w:p w14:paraId="4E400D7D" w14:textId="4D9FE0F9"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Giám đốc, Phó Giám đốc; Viện trưởng, Phó Viện trưởng; Tổng Biên tập, Phó Tổng biên tập</w:t>
      </w:r>
    </w:p>
    <w:p w14:paraId="53A096CE" w14:textId="24BF3937"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Trưởng phòng, Phó Trưởng phòng (áp dụng cho cả cơ quan hành chính và đơn vị sự nghiệp công lập).</w:t>
      </w:r>
    </w:p>
    <w:p w14:paraId="5702C673" w14:textId="4C798CA9"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Trưởng khoa, Phó Trưởng khoa; Trưởng ban, Phó Trưởng ban; Trưởng đoàn, Phó Trưởng đoàn; Giám đốc Trung tâm, Phó Giám đốc Trung tâm; Viện trưởng, Phó Viện trưởng; Xưởng trưởng, Phó Xưởng trưởng.</w:t>
      </w:r>
    </w:p>
    <w:p w14:paraId="2DD83B5F" w14:textId="76044C0A" w:rsidR="00653D54" w:rsidRPr="002C5023" w:rsidRDefault="000C0FCC" w:rsidP="002C5023">
      <w:pPr>
        <w:snapToGrid w:val="0"/>
        <w:spacing w:line="240" w:lineRule="auto"/>
        <w:contextualSpacing/>
        <w:jc w:val="both"/>
        <w:rPr>
          <w:spacing w:val="-6"/>
          <w:szCs w:val="26"/>
        </w:rPr>
      </w:pPr>
      <w:r w:rsidRPr="002C5023">
        <w:rPr>
          <w:color w:val="000000"/>
          <w:spacing w:val="-14"/>
          <w:szCs w:val="26"/>
        </w:rPr>
        <w:t xml:space="preserve">- </w:t>
      </w:r>
      <w:r w:rsidRPr="002C5023">
        <w:rPr>
          <w:color w:val="000000"/>
          <w:spacing w:val="-14"/>
          <w:szCs w:val="26"/>
        </w:rPr>
        <w:tab/>
      </w:r>
      <w:r w:rsidR="00653D54" w:rsidRPr="002C5023">
        <w:rPr>
          <w:color w:val="000000"/>
          <w:spacing w:val="-14"/>
          <w:szCs w:val="26"/>
        </w:rPr>
        <w:t>Văn</w:t>
      </w:r>
      <w:r w:rsidR="00653D54" w:rsidRPr="002C5023">
        <w:rPr>
          <w:spacing w:val="-6"/>
          <w:szCs w:val="26"/>
        </w:rPr>
        <w:t xml:space="preserve"> thư:</w:t>
      </w:r>
    </w:p>
    <w:p w14:paraId="5B6A875F" w14:textId="491AC7F7"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 xml:space="preserve">Văn thư cơ quan cấp </w:t>
      </w:r>
      <w:r w:rsidR="007F2514" w:rsidRPr="002C5023">
        <w:rPr>
          <w:rFonts w:cs="Times New Roman"/>
          <w:spacing w:val="-6"/>
          <w:szCs w:val="26"/>
        </w:rPr>
        <w:t>Bộ</w:t>
      </w:r>
    </w:p>
    <w:p w14:paraId="20D83BE1" w14:textId="77777777"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Văn thư đơn vị.</w:t>
      </w:r>
    </w:p>
    <w:p w14:paraId="227DDD97" w14:textId="274DFC68"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 xml:space="preserve">Thư ký của: </w:t>
      </w:r>
      <w:r w:rsidR="002E39AB" w:rsidRPr="002C5023">
        <w:rPr>
          <w:rFonts w:cs="Times New Roman"/>
          <w:spacing w:val="-6"/>
          <w:szCs w:val="26"/>
        </w:rPr>
        <w:t>Bộ trưởng, Thứ trưởng, Tổng cục trưởng,</w:t>
      </w:r>
      <w:r w:rsidR="006D2979" w:rsidRPr="002C5023">
        <w:rPr>
          <w:rFonts w:cs="Times New Roman"/>
          <w:spacing w:val="-6"/>
          <w:szCs w:val="26"/>
        </w:rPr>
        <w:t xml:space="preserve"> </w:t>
      </w:r>
      <w:r w:rsidRPr="002C5023">
        <w:rPr>
          <w:rFonts w:cs="Times New Roman"/>
          <w:spacing w:val="-6"/>
          <w:szCs w:val="26"/>
        </w:rPr>
        <w:t>…</w:t>
      </w:r>
    </w:p>
    <w:p w14:paraId="51AA9BD5" w14:textId="77777777" w:rsidR="00653D54" w:rsidRPr="002C5023" w:rsidRDefault="00653D54" w:rsidP="002C5023">
      <w:pPr>
        <w:pStyle w:val="ListParagraph"/>
        <w:widowControl w:val="0"/>
        <w:numPr>
          <w:ilvl w:val="0"/>
          <w:numId w:val="13"/>
        </w:numPr>
        <w:snapToGrid w:val="0"/>
        <w:spacing w:line="240" w:lineRule="auto"/>
        <w:ind w:left="57" w:firstLine="0"/>
        <w:contextualSpacing/>
        <w:jc w:val="both"/>
        <w:rPr>
          <w:rFonts w:cs="Times New Roman"/>
          <w:spacing w:val="-6"/>
          <w:szCs w:val="26"/>
        </w:rPr>
      </w:pPr>
      <w:r w:rsidRPr="002C5023">
        <w:rPr>
          <w:rFonts w:cs="Times New Roman"/>
          <w:color w:val="000000"/>
          <w:spacing w:val="-14"/>
          <w:szCs w:val="26"/>
        </w:rPr>
        <w:t>Chuyên</w:t>
      </w:r>
      <w:r w:rsidRPr="002C5023">
        <w:rPr>
          <w:rFonts w:cs="Times New Roman"/>
          <w:spacing w:val="-6"/>
          <w:szCs w:val="26"/>
        </w:rPr>
        <w:t xml:space="preserve"> viên:</w:t>
      </w:r>
    </w:p>
    <w:p w14:paraId="19291A24" w14:textId="2FDE346F"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 xml:space="preserve">Cán bộ, công chức, viên chức thuộc các đơn vị hành chính của </w:t>
      </w:r>
      <w:r w:rsidR="000C0FCC" w:rsidRPr="002C5023">
        <w:rPr>
          <w:rFonts w:cs="Times New Roman"/>
          <w:spacing w:val="-6"/>
          <w:szCs w:val="26"/>
        </w:rPr>
        <w:t>Bộ</w:t>
      </w:r>
    </w:p>
    <w:p w14:paraId="50F9D83A" w14:textId="77777777" w:rsidR="00C54CD8" w:rsidRPr="002C5023" w:rsidRDefault="00C54CD8" w:rsidP="006D2979">
      <w:pPr>
        <w:widowControl/>
        <w:spacing w:before="0" w:line="240" w:lineRule="auto"/>
        <w:ind w:left="0"/>
        <w:rPr>
          <w:spacing w:val="-6"/>
          <w:kern w:val="28"/>
          <w:szCs w:val="26"/>
        </w:rPr>
      </w:pPr>
      <w:r w:rsidRPr="002C5023">
        <w:rPr>
          <w:b/>
          <w:spacing w:val="-6"/>
          <w:szCs w:val="26"/>
        </w:rPr>
        <w:br w:type="page"/>
      </w:r>
    </w:p>
    <w:p w14:paraId="15CE0348" w14:textId="77777777" w:rsidR="001C0FAA" w:rsidRPr="002C5023" w:rsidRDefault="001C0FAA" w:rsidP="006D2979">
      <w:pPr>
        <w:pStyle w:val="Heading1"/>
        <w:spacing w:line="240" w:lineRule="auto"/>
      </w:pPr>
      <w:bookmarkStart w:id="42" w:name="_Toc140828164"/>
      <w:bookmarkStart w:id="43" w:name="_Toc202190035"/>
      <w:bookmarkStart w:id="44" w:name="_Toc202190792"/>
      <w:r w:rsidRPr="002C5023">
        <w:rPr>
          <w:spacing w:val="-6"/>
          <w:szCs w:val="26"/>
        </w:rPr>
        <w:lastRenderedPageBreak/>
        <w:t>THỐNG NHẤT YÊU CẦU CHỨC NĂNG/NGHIỆP VỤ</w:t>
      </w:r>
      <w:bookmarkEnd w:id="42"/>
      <w:bookmarkEnd w:id="43"/>
      <w:bookmarkEnd w:id="44"/>
    </w:p>
    <w:p w14:paraId="66882798" w14:textId="50BDA0C8" w:rsidR="0063702C" w:rsidRPr="002C5023" w:rsidRDefault="00045E77" w:rsidP="006D2979">
      <w:pPr>
        <w:pStyle w:val="Heading2"/>
        <w:spacing w:line="240" w:lineRule="auto"/>
      </w:pPr>
      <w:bookmarkStart w:id="45" w:name="_Toc202190036"/>
      <w:bookmarkStart w:id="46" w:name="_Toc202190793"/>
      <w:r w:rsidRPr="002C5023">
        <w:rPr>
          <w:szCs w:val="24"/>
        </w:rPr>
        <w:t>[YC3</w:t>
      </w:r>
      <w:r w:rsidR="00B21A9A" w:rsidRPr="002C5023">
        <w:rPr>
          <w:szCs w:val="24"/>
        </w:rPr>
        <w:t xml:space="preserve">] </w:t>
      </w:r>
      <w:r w:rsidR="0063702C" w:rsidRPr="002C5023">
        <w:t>Cần đồng nhất 2 việc này và rút gọn lại chỉ cần 1 thao tác phê và gửi, khi Lãnh đạo Bộ ghi lời phê thì đồng nghĩa đó là chỉ đạo thì phải có lời phê và ký số là căn cứ</w:t>
      </w:r>
      <w:bookmarkEnd w:id="6"/>
      <w:bookmarkEnd w:id="45"/>
      <w:bookmarkEnd w:id="46"/>
    </w:p>
    <w:p w14:paraId="7EE2F28A" w14:textId="1EA0F058" w:rsidR="00083617" w:rsidRPr="002C5023" w:rsidRDefault="00083617" w:rsidP="006D2979">
      <w:pPr>
        <w:pStyle w:val="Heading3"/>
        <w:spacing w:line="240" w:lineRule="auto"/>
      </w:pPr>
      <w:bookmarkStart w:id="47" w:name="_Toc198238663"/>
      <w:bookmarkStart w:id="48" w:name="_Toc202190037"/>
      <w:r w:rsidRPr="002C5023">
        <w:t>Mô tả chung về yêu cầu thay đổi</w:t>
      </w:r>
      <w:bookmarkEnd w:id="47"/>
      <w:bookmarkEnd w:id="48"/>
      <w:r w:rsidRPr="002C5023">
        <w:t xml:space="preserve"> </w:t>
      </w:r>
    </w:p>
    <w:p w14:paraId="097C9045" w14:textId="369F667E" w:rsidR="009E7D14" w:rsidRPr="002C5023" w:rsidRDefault="00FE1E38" w:rsidP="006D2979">
      <w:pPr>
        <w:spacing w:line="240" w:lineRule="auto"/>
        <w:rPr>
          <w:szCs w:val="26"/>
        </w:rPr>
      </w:pPr>
      <w:r w:rsidRPr="002C5023">
        <w:rPr>
          <w:b/>
          <w:szCs w:val="26"/>
          <w:u w:val="single"/>
        </w:rPr>
        <w:t>Hiện trạng</w:t>
      </w:r>
      <w:r w:rsidRPr="002C5023">
        <w:rPr>
          <w:szCs w:val="26"/>
        </w:rPr>
        <w:t xml:space="preserve">: </w:t>
      </w:r>
      <w:r w:rsidR="00045E77" w:rsidRPr="002C5023">
        <w:rPr>
          <w:szCs w:val="26"/>
        </w:rPr>
        <w:t xml:space="preserve"> </w:t>
      </w:r>
      <w:r w:rsidR="009E7D14" w:rsidRPr="002C5023">
        <w:rPr>
          <w:szCs w:val="26"/>
        </w:rPr>
        <w:t xml:space="preserve"> </w:t>
      </w:r>
      <w:r w:rsidR="00045E77" w:rsidRPr="002C5023">
        <w:rPr>
          <w:szCs w:val="26"/>
        </w:rPr>
        <w:t xml:space="preserve">Văn bản đi/ Ký phiếu trình: Khi phê trên phiếu trình thì phải thực hiện 2 thao tác (1) ghi lời phê và (2) ký số vào phiếu trình </w:t>
      </w:r>
    </w:p>
    <w:p w14:paraId="63A87FCC" w14:textId="1A4FCE8B" w:rsidR="009E7D14" w:rsidRPr="002C5023" w:rsidRDefault="009E7D14" w:rsidP="00561F89">
      <w:pPr>
        <w:pStyle w:val="NormalIndent"/>
      </w:pPr>
      <w:r w:rsidRPr="002C5023">
        <w:t xml:space="preserve">Đối với những văn bản phối hợp khi người dùng chọn ký số </w:t>
      </w:r>
      <w:r w:rsidRPr="002C5023">
        <w:sym w:font="Wingdings" w:char="F0E0"/>
      </w:r>
      <w:r w:rsidRPr="002C5023">
        <w:t xml:space="preserve"> hiển thị popup cho ý kiến file đính kèm</w:t>
      </w:r>
    </w:p>
    <w:p w14:paraId="1C0CBAD5" w14:textId="61506110" w:rsidR="009E7D14" w:rsidRPr="002C5023" w:rsidRDefault="009E7D14" w:rsidP="00561F89">
      <w:pPr>
        <w:pStyle w:val="NormalIndent"/>
      </w:pPr>
      <w:r w:rsidRPr="002C5023">
        <w:t xml:space="preserve">Ý kiến phối hợp: Bắt buộc nhập, Textarea, mặc định hiển thị “Đồng ý”, cho phép người dùng nhập ký tự chữ, số, đặc biệt. Max length; 320 ký tự. </w:t>
      </w:r>
    </w:p>
    <w:p w14:paraId="5E118B53" w14:textId="77777777" w:rsidR="009E7D14" w:rsidRPr="002C5023" w:rsidRDefault="00FE1E38" w:rsidP="006D2979">
      <w:pPr>
        <w:spacing w:line="240" w:lineRule="auto"/>
        <w:rPr>
          <w:szCs w:val="26"/>
        </w:rPr>
      </w:pPr>
      <w:r w:rsidRPr="002C5023">
        <w:rPr>
          <w:b/>
          <w:szCs w:val="26"/>
          <w:u w:val="single"/>
        </w:rPr>
        <w:t>Thay đổi</w:t>
      </w:r>
      <w:r w:rsidRPr="002C5023">
        <w:rPr>
          <w:szCs w:val="26"/>
        </w:rPr>
        <w:t xml:space="preserve">: </w:t>
      </w:r>
    </w:p>
    <w:p w14:paraId="67ACFE68" w14:textId="1AB91814" w:rsidR="00045E77" w:rsidRPr="002C5023" w:rsidRDefault="00045E77" w:rsidP="00561F89">
      <w:pPr>
        <w:pStyle w:val="NormalIndent"/>
      </w:pPr>
      <w:r w:rsidRPr="002C5023">
        <w:t>Cần đồng nhất 2 việc này và rút gọn lại chỉ cần 1 thao tác phê và gửi, khi Lãnh đạo Bộ ghi lời phê thì đồng nghĩa đó là chỉ đạo thì phải có lời phê và ký số là căn cứ</w:t>
      </w:r>
    </w:p>
    <w:p w14:paraId="49DD6E56" w14:textId="17153F51" w:rsidR="009E7D14" w:rsidRPr="002C5023" w:rsidRDefault="009E7D14" w:rsidP="00561F89">
      <w:pPr>
        <w:pStyle w:val="NormalIndent"/>
      </w:pPr>
      <w:r w:rsidRPr="002C5023">
        <w:t>Đối với văn bản không phải phối hợp khi click vào ký số (phiếu trình và văn bản) khi click ký số thì hiển thị pop up cho ý kiến.</w:t>
      </w:r>
    </w:p>
    <w:p w14:paraId="683BB07B" w14:textId="529A974B" w:rsidR="009E7D14" w:rsidRPr="002C5023" w:rsidRDefault="009E7D14" w:rsidP="006D2979">
      <w:pPr>
        <w:spacing w:line="240" w:lineRule="auto"/>
      </w:pPr>
      <w:r w:rsidRPr="002C5023">
        <w:rPr>
          <w:noProof/>
          <w:snapToGrid/>
        </w:rPr>
        <w:drawing>
          <wp:inline distT="0" distB="0" distL="0" distR="0" wp14:anchorId="0FAAFAC8" wp14:editId="10EC6377">
            <wp:extent cx="5916295" cy="3107055"/>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16295" cy="3107055"/>
                    </a:xfrm>
                    <a:prstGeom prst="rect">
                      <a:avLst/>
                    </a:prstGeom>
                  </pic:spPr>
                </pic:pic>
              </a:graphicData>
            </a:graphic>
          </wp:inline>
        </w:drawing>
      </w:r>
    </w:p>
    <w:p w14:paraId="24DB2065" w14:textId="760D1100" w:rsidR="00C606AC" w:rsidRPr="002C5023" w:rsidRDefault="00083617" w:rsidP="006D2979">
      <w:pPr>
        <w:pStyle w:val="Heading3"/>
        <w:spacing w:line="240" w:lineRule="auto"/>
      </w:pPr>
      <w:bookmarkStart w:id="49" w:name="_Toc198238664"/>
      <w:bookmarkStart w:id="50" w:name="_Toc202190038"/>
      <w:r w:rsidRPr="002C5023">
        <w:t>Mô tả thay đổi về luồng nghiệp vụ</w:t>
      </w:r>
      <w:bookmarkEnd w:id="49"/>
      <w:r w:rsidRPr="002C5023">
        <w:t xml:space="preserve"> </w:t>
      </w:r>
      <w:r w:rsidR="00570842" w:rsidRPr="002C5023">
        <w:t>Ký CA</w:t>
      </w:r>
      <w:bookmarkEnd w:id="50"/>
    </w:p>
    <w:p w14:paraId="7BCE74F1" w14:textId="5BC552FF" w:rsidR="002D5C0D" w:rsidRPr="002C5023" w:rsidRDefault="002D5C0D" w:rsidP="006D2979">
      <w:pPr>
        <w:spacing w:line="240" w:lineRule="auto"/>
        <w:rPr>
          <w:szCs w:val="26"/>
        </w:rPr>
      </w:pPr>
      <w:r w:rsidRPr="002C5023">
        <w:rPr>
          <w:szCs w:val="26"/>
        </w:rPr>
        <w:t>- Áp dụng với phiên bản: web, ipad, app ios, app android</w:t>
      </w:r>
    </w:p>
    <w:p w14:paraId="342CD4B4" w14:textId="7869AB4A" w:rsidR="002D5C0D" w:rsidRPr="002C5023" w:rsidRDefault="00BD4339" w:rsidP="006D2979">
      <w:pPr>
        <w:spacing w:line="240" w:lineRule="auto"/>
        <w:rPr>
          <w:szCs w:val="26"/>
        </w:rPr>
      </w:pPr>
      <w:r w:rsidRPr="002C5023">
        <w:rPr>
          <w:b/>
          <w:szCs w:val="26"/>
        </w:rPr>
        <w:lastRenderedPageBreak/>
        <w:t>Luồng màn hình 1:</w:t>
      </w:r>
      <w:r w:rsidRPr="002C5023">
        <w:rPr>
          <w:szCs w:val="26"/>
        </w:rPr>
        <w:t xml:space="preserve"> </w:t>
      </w:r>
      <w:r w:rsidR="000C0791" w:rsidRPr="002C5023">
        <w:rPr>
          <w:szCs w:val="26"/>
        </w:rPr>
        <w:t xml:space="preserve">Tại menu cấp 1 -&gt; Văn bản đi -&gt; Menu cấp 2-&gt; </w:t>
      </w:r>
      <w:r w:rsidR="002D5C0D" w:rsidRPr="002C5023">
        <w:rPr>
          <w:szCs w:val="26"/>
        </w:rPr>
        <w:t>Chờ xử lý -&gt; Chi tiết văn bản đi-&gt; Phiếu trình -&gt; Ký CA -&gt; Màn hình popup Ý kiến chỉ đạo</w:t>
      </w:r>
    </w:p>
    <w:p w14:paraId="5C278E36" w14:textId="59552A9E" w:rsidR="002D5C0D" w:rsidRPr="002C5023" w:rsidRDefault="002D5C0D" w:rsidP="006D2979">
      <w:pPr>
        <w:spacing w:line="240" w:lineRule="auto"/>
        <w:rPr>
          <w:szCs w:val="26"/>
        </w:rPr>
      </w:pPr>
      <w:r w:rsidRPr="002C5023">
        <w:rPr>
          <w:szCs w:val="26"/>
        </w:rPr>
        <w:t>+ Bổ sung 1 checkbox "Ký chọn vị trí" (Admin cấu hình mặc định cho đơn vị ẩn hiện chức năng) tại màn này.</w:t>
      </w:r>
    </w:p>
    <w:p w14:paraId="73865BF9" w14:textId="46F0CD70" w:rsidR="002D5C0D" w:rsidRPr="002C5023" w:rsidRDefault="002D5C0D" w:rsidP="006D2979">
      <w:pPr>
        <w:spacing w:line="240" w:lineRule="auto"/>
        <w:ind w:left="0"/>
        <w:rPr>
          <w:szCs w:val="26"/>
        </w:rPr>
      </w:pPr>
      <w:r w:rsidRPr="002C5023">
        <w:rPr>
          <w:szCs w:val="26"/>
        </w:rPr>
        <w:t>- Sau khi click Ký số thì hệ thống kiểm tra:</w:t>
      </w:r>
    </w:p>
    <w:p w14:paraId="0C756E36" w14:textId="77777777" w:rsidR="002D5C0D" w:rsidRPr="002C5023" w:rsidRDefault="002D5C0D" w:rsidP="006D2979">
      <w:pPr>
        <w:spacing w:line="240" w:lineRule="auto"/>
        <w:rPr>
          <w:szCs w:val="26"/>
        </w:rPr>
      </w:pPr>
      <w:r w:rsidRPr="002C5023">
        <w:rPr>
          <w:szCs w:val="26"/>
        </w:rPr>
        <w:t>+ TH1: Đối với văn bản có tích chọn Ký chọn vị trí =&gt; Khi kích chọn ký số thì màn hình ký số của Ban cơ yếu sẽ hiển thị cho phép user kéo thả vị trí ý kiến chỉ đạo, ký và hoàn thành ký số</w:t>
      </w:r>
    </w:p>
    <w:p w14:paraId="1011CB70" w14:textId="77777777" w:rsidR="002D5C0D" w:rsidRPr="002C5023" w:rsidRDefault="002D5C0D" w:rsidP="006D2979">
      <w:pPr>
        <w:spacing w:line="240" w:lineRule="auto"/>
        <w:rPr>
          <w:szCs w:val="26"/>
        </w:rPr>
      </w:pPr>
      <w:r w:rsidRPr="002C5023">
        <w:rPr>
          <w:szCs w:val="26"/>
        </w:rPr>
        <w:t xml:space="preserve">+ TH2: Đối với văn bản không tích chọn Ký chọn vị trí =&gt; Khi kích chọn ký số thì hệ thống sẽ tự động tìm chân ký để fill ý kiến bút phê, chữ ký vào file và update file đã ký mới nhất vào danh sách file phiếu trình. </w:t>
      </w:r>
    </w:p>
    <w:p w14:paraId="0BF12B04" w14:textId="5652AC1D" w:rsidR="002D5C0D" w:rsidRPr="002C5023" w:rsidRDefault="002D5C0D" w:rsidP="006D2979">
      <w:pPr>
        <w:widowControl/>
        <w:spacing w:before="100" w:beforeAutospacing="1" w:after="100" w:afterAutospacing="1" w:line="240" w:lineRule="auto"/>
        <w:ind w:left="0"/>
        <w:rPr>
          <w:snapToGrid/>
          <w:szCs w:val="26"/>
        </w:rPr>
      </w:pPr>
      <w:r w:rsidRPr="002C5023">
        <w:rPr>
          <w:snapToGrid/>
          <w:szCs w:val="26"/>
        </w:rPr>
        <w:t xml:space="preserve">- </w:t>
      </w:r>
      <w:r w:rsidRPr="002C5023">
        <w:rPr>
          <w:bCs/>
          <w:snapToGrid/>
          <w:szCs w:val="26"/>
        </w:rPr>
        <w:t>Đối với văn bản ký tự động:</w:t>
      </w:r>
      <w:r w:rsidR="001D053F" w:rsidRPr="002C5023">
        <w:rPr>
          <w:snapToGrid/>
          <w:szCs w:val="26"/>
        </w:rPr>
        <w:t xml:space="preserve"> </w:t>
      </w:r>
      <w:r w:rsidRPr="002C5023">
        <w:rPr>
          <w:snapToGrid/>
          <w:szCs w:val="26"/>
        </w:rPr>
        <w:t xml:space="preserve">Khi người dùng ấn nút </w:t>
      </w:r>
      <w:r w:rsidRPr="002C5023">
        <w:rPr>
          <w:bCs/>
          <w:snapToGrid/>
          <w:szCs w:val="26"/>
        </w:rPr>
        <w:t>“Ký số”</w:t>
      </w:r>
      <w:r w:rsidR="003A5D9A" w:rsidRPr="002C5023">
        <w:rPr>
          <w:snapToGrid/>
          <w:szCs w:val="26"/>
        </w:rPr>
        <w:t xml:space="preserve">, </w:t>
      </w:r>
      <w:r w:rsidR="001F5BA0" w:rsidRPr="002C5023">
        <w:rPr>
          <w:snapToGrid/>
          <w:szCs w:val="26"/>
        </w:rPr>
        <w:t xml:space="preserve">rule: </w:t>
      </w:r>
      <w:r w:rsidR="003A5D9A" w:rsidRPr="002C5023">
        <w:rPr>
          <w:snapToGrid/>
          <w:szCs w:val="26"/>
        </w:rPr>
        <w:t>H</w:t>
      </w:r>
      <w:r w:rsidRPr="002C5023">
        <w:rPr>
          <w:snapToGrid/>
          <w:szCs w:val="26"/>
        </w:rPr>
        <w:t xml:space="preserve">ệ thống sẽ kiểm tra trong file có chứa </w:t>
      </w:r>
      <w:r w:rsidRPr="002C5023">
        <w:rPr>
          <w:bCs/>
          <w:snapToGrid/>
          <w:szCs w:val="26"/>
        </w:rPr>
        <w:t>họ và tên của người dùng đang thực hiện ký</w:t>
      </w:r>
      <w:r w:rsidRPr="002C5023">
        <w:rPr>
          <w:snapToGrid/>
          <w:szCs w:val="26"/>
        </w:rPr>
        <w:t xml:space="preserve"> hay không (để xác định chân ký).</w:t>
      </w:r>
    </w:p>
    <w:p w14:paraId="4FB07F17" w14:textId="07E0B8BE" w:rsidR="001F00C9" w:rsidRPr="002C5023" w:rsidRDefault="001D053F" w:rsidP="001F00C9">
      <w:pPr>
        <w:widowControl/>
        <w:spacing w:before="100" w:beforeAutospacing="1" w:after="100" w:afterAutospacing="1" w:line="240" w:lineRule="auto"/>
        <w:rPr>
          <w:snapToGrid/>
          <w:szCs w:val="26"/>
        </w:rPr>
      </w:pPr>
      <w:r w:rsidRPr="002C5023">
        <w:rPr>
          <w:snapToGrid/>
          <w:szCs w:val="26"/>
        </w:rPr>
        <w:t xml:space="preserve">+ TH1: Có Chức vụ + </w:t>
      </w:r>
      <w:r w:rsidR="00FC0091" w:rsidRPr="002C5023">
        <w:rPr>
          <w:snapToGrid/>
          <w:szCs w:val="26"/>
        </w:rPr>
        <w:t xml:space="preserve">có </w:t>
      </w:r>
      <w:r w:rsidRPr="002C5023">
        <w:rPr>
          <w:snapToGrid/>
          <w:szCs w:val="26"/>
        </w:rPr>
        <w:t xml:space="preserve">Họ tên </w:t>
      </w:r>
      <w:r w:rsidR="008C59D9" w:rsidRPr="002C5023">
        <w:rPr>
          <w:snapToGrid/>
          <w:szCs w:val="26"/>
        </w:rPr>
        <w:t>→ ký tại vị trí đó.</w:t>
      </w:r>
      <w:r w:rsidR="001F00C9" w:rsidRPr="002C5023">
        <w:rPr>
          <w:snapToGrid/>
          <w:szCs w:val="26"/>
        </w:rPr>
        <w:t xml:space="preserve"> Thông tin chữ ký gồm: Người ký + Thời gian ký.</w:t>
      </w:r>
    </w:p>
    <w:p w14:paraId="7BEF6759" w14:textId="26114B74" w:rsidR="001F00C9" w:rsidRPr="002C5023" w:rsidRDefault="001D053F" w:rsidP="001F00C9">
      <w:pPr>
        <w:widowControl/>
        <w:spacing w:before="100" w:beforeAutospacing="1" w:after="100" w:afterAutospacing="1" w:line="240" w:lineRule="auto"/>
        <w:rPr>
          <w:snapToGrid/>
          <w:szCs w:val="26"/>
        </w:rPr>
      </w:pPr>
      <w:r w:rsidRPr="002C5023">
        <w:rPr>
          <w:snapToGrid/>
          <w:szCs w:val="26"/>
        </w:rPr>
        <w:t xml:space="preserve">+ </w:t>
      </w:r>
      <w:r w:rsidR="00FC0091" w:rsidRPr="002C5023">
        <w:rPr>
          <w:snapToGrid/>
          <w:szCs w:val="26"/>
        </w:rPr>
        <w:t>TH</w:t>
      </w:r>
      <w:r w:rsidRPr="002C5023">
        <w:rPr>
          <w:snapToGrid/>
          <w:szCs w:val="26"/>
        </w:rPr>
        <w:t>2: Không có Chức vụ</w:t>
      </w:r>
      <w:r w:rsidR="008C59D9" w:rsidRPr="002C5023">
        <w:rPr>
          <w:snapToGrid/>
          <w:szCs w:val="26"/>
        </w:rPr>
        <w:t xml:space="preserve"> </w:t>
      </w:r>
      <w:r w:rsidRPr="002C5023">
        <w:rPr>
          <w:snapToGrid/>
          <w:szCs w:val="26"/>
        </w:rPr>
        <w:t>+</w:t>
      </w:r>
      <w:r w:rsidR="00FC0091" w:rsidRPr="002C5023">
        <w:rPr>
          <w:snapToGrid/>
          <w:szCs w:val="26"/>
        </w:rPr>
        <w:t xml:space="preserve"> có</w:t>
      </w:r>
      <w:r w:rsidRPr="002C5023">
        <w:rPr>
          <w:snapToGrid/>
          <w:szCs w:val="26"/>
        </w:rPr>
        <w:t xml:space="preserve"> Họ tên</w:t>
      </w:r>
      <w:r w:rsidR="008C59D9" w:rsidRPr="002C5023">
        <w:rPr>
          <w:snapToGrid/>
          <w:szCs w:val="26"/>
        </w:rPr>
        <w:t>→ tìm Đơn vị → chèn ý kiến và ảnh ký.</w:t>
      </w:r>
      <w:r w:rsidR="001F00C9" w:rsidRPr="002C5023">
        <w:rPr>
          <w:snapToGrid/>
          <w:szCs w:val="26"/>
        </w:rPr>
        <w:t xml:space="preserve"> Thông tin chữ ký gồm: Người ký + Thời gian ký.</w:t>
      </w:r>
    </w:p>
    <w:p w14:paraId="4F83FCC0" w14:textId="5C135FC2" w:rsidR="00FC0091" w:rsidRPr="002C5023" w:rsidRDefault="00FC0091" w:rsidP="006D2979">
      <w:pPr>
        <w:widowControl/>
        <w:spacing w:before="100" w:beforeAutospacing="1" w:after="100" w:afterAutospacing="1" w:line="240" w:lineRule="auto"/>
        <w:rPr>
          <w:snapToGrid/>
          <w:szCs w:val="26"/>
        </w:rPr>
      </w:pPr>
      <w:r w:rsidRPr="002C5023">
        <w:rPr>
          <w:snapToGrid/>
          <w:szCs w:val="26"/>
        </w:rPr>
        <w:t>+ TH3: Không có Họ tên, hệ thống xử lý:</w:t>
      </w:r>
    </w:p>
    <w:p w14:paraId="158425BF" w14:textId="5FBFB744" w:rsidR="00FC0091" w:rsidRPr="002C5023" w:rsidRDefault="00FC0091" w:rsidP="006D2979">
      <w:pPr>
        <w:pStyle w:val="ListParagraph"/>
        <w:numPr>
          <w:ilvl w:val="0"/>
          <w:numId w:val="17"/>
        </w:numPr>
        <w:spacing w:before="100" w:beforeAutospacing="1" w:after="100" w:afterAutospacing="1" w:line="240" w:lineRule="auto"/>
        <w:rPr>
          <w:rFonts w:cs="Times New Roman"/>
          <w:szCs w:val="26"/>
        </w:rPr>
      </w:pPr>
      <w:r w:rsidRPr="002C5023">
        <w:rPr>
          <w:rFonts w:cs="Times New Roman"/>
          <w:szCs w:val="26"/>
        </w:rPr>
        <w:t>Không cho phép ký tự động.</w:t>
      </w:r>
    </w:p>
    <w:p w14:paraId="08C9506A" w14:textId="76A6E7BC" w:rsidR="00FC0091" w:rsidRPr="002C5023" w:rsidRDefault="00FC0091" w:rsidP="006D2979">
      <w:pPr>
        <w:pStyle w:val="ListParagraph"/>
        <w:numPr>
          <w:ilvl w:val="0"/>
          <w:numId w:val="17"/>
        </w:numPr>
        <w:spacing w:before="100" w:beforeAutospacing="1" w:after="100" w:afterAutospacing="1" w:line="240" w:lineRule="auto"/>
        <w:rPr>
          <w:rFonts w:cs="Times New Roman"/>
          <w:szCs w:val="26"/>
        </w:rPr>
      </w:pPr>
      <w:r w:rsidRPr="002C5023">
        <w:rPr>
          <w:rFonts w:cs="Times New Roman"/>
          <w:szCs w:val="26"/>
        </w:rPr>
        <w:t>Hiển thị thông báo “Không tìm thấy vị trí ký” ở góc phải màn hình</w:t>
      </w:r>
    </w:p>
    <w:p w14:paraId="7C151D57" w14:textId="6CA64901" w:rsidR="001F00C9" w:rsidRPr="002C5023" w:rsidRDefault="001F00C9" w:rsidP="001F00C9">
      <w:pPr>
        <w:pStyle w:val="ListParagraph"/>
        <w:numPr>
          <w:ilvl w:val="0"/>
          <w:numId w:val="17"/>
        </w:numPr>
        <w:spacing w:before="100" w:beforeAutospacing="1" w:after="100" w:afterAutospacing="1" w:line="240" w:lineRule="auto"/>
        <w:rPr>
          <w:rFonts w:cs="Times New Roman"/>
          <w:szCs w:val="26"/>
        </w:rPr>
      </w:pPr>
      <w:r w:rsidRPr="002C5023">
        <w:rPr>
          <w:rFonts w:cs="Times New Roman"/>
          <w:szCs w:val="26"/>
        </w:rPr>
        <w:t>Nếu người dùng click vào ký CA (trừ vai trò Thứ trưởng) -&gt; → tìm vị trí ký nháy → vẫn ký. Thông tin chữ ký gồm: Người ký + Thời gian ký.</w:t>
      </w:r>
    </w:p>
    <w:p w14:paraId="74DED5E3" w14:textId="02099903" w:rsidR="008C59D9" w:rsidRPr="002C5023" w:rsidRDefault="001D053F" w:rsidP="001F00C9">
      <w:pPr>
        <w:widowControl/>
        <w:spacing w:before="100" w:beforeAutospacing="1" w:after="100" w:afterAutospacing="1" w:line="240" w:lineRule="auto"/>
        <w:rPr>
          <w:snapToGrid/>
          <w:szCs w:val="26"/>
        </w:rPr>
      </w:pPr>
      <w:r w:rsidRPr="002C5023">
        <w:rPr>
          <w:snapToGrid/>
          <w:szCs w:val="26"/>
        </w:rPr>
        <w:t xml:space="preserve">+ </w:t>
      </w:r>
      <w:r w:rsidR="00FC0091" w:rsidRPr="002C5023">
        <w:rPr>
          <w:snapToGrid/>
          <w:szCs w:val="26"/>
        </w:rPr>
        <w:t>TH4</w:t>
      </w:r>
      <w:r w:rsidRPr="002C5023">
        <w:rPr>
          <w:snapToGrid/>
          <w:szCs w:val="26"/>
        </w:rPr>
        <w:t xml:space="preserve">: </w:t>
      </w:r>
      <w:r w:rsidR="008C59D9" w:rsidRPr="002C5023">
        <w:rPr>
          <w:snapToGrid/>
          <w:szCs w:val="26"/>
        </w:rPr>
        <w:t xml:space="preserve">Nếu </w:t>
      </w:r>
      <w:r w:rsidR="00FC0091" w:rsidRPr="002C5023">
        <w:rPr>
          <w:snapToGrid/>
          <w:szCs w:val="26"/>
        </w:rPr>
        <w:t xml:space="preserve">tài khoản ký </w:t>
      </w:r>
      <w:r w:rsidR="008C59D9" w:rsidRPr="002C5023">
        <w:rPr>
          <w:snapToGrid/>
          <w:szCs w:val="26"/>
        </w:rPr>
        <w:t xml:space="preserve">là Thứ trưởng mà </w:t>
      </w:r>
      <w:r w:rsidR="00FC0091" w:rsidRPr="002C5023">
        <w:rPr>
          <w:snapToGrid/>
          <w:szCs w:val="26"/>
        </w:rPr>
        <w:t xml:space="preserve">hệ thống </w:t>
      </w:r>
      <w:r w:rsidR="008C59D9" w:rsidRPr="002C5023">
        <w:rPr>
          <w:snapToGrid/>
          <w:szCs w:val="26"/>
        </w:rPr>
        <w:t>không tìm được chân ký</w:t>
      </w:r>
      <w:r w:rsidRPr="002C5023">
        <w:rPr>
          <w:snapToGrid/>
          <w:szCs w:val="26"/>
        </w:rPr>
        <w:t xml:space="preserve"> (Thứ trưởng hoặc Họ tên thứ trưởng)</w:t>
      </w:r>
      <w:r w:rsidR="008C59D9" w:rsidRPr="002C5023">
        <w:rPr>
          <w:snapToGrid/>
          <w:szCs w:val="26"/>
        </w:rPr>
        <w:t xml:space="preserve"> → tạo</w:t>
      </w:r>
      <w:r w:rsidR="001F00C9" w:rsidRPr="002C5023">
        <w:rPr>
          <w:snapToGrid/>
          <w:szCs w:val="26"/>
        </w:rPr>
        <w:t xml:space="preserve"> trang mới ghi ý kiến + ảnh ký. Thông tin chữ ký gồm: Người ký + Thời gian ký.</w:t>
      </w:r>
    </w:p>
    <w:p w14:paraId="12E3164D" w14:textId="19483448" w:rsidR="006E4131" w:rsidRPr="002C5023" w:rsidRDefault="006E4131" w:rsidP="006D2979">
      <w:pPr>
        <w:widowControl/>
        <w:spacing w:before="100" w:beforeAutospacing="1" w:after="100" w:afterAutospacing="1" w:line="240" w:lineRule="auto"/>
        <w:rPr>
          <w:snapToGrid/>
          <w:szCs w:val="24"/>
        </w:rPr>
      </w:pPr>
      <w:r w:rsidRPr="002C5023">
        <w:rPr>
          <w:noProof/>
          <w:snapToGrid/>
          <w:szCs w:val="24"/>
        </w:rPr>
        <w:lastRenderedPageBreak/>
        <w:drawing>
          <wp:inline distT="0" distB="0" distL="0" distR="0" wp14:anchorId="020A6D66" wp14:editId="0610DA92">
            <wp:extent cx="5916295" cy="3328035"/>
            <wp:effectExtent l="0" t="0" r="825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f9be9fc-e2d6-4899-8bbc-5b6286a0a164.jpeg"/>
                    <pic:cNvPicPr/>
                  </pic:nvPicPr>
                  <pic:blipFill>
                    <a:blip r:embed="rId9">
                      <a:extLst>
                        <a:ext uri="{28A0092B-C50C-407E-A947-70E740481C1C}">
                          <a14:useLocalDpi xmlns:a14="http://schemas.microsoft.com/office/drawing/2010/main" val="0"/>
                        </a:ext>
                      </a:extLst>
                    </a:blip>
                    <a:stretch>
                      <a:fillRect/>
                    </a:stretch>
                  </pic:blipFill>
                  <pic:spPr>
                    <a:xfrm>
                      <a:off x="0" y="0"/>
                      <a:ext cx="5916295" cy="3328035"/>
                    </a:xfrm>
                    <a:prstGeom prst="rect">
                      <a:avLst/>
                    </a:prstGeom>
                  </pic:spPr>
                </pic:pic>
              </a:graphicData>
            </a:graphic>
          </wp:inline>
        </w:drawing>
      </w:r>
    </w:p>
    <w:p w14:paraId="72BAF97B" w14:textId="26C4A098" w:rsidR="00E31BFC" w:rsidRPr="002C5023" w:rsidRDefault="00BD4339" w:rsidP="006D2979">
      <w:pPr>
        <w:spacing w:line="240" w:lineRule="auto"/>
        <w:rPr>
          <w:szCs w:val="26"/>
        </w:rPr>
      </w:pPr>
      <w:r w:rsidRPr="002C5023">
        <w:rPr>
          <w:b/>
          <w:szCs w:val="26"/>
        </w:rPr>
        <w:t>Luồng màn hình 2:</w:t>
      </w:r>
      <w:r w:rsidRPr="002C5023">
        <w:rPr>
          <w:szCs w:val="26"/>
        </w:rPr>
        <w:t xml:space="preserve"> </w:t>
      </w:r>
      <w:r w:rsidR="00E31BFC" w:rsidRPr="002C5023">
        <w:rPr>
          <w:szCs w:val="26"/>
        </w:rPr>
        <w:t>Tại menu cấp 1 -&gt; Văn bản đi -&gt; Menu cấp 2-&gt; Chờ xử lý -&gt; Chi tiết văn bản đi</w:t>
      </w:r>
    </w:p>
    <w:p w14:paraId="106879D5" w14:textId="24DB44D4" w:rsidR="002D5C0D" w:rsidRPr="002C5023" w:rsidRDefault="00E31BFC" w:rsidP="006D2979">
      <w:pPr>
        <w:spacing w:line="240" w:lineRule="auto"/>
        <w:rPr>
          <w:szCs w:val="26"/>
        </w:rPr>
      </w:pPr>
      <w:r w:rsidRPr="002C5023">
        <w:rPr>
          <w:szCs w:val="26"/>
        </w:rPr>
        <w:t xml:space="preserve">- Đổi tên nút </w:t>
      </w:r>
      <w:r w:rsidRPr="002C5023">
        <w:rPr>
          <w:bCs/>
          <w:szCs w:val="26"/>
        </w:rPr>
        <w:t>"Ký số CA"</w:t>
      </w:r>
      <w:r w:rsidRPr="002C5023">
        <w:rPr>
          <w:szCs w:val="26"/>
        </w:rPr>
        <w:t xml:space="preserve"> hiện tại thành </w:t>
      </w:r>
      <w:r w:rsidRPr="002C5023">
        <w:rPr>
          <w:bCs/>
          <w:szCs w:val="26"/>
        </w:rPr>
        <w:t>"Ký chọn vị trí"</w:t>
      </w:r>
      <w:r w:rsidRPr="002C5023">
        <w:rPr>
          <w:szCs w:val="26"/>
        </w:rPr>
        <w:t>.</w:t>
      </w:r>
    </w:p>
    <w:p w14:paraId="6683DF77" w14:textId="77777777" w:rsidR="00E31BFC" w:rsidRPr="002C5023" w:rsidRDefault="00E31BFC" w:rsidP="006D2979">
      <w:pPr>
        <w:spacing w:line="240" w:lineRule="auto"/>
        <w:rPr>
          <w:bCs/>
          <w:szCs w:val="26"/>
        </w:rPr>
      </w:pPr>
      <w:r w:rsidRPr="002C5023">
        <w:rPr>
          <w:szCs w:val="26"/>
        </w:rPr>
        <w:t xml:space="preserve">- Thêm mới chức năng </w:t>
      </w:r>
      <w:r w:rsidRPr="002C5023">
        <w:rPr>
          <w:bCs/>
          <w:szCs w:val="26"/>
        </w:rPr>
        <w:t>"Ký số CA"</w:t>
      </w:r>
      <w:r w:rsidRPr="002C5023">
        <w:rPr>
          <w:szCs w:val="26"/>
        </w:rPr>
        <w:t xml:space="preserve"> (ký tự động), hiển thị </w:t>
      </w:r>
      <w:r w:rsidRPr="002C5023">
        <w:rPr>
          <w:bCs/>
          <w:szCs w:val="26"/>
        </w:rPr>
        <w:t>cạnh nút "Ký chọn vị trí" (Nút vừa được đổi tên)</w:t>
      </w:r>
    </w:p>
    <w:p w14:paraId="1517D766" w14:textId="6E61CA9E" w:rsidR="00E31BFC" w:rsidRPr="002C5023" w:rsidRDefault="00E31BFC" w:rsidP="006D2979">
      <w:pPr>
        <w:spacing w:line="240" w:lineRule="auto"/>
        <w:rPr>
          <w:bCs/>
          <w:szCs w:val="26"/>
        </w:rPr>
      </w:pPr>
      <w:r w:rsidRPr="002C5023">
        <w:rPr>
          <w:b/>
          <w:bCs/>
          <w:szCs w:val="26"/>
        </w:rPr>
        <w:t xml:space="preserve">+ </w:t>
      </w:r>
      <w:r w:rsidRPr="002C5023">
        <w:rPr>
          <w:snapToGrid/>
          <w:szCs w:val="26"/>
        </w:rPr>
        <w:t xml:space="preserve">Khi người dùng chọn </w:t>
      </w:r>
      <w:r w:rsidRPr="002C5023">
        <w:rPr>
          <w:bCs/>
          <w:snapToGrid/>
          <w:szCs w:val="26"/>
        </w:rPr>
        <w:t>"Ký số CA"</w:t>
      </w:r>
      <w:r w:rsidRPr="002C5023">
        <w:rPr>
          <w:snapToGrid/>
          <w:szCs w:val="26"/>
        </w:rPr>
        <w:t>, hệ thống sẽ:</w:t>
      </w:r>
    </w:p>
    <w:p w14:paraId="4EAF276A" w14:textId="71C04B1A" w:rsidR="00E31BFC" w:rsidRPr="002C5023" w:rsidRDefault="00E31BFC" w:rsidP="006D2979">
      <w:pPr>
        <w:pStyle w:val="ListParagraph"/>
        <w:numPr>
          <w:ilvl w:val="0"/>
          <w:numId w:val="18"/>
        </w:numPr>
        <w:spacing w:before="100" w:beforeAutospacing="1" w:after="100" w:afterAutospacing="1" w:line="240" w:lineRule="auto"/>
        <w:rPr>
          <w:rFonts w:cs="Times New Roman"/>
          <w:szCs w:val="26"/>
        </w:rPr>
      </w:pPr>
      <w:r w:rsidRPr="002C5023">
        <w:rPr>
          <w:rFonts w:cs="Times New Roman"/>
          <w:szCs w:val="26"/>
        </w:rPr>
        <w:t xml:space="preserve">Tự động </w:t>
      </w:r>
      <w:r w:rsidRPr="002C5023">
        <w:rPr>
          <w:rFonts w:cs="Times New Roman"/>
          <w:bCs/>
          <w:szCs w:val="26"/>
        </w:rPr>
        <w:t>tìm chân ký</w:t>
      </w:r>
      <w:r w:rsidRPr="002C5023">
        <w:rPr>
          <w:rFonts w:cs="Times New Roman"/>
          <w:szCs w:val="26"/>
        </w:rPr>
        <w:t xml:space="preserve"> dựa trên họ tên người ký trong nội dung file.</w:t>
      </w:r>
    </w:p>
    <w:p w14:paraId="3087F2AA" w14:textId="38F89148" w:rsidR="00E31BFC" w:rsidRPr="002C5023" w:rsidRDefault="00E31BFC" w:rsidP="006D2979">
      <w:pPr>
        <w:pStyle w:val="ListParagraph"/>
        <w:numPr>
          <w:ilvl w:val="0"/>
          <w:numId w:val="18"/>
        </w:numPr>
        <w:spacing w:before="100" w:beforeAutospacing="1" w:after="100" w:afterAutospacing="1" w:line="240" w:lineRule="auto"/>
        <w:rPr>
          <w:rFonts w:cs="Times New Roman"/>
          <w:szCs w:val="26"/>
        </w:rPr>
      </w:pPr>
      <w:r w:rsidRPr="002C5023">
        <w:rPr>
          <w:rFonts w:cs="Times New Roman"/>
          <w:bCs/>
          <w:szCs w:val="26"/>
        </w:rPr>
        <w:t>Chèn chữ ký điện tử</w:t>
      </w:r>
      <w:r w:rsidRPr="002C5023">
        <w:rPr>
          <w:rFonts w:cs="Times New Roman"/>
          <w:szCs w:val="26"/>
        </w:rPr>
        <w:t xml:space="preserve"> vào vị trí tương ứng trong file.</w:t>
      </w:r>
    </w:p>
    <w:p w14:paraId="6A751F79" w14:textId="0605AF69" w:rsidR="00E31BFC" w:rsidRPr="002C5023" w:rsidRDefault="00E31BFC" w:rsidP="006D2979">
      <w:pPr>
        <w:pStyle w:val="ListParagraph"/>
        <w:numPr>
          <w:ilvl w:val="0"/>
          <w:numId w:val="18"/>
        </w:numPr>
        <w:spacing w:before="100" w:beforeAutospacing="1" w:after="100" w:afterAutospacing="1" w:line="240" w:lineRule="auto"/>
        <w:rPr>
          <w:rFonts w:cs="Times New Roman"/>
          <w:szCs w:val="26"/>
        </w:rPr>
      </w:pPr>
      <w:r w:rsidRPr="002C5023">
        <w:rPr>
          <w:rFonts w:cs="Times New Roman"/>
          <w:bCs/>
          <w:szCs w:val="26"/>
        </w:rPr>
        <w:t>Cập nhật file đã ký</w:t>
      </w:r>
      <w:r w:rsidRPr="002C5023">
        <w:rPr>
          <w:rFonts w:cs="Times New Roman"/>
          <w:szCs w:val="26"/>
        </w:rPr>
        <w:t xml:space="preserve"> (phiên bản mới nhất) vào danh sách file dự thảo.</w:t>
      </w:r>
    </w:p>
    <w:p w14:paraId="1D4B29F3" w14:textId="2550F640" w:rsidR="00E31BFC" w:rsidRPr="002C5023" w:rsidRDefault="00E31BFC" w:rsidP="006D2979">
      <w:pPr>
        <w:pStyle w:val="1Vanban"/>
        <w:spacing w:line="240" w:lineRule="auto"/>
        <w:ind w:firstLine="0"/>
        <w:rPr>
          <w:rFonts w:ascii="Times New Roman" w:hAnsi="Times New Roman"/>
          <w:sz w:val="26"/>
          <w:szCs w:val="26"/>
        </w:rPr>
      </w:pPr>
      <w:r w:rsidRPr="002C5023">
        <w:rPr>
          <w:rStyle w:val="Strong"/>
          <w:rFonts w:ascii="Times New Roman" w:hAnsi="Times New Roman"/>
          <w:b w:val="0"/>
          <w:bCs/>
          <w:sz w:val="26"/>
          <w:szCs w:val="26"/>
        </w:rPr>
        <w:t xml:space="preserve">+ Trường hợp không tìm thấy chân ký: </w:t>
      </w:r>
      <w:r w:rsidRPr="002C5023">
        <w:rPr>
          <w:rFonts w:ascii="Times New Roman" w:hAnsi="Times New Roman"/>
          <w:sz w:val="26"/>
          <w:szCs w:val="26"/>
        </w:rPr>
        <w:t xml:space="preserve">Nếu không tìm thấy </w:t>
      </w:r>
      <w:r w:rsidRPr="002C5023">
        <w:rPr>
          <w:rStyle w:val="Strong"/>
          <w:rFonts w:ascii="Times New Roman" w:hAnsi="Times New Roman"/>
          <w:b w:val="0"/>
          <w:sz w:val="26"/>
          <w:szCs w:val="26"/>
        </w:rPr>
        <w:t>thông tin họ và tên của người ký</w:t>
      </w:r>
      <w:r w:rsidRPr="002C5023">
        <w:rPr>
          <w:rFonts w:ascii="Times New Roman" w:hAnsi="Times New Roman"/>
          <w:sz w:val="26"/>
          <w:szCs w:val="26"/>
        </w:rPr>
        <w:t xml:space="preserve"> trong nội dung file:</w:t>
      </w:r>
    </w:p>
    <w:p w14:paraId="67951209" w14:textId="537EFFD0" w:rsidR="00E31BFC" w:rsidRPr="002C5023" w:rsidRDefault="00E31BFC" w:rsidP="006D2979">
      <w:pPr>
        <w:pStyle w:val="NormalWeb"/>
        <w:numPr>
          <w:ilvl w:val="0"/>
          <w:numId w:val="19"/>
        </w:numPr>
        <w:rPr>
          <w:szCs w:val="26"/>
        </w:rPr>
      </w:pPr>
      <w:r w:rsidRPr="002C5023">
        <w:rPr>
          <w:szCs w:val="26"/>
        </w:rPr>
        <w:t xml:space="preserve">Hệ thống hiển thị </w:t>
      </w:r>
      <w:r w:rsidRPr="002C5023">
        <w:rPr>
          <w:rStyle w:val="Strong"/>
          <w:b w:val="0"/>
          <w:szCs w:val="26"/>
        </w:rPr>
        <w:t>thông báo cảnh báo</w:t>
      </w:r>
      <w:r w:rsidRPr="002C5023">
        <w:rPr>
          <w:szCs w:val="26"/>
        </w:rPr>
        <w:t xml:space="preserve"> và không cho phép ký tự động.</w:t>
      </w:r>
    </w:p>
    <w:p w14:paraId="5CE1DD67" w14:textId="353BEDEF" w:rsidR="00E31BFC" w:rsidRPr="002C5023" w:rsidRDefault="00E31BFC" w:rsidP="006D2979">
      <w:pPr>
        <w:pStyle w:val="NormalWeb"/>
        <w:numPr>
          <w:ilvl w:val="0"/>
          <w:numId w:val="19"/>
        </w:numPr>
        <w:rPr>
          <w:szCs w:val="26"/>
        </w:rPr>
      </w:pPr>
      <w:r w:rsidRPr="002C5023">
        <w:rPr>
          <w:szCs w:val="26"/>
        </w:rPr>
        <w:t xml:space="preserve">Đồng thời hiển thị hộp thoại </w:t>
      </w:r>
      <w:r w:rsidRPr="002C5023">
        <w:rPr>
          <w:rStyle w:val="Strong"/>
          <w:b w:val="0"/>
          <w:szCs w:val="26"/>
        </w:rPr>
        <w:t>confirm</w:t>
      </w:r>
      <w:r w:rsidRPr="002C5023">
        <w:rPr>
          <w:szCs w:val="26"/>
        </w:rPr>
        <w:t xml:space="preserve"> với 2 lựa chọn:</w:t>
      </w:r>
    </w:p>
    <w:p w14:paraId="381FFABC" w14:textId="0D98FB18" w:rsidR="00E31BFC" w:rsidRPr="002C5023" w:rsidRDefault="00E31BFC" w:rsidP="006D2979">
      <w:pPr>
        <w:pStyle w:val="NormalWeb"/>
        <w:numPr>
          <w:ilvl w:val="2"/>
          <w:numId w:val="15"/>
        </w:numPr>
        <w:rPr>
          <w:szCs w:val="26"/>
        </w:rPr>
      </w:pPr>
      <w:r w:rsidRPr="002C5023">
        <w:rPr>
          <w:rStyle w:val="Strong"/>
          <w:b w:val="0"/>
          <w:szCs w:val="26"/>
        </w:rPr>
        <w:t>Xác nhận</w:t>
      </w:r>
      <w:r w:rsidRPr="002C5023">
        <w:rPr>
          <w:szCs w:val="26"/>
        </w:rPr>
        <w:t xml:space="preserve">: Điều hướng sang màn hình </w:t>
      </w:r>
      <w:r w:rsidRPr="002C5023">
        <w:rPr>
          <w:rStyle w:val="Strong"/>
          <w:b w:val="0"/>
          <w:szCs w:val="26"/>
        </w:rPr>
        <w:t>Ký số của Ban Cơ yếu</w:t>
      </w:r>
      <w:r w:rsidRPr="002C5023">
        <w:rPr>
          <w:szCs w:val="26"/>
        </w:rPr>
        <w:t>, để người dùng thực hiện ký thủ công (tức là ký chọn vị trí).</w:t>
      </w:r>
    </w:p>
    <w:p w14:paraId="231A23BA" w14:textId="2DD46793" w:rsidR="00E31BFC" w:rsidRPr="002C5023" w:rsidRDefault="00E31BFC" w:rsidP="006D2979">
      <w:pPr>
        <w:pStyle w:val="NormalWeb"/>
        <w:numPr>
          <w:ilvl w:val="2"/>
          <w:numId w:val="15"/>
        </w:numPr>
        <w:rPr>
          <w:szCs w:val="26"/>
        </w:rPr>
      </w:pPr>
      <w:r w:rsidRPr="002C5023">
        <w:rPr>
          <w:rStyle w:val="Strong"/>
          <w:b w:val="0"/>
          <w:szCs w:val="26"/>
        </w:rPr>
        <w:t>Huỷ</w:t>
      </w:r>
      <w:r w:rsidRPr="002C5023">
        <w:rPr>
          <w:szCs w:val="26"/>
        </w:rPr>
        <w:t>: Đóng hộp thoại, không thực hiện hành động nào.</w:t>
      </w:r>
    </w:p>
    <w:p w14:paraId="4896311E" w14:textId="740206EB" w:rsidR="002F146F" w:rsidRPr="002C5023" w:rsidRDefault="002F146F" w:rsidP="006D2979">
      <w:pPr>
        <w:pStyle w:val="Heading3"/>
        <w:spacing w:line="240" w:lineRule="auto"/>
      </w:pPr>
      <w:bookmarkStart w:id="51" w:name="_Toc202190039"/>
      <w:r w:rsidRPr="002C5023">
        <w:t>Mô tả thay đổi về nghiệp Chuyển xử lý</w:t>
      </w:r>
      <w:r w:rsidR="006E4131" w:rsidRPr="002C5023">
        <w:t xml:space="preserve">, </w:t>
      </w:r>
      <w:r w:rsidR="002E39AB" w:rsidRPr="002C5023">
        <w:t>Ý kiến phiếu trình</w:t>
      </w:r>
      <w:bookmarkEnd w:id="51"/>
    </w:p>
    <w:p w14:paraId="12FBF310" w14:textId="77777777" w:rsidR="002F146F" w:rsidRPr="002C5023" w:rsidRDefault="002F146F" w:rsidP="006D2979">
      <w:pPr>
        <w:spacing w:line="240" w:lineRule="auto"/>
        <w:ind w:left="0"/>
        <w:rPr>
          <w:szCs w:val="26"/>
        </w:rPr>
      </w:pPr>
      <w:r w:rsidRPr="002C5023">
        <w:rPr>
          <w:szCs w:val="26"/>
        </w:rPr>
        <w:t>- Áp dụng với phiên bản: web, ipad, app ios, app android</w:t>
      </w:r>
    </w:p>
    <w:p w14:paraId="399B4805" w14:textId="16C0F99E" w:rsidR="002F146F" w:rsidRPr="002C5023" w:rsidRDefault="002F146F" w:rsidP="006D2979">
      <w:pPr>
        <w:spacing w:line="240" w:lineRule="auto"/>
        <w:ind w:left="0"/>
        <w:rPr>
          <w:szCs w:val="26"/>
        </w:rPr>
      </w:pPr>
      <w:r w:rsidRPr="002C5023">
        <w:rPr>
          <w:szCs w:val="26"/>
        </w:rPr>
        <w:t xml:space="preserve">- Tại menu cấp 1 -&gt; Văn bản đi -&gt; Chi tiết văn bản -&gt; Chuyển xử lý -&gt; </w:t>
      </w:r>
      <w:r w:rsidR="002153BE" w:rsidRPr="002C5023">
        <w:rPr>
          <w:szCs w:val="26"/>
        </w:rPr>
        <w:t xml:space="preserve">Mở màn hình có thông tin người xử lý tiếp theo để chọn và </w:t>
      </w:r>
      <w:r w:rsidRPr="002C5023">
        <w:rPr>
          <w:szCs w:val="26"/>
        </w:rPr>
        <w:t xml:space="preserve">Hệ thống </w:t>
      </w:r>
      <w:r w:rsidR="002153BE" w:rsidRPr="002C5023">
        <w:rPr>
          <w:szCs w:val="26"/>
        </w:rPr>
        <w:t xml:space="preserve">kiểm tra </w:t>
      </w:r>
      <w:r w:rsidRPr="002C5023">
        <w:rPr>
          <w:bCs/>
          <w:szCs w:val="26"/>
        </w:rPr>
        <w:t>các file văn bản loại “phiếu trình” có trạng thái chưa ký</w:t>
      </w:r>
      <w:r w:rsidRPr="002C5023">
        <w:rPr>
          <w:szCs w:val="26"/>
        </w:rPr>
        <w:t xml:space="preserve"> và </w:t>
      </w:r>
      <w:r w:rsidRPr="002C5023">
        <w:rPr>
          <w:bCs/>
          <w:szCs w:val="26"/>
        </w:rPr>
        <w:t>có chân ký</w:t>
      </w:r>
      <w:r w:rsidRPr="002C5023">
        <w:rPr>
          <w:szCs w:val="26"/>
        </w:rPr>
        <w:t>.</w:t>
      </w:r>
    </w:p>
    <w:p w14:paraId="70955CE8" w14:textId="20DE6D4E" w:rsidR="002F146F" w:rsidRPr="002C5023" w:rsidRDefault="002F146F" w:rsidP="006D2979">
      <w:pPr>
        <w:spacing w:line="240" w:lineRule="auto"/>
        <w:ind w:left="0"/>
        <w:rPr>
          <w:szCs w:val="26"/>
        </w:rPr>
      </w:pPr>
      <w:r w:rsidRPr="002C5023">
        <w:rPr>
          <w:szCs w:val="26"/>
        </w:rPr>
        <w:t xml:space="preserve">TH1: Tất cả phiếu trình và dự thảo đều đã được ký số -&gt; Màn hình Chuyển xử lý sẽ hiển </w:t>
      </w:r>
      <w:r w:rsidRPr="002C5023">
        <w:rPr>
          <w:szCs w:val="26"/>
        </w:rPr>
        <w:lastRenderedPageBreak/>
        <w:t xml:space="preserve">thị như bình thường: </w:t>
      </w:r>
    </w:p>
    <w:p w14:paraId="0C5591EE" w14:textId="54528281" w:rsidR="000D3C38" w:rsidRPr="002C5023" w:rsidRDefault="002F146F" w:rsidP="006D2979">
      <w:pPr>
        <w:spacing w:line="240" w:lineRule="auto"/>
        <w:ind w:left="0" w:firstLine="720"/>
        <w:rPr>
          <w:szCs w:val="26"/>
        </w:rPr>
      </w:pPr>
      <w:r w:rsidRPr="002C5023">
        <w:rPr>
          <w:szCs w:val="26"/>
        </w:rPr>
        <w:t>+</w:t>
      </w:r>
      <w:r w:rsidR="00BD4339" w:rsidRPr="002C5023">
        <w:rPr>
          <w:szCs w:val="26"/>
        </w:rPr>
        <w:t xml:space="preserve"> </w:t>
      </w:r>
      <w:r w:rsidR="000D3C38" w:rsidRPr="002C5023">
        <w:rPr>
          <w:szCs w:val="26"/>
        </w:rPr>
        <w:t>Ô Nhập ý kiến</w:t>
      </w:r>
    </w:p>
    <w:p w14:paraId="60DC4CBB" w14:textId="7B8F13FB" w:rsidR="002F146F" w:rsidRPr="002C5023" w:rsidRDefault="000D3C38" w:rsidP="006D2979">
      <w:pPr>
        <w:spacing w:line="240" w:lineRule="auto"/>
        <w:ind w:left="0" w:firstLine="720"/>
        <w:rPr>
          <w:szCs w:val="26"/>
        </w:rPr>
      </w:pPr>
      <w:r w:rsidRPr="002C5023">
        <w:rPr>
          <w:szCs w:val="26"/>
        </w:rPr>
        <w:t xml:space="preserve">+ </w:t>
      </w:r>
      <w:r w:rsidR="002F146F" w:rsidRPr="002C5023">
        <w:rPr>
          <w:szCs w:val="26"/>
        </w:rPr>
        <w:t>Nút Chuyển xử lý</w:t>
      </w:r>
    </w:p>
    <w:p w14:paraId="3E143B27" w14:textId="281FBFC7" w:rsidR="002F146F" w:rsidRPr="002C5023" w:rsidRDefault="002F146F" w:rsidP="006D2979">
      <w:pPr>
        <w:spacing w:line="240" w:lineRule="auto"/>
        <w:rPr>
          <w:szCs w:val="26"/>
        </w:rPr>
      </w:pPr>
      <w:r w:rsidRPr="002C5023">
        <w:rPr>
          <w:rStyle w:val="Strong"/>
          <w:b w:val="0"/>
          <w:bCs/>
          <w:szCs w:val="26"/>
        </w:rPr>
        <w:t>TH2: Tất cả phiếu trình đã được</w:t>
      </w:r>
      <w:r w:rsidR="00570842" w:rsidRPr="002C5023">
        <w:rPr>
          <w:rStyle w:val="Strong"/>
          <w:b w:val="0"/>
          <w:bCs/>
          <w:szCs w:val="26"/>
        </w:rPr>
        <w:t xml:space="preserve"> ký, nhưng dự thảo chưa được ký-&gt; </w:t>
      </w:r>
      <w:r w:rsidRPr="002C5023">
        <w:rPr>
          <w:szCs w:val="26"/>
        </w:rPr>
        <w:t xml:space="preserve">Màn hình </w:t>
      </w:r>
      <w:r w:rsidRPr="002C5023">
        <w:rPr>
          <w:rStyle w:val="Strong"/>
          <w:b w:val="0"/>
          <w:szCs w:val="26"/>
        </w:rPr>
        <w:t>Chuyển xử lý</w:t>
      </w:r>
      <w:r w:rsidRPr="002C5023">
        <w:rPr>
          <w:szCs w:val="26"/>
        </w:rPr>
        <w:t xml:space="preserve"> vẫn hiển thị bình thường:</w:t>
      </w:r>
    </w:p>
    <w:p w14:paraId="650CF20F" w14:textId="0BC5EED0" w:rsidR="000D3C38" w:rsidRPr="002C5023" w:rsidRDefault="000D3C38" w:rsidP="006D2979">
      <w:pPr>
        <w:spacing w:line="240" w:lineRule="auto"/>
        <w:rPr>
          <w:bCs/>
          <w:szCs w:val="26"/>
        </w:rPr>
      </w:pPr>
      <w:r w:rsidRPr="002C5023">
        <w:rPr>
          <w:szCs w:val="26"/>
        </w:rPr>
        <w:tab/>
        <w:t>+ Ô Nhập ý kiến</w:t>
      </w:r>
    </w:p>
    <w:p w14:paraId="4CFA8A09" w14:textId="748A4169" w:rsidR="002F146F" w:rsidRPr="002C5023" w:rsidRDefault="002F146F" w:rsidP="006D2979">
      <w:pPr>
        <w:spacing w:line="240" w:lineRule="auto"/>
        <w:ind w:firstLine="663"/>
        <w:rPr>
          <w:szCs w:val="26"/>
        </w:rPr>
      </w:pPr>
      <w:r w:rsidRPr="002C5023">
        <w:rPr>
          <w:szCs w:val="26"/>
        </w:rPr>
        <w:t>+</w:t>
      </w:r>
      <w:r w:rsidR="006D2979" w:rsidRPr="002C5023">
        <w:rPr>
          <w:szCs w:val="26"/>
        </w:rPr>
        <w:t xml:space="preserve"> </w:t>
      </w:r>
      <w:r w:rsidRPr="002C5023">
        <w:rPr>
          <w:szCs w:val="26"/>
        </w:rPr>
        <w:t xml:space="preserve">Có nút </w:t>
      </w:r>
      <w:r w:rsidRPr="002C5023">
        <w:rPr>
          <w:rStyle w:val="Strong"/>
          <w:b w:val="0"/>
          <w:szCs w:val="26"/>
        </w:rPr>
        <w:t xml:space="preserve">Chuyển xử lý. </w:t>
      </w:r>
      <w:r w:rsidRPr="002C5023">
        <w:rPr>
          <w:szCs w:val="26"/>
        </w:rPr>
        <w:t xml:space="preserve">Khi người dùng click nút </w:t>
      </w:r>
      <w:r w:rsidRPr="002C5023">
        <w:rPr>
          <w:rStyle w:val="Strong"/>
          <w:b w:val="0"/>
          <w:szCs w:val="26"/>
        </w:rPr>
        <w:t>Chuyển xử lý</w:t>
      </w:r>
      <w:r w:rsidRPr="002C5023">
        <w:rPr>
          <w:szCs w:val="26"/>
        </w:rPr>
        <w:t>, hệ thống sẽ</w:t>
      </w:r>
    </w:p>
    <w:p w14:paraId="5B5A6023" w14:textId="326D3CE9" w:rsidR="00DF17AC" w:rsidRPr="002C5023" w:rsidRDefault="00DF17AC" w:rsidP="00DF17AC">
      <w:pPr>
        <w:pStyle w:val="ListParagraph"/>
        <w:numPr>
          <w:ilvl w:val="0"/>
          <w:numId w:val="28"/>
        </w:numPr>
        <w:spacing w:line="240" w:lineRule="auto"/>
        <w:rPr>
          <w:rFonts w:cs="Times New Roman"/>
          <w:szCs w:val="26"/>
        </w:rPr>
      </w:pPr>
      <w:r w:rsidRPr="002C5023">
        <w:rPr>
          <w:rFonts w:cs="Times New Roman"/>
          <w:szCs w:val="26"/>
        </w:rPr>
        <w:t>Chuyển tất cả các file sang người xử lý tiếp theo và không ký</w:t>
      </w:r>
    </w:p>
    <w:p w14:paraId="3065BFDD" w14:textId="20F1125E" w:rsidR="002F146F" w:rsidRPr="002C5023" w:rsidRDefault="002F146F" w:rsidP="00DF17AC">
      <w:pPr>
        <w:pStyle w:val="ListParagraph"/>
        <w:numPr>
          <w:ilvl w:val="0"/>
          <w:numId w:val="28"/>
        </w:numPr>
        <w:spacing w:line="240" w:lineRule="auto"/>
        <w:rPr>
          <w:rFonts w:cs="Times New Roman"/>
          <w:szCs w:val="26"/>
        </w:rPr>
      </w:pPr>
      <w:r w:rsidRPr="002C5023">
        <w:rPr>
          <w:rFonts w:cs="Times New Roman"/>
          <w:szCs w:val="26"/>
        </w:rPr>
        <w:t xml:space="preserve">Sau đó, tiến hành </w:t>
      </w:r>
      <w:r w:rsidRPr="002C5023">
        <w:rPr>
          <w:rStyle w:val="Strong"/>
          <w:rFonts w:cs="Times New Roman"/>
          <w:b w:val="0"/>
          <w:szCs w:val="26"/>
        </w:rPr>
        <w:t>chuyển xử lý văn bản đi</w:t>
      </w:r>
      <w:r w:rsidRPr="002C5023">
        <w:rPr>
          <w:rFonts w:cs="Times New Roman"/>
          <w:szCs w:val="26"/>
        </w:rPr>
        <w:t xml:space="preserve"> như bình thường.</w:t>
      </w:r>
    </w:p>
    <w:p w14:paraId="0CECA82D" w14:textId="32012076" w:rsidR="00DF17AC" w:rsidRPr="002C5023" w:rsidRDefault="00DF17AC" w:rsidP="00DF17AC">
      <w:pPr>
        <w:spacing w:line="240" w:lineRule="auto"/>
        <w:ind w:left="720"/>
        <w:rPr>
          <w:szCs w:val="26"/>
        </w:rPr>
      </w:pPr>
      <w:r w:rsidRPr="002C5023">
        <w:rPr>
          <w:szCs w:val="26"/>
        </w:rPr>
        <w:t>+ Có nút “Ký và chuyển”. Khi người dùng click nút Ký và chuyển, hệ thống sẽ:</w:t>
      </w:r>
    </w:p>
    <w:p w14:paraId="1A77621E" w14:textId="77777777" w:rsidR="00DF17AC" w:rsidRPr="002C5023" w:rsidRDefault="00DF17AC" w:rsidP="00DF17AC">
      <w:pPr>
        <w:pStyle w:val="ListParagraph"/>
        <w:numPr>
          <w:ilvl w:val="0"/>
          <w:numId w:val="20"/>
        </w:numPr>
        <w:spacing w:line="240" w:lineRule="auto"/>
        <w:rPr>
          <w:rFonts w:cs="Times New Roman"/>
          <w:szCs w:val="26"/>
        </w:rPr>
      </w:pPr>
      <w:r w:rsidRPr="002C5023">
        <w:rPr>
          <w:rFonts w:cs="Times New Roman"/>
          <w:szCs w:val="26"/>
        </w:rPr>
        <w:t xml:space="preserve">Thực hiện chức năng </w:t>
      </w:r>
      <w:r w:rsidRPr="002C5023">
        <w:rPr>
          <w:rStyle w:val="Strong"/>
          <w:rFonts w:cs="Times New Roman"/>
          <w:b w:val="0"/>
          <w:szCs w:val="26"/>
        </w:rPr>
        <w:t>ký số tự động</w:t>
      </w:r>
      <w:r w:rsidRPr="002C5023">
        <w:rPr>
          <w:rFonts w:cs="Times New Roman"/>
          <w:szCs w:val="26"/>
        </w:rPr>
        <w:t xml:space="preserve"> cho file dự thảo chưa được ký.</w:t>
      </w:r>
    </w:p>
    <w:p w14:paraId="70472269" w14:textId="7457FF6F" w:rsidR="00DF17AC" w:rsidRPr="002C5023" w:rsidRDefault="00DF17AC" w:rsidP="00DF17AC">
      <w:pPr>
        <w:pStyle w:val="ListParagraph"/>
        <w:numPr>
          <w:ilvl w:val="0"/>
          <w:numId w:val="20"/>
        </w:numPr>
        <w:spacing w:line="240" w:lineRule="auto"/>
        <w:rPr>
          <w:rFonts w:cs="Times New Roman"/>
          <w:szCs w:val="26"/>
        </w:rPr>
      </w:pPr>
      <w:r w:rsidRPr="002C5023">
        <w:rPr>
          <w:rFonts w:cs="Times New Roman"/>
          <w:szCs w:val="26"/>
        </w:rPr>
        <w:t xml:space="preserve">Sau đó, tiến hành </w:t>
      </w:r>
      <w:r w:rsidRPr="002C5023">
        <w:rPr>
          <w:rStyle w:val="Strong"/>
          <w:rFonts w:cs="Times New Roman"/>
          <w:b w:val="0"/>
          <w:szCs w:val="26"/>
        </w:rPr>
        <w:t>chuyển xử lý văn bản đi</w:t>
      </w:r>
      <w:r w:rsidRPr="002C5023">
        <w:rPr>
          <w:rFonts w:cs="Times New Roman"/>
          <w:szCs w:val="26"/>
        </w:rPr>
        <w:t xml:space="preserve"> như bình thường.</w:t>
      </w:r>
    </w:p>
    <w:p w14:paraId="75EB06A3" w14:textId="6A6966E5" w:rsidR="002F146F" w:rsidRPr="002C5023" w:rsidRDefault="002F146F" w:rsidP="006D2979">
      <w:pPr>
        <w:spacing w:line="240" w:lineRule="auto"/>
        <w:rPr>
          <w:bCs/>
          <w:szCs w:val="26"/>
        </w:rPr>
      </w:pPr>
      <w:r w:rsidRPr="002C5023">
        <w:rPr>
          <w:rStyle w:val="Strong"/>
          <w:b w:val="0"/>
          <w:bCs/>
          <w:szCs w:val="26"/>
        </w:rPr>
        <w:t>TH3</w:t>
      </w:r>
      <w:r w:rsidR="00822806" w:rsidRPr="002C5023">
        <w:rPr>
          <w:rStyle w:val="Strong"/>
          <w:b w:val="0"/>
          <w:bCs/>
          <w:szCs w:val="26"/>
        </w:rPr>
        <w:t>: Có</w:t>
      </w:r>
      <w:r w:rsidRPr="002C5023">
        <w:rPr>
          <w:rStyle w:val="Strong"/>
          <w:b w:val="0"/>
          <w:bCs/>
          <w:szCs w:val="26"/>
        </w:rPr>
        <w:t xml:space="preserve"> phiếu trình chưa được ký, nhưng dự thảo đã được ký</w:t>
      </w:r>
      <w:r w:rsidR="00570842" w:rsidRPr="002C5023">
        <w:rPr>
          <w:rStyle w:val="Strong"/>
          <w:b w:val="0"/>
          <w:bCs/>
          <w:szCs w:val="26"/>
        </w:rPr>
        <w:t xml:space="preserve">-&gt; </w:t>
      </w:r>
      <w:r w:rsidRPr="002C5023">
        <w:rPr>
          <w:szCs w:val="26"/>
        </w:rPr>
        <w:t xml:space="preserve">Màn hình </w:t>
      </w:r>
      <w:r w:rsidRPr="002C5023">
        <w:rPr>
          <w:rStyle w:val="Strong"/>
          <w:b w:val="0"/>
          <w:szCs w:val="26"/>
        </w:rPr>
        <w:t>Chuyển xử lý</w:t>
      </w:r>
      <w:r w:rsidRPr="002C5023">
        <w:rPr>
          <w:szCs w:val="26"/>
        </w:rPr>
        <w:t xml:space="preserve"> sẽ hiển thị:</w:t>
      </w:r>
    </w:p>
    <w:p w14:paraId="155129E4" w14:textId="2D1A225C" w:rsidR="00DF17AC" w:rsidRPr="002C5023" w:rsidRDefault="002F146F" w:rsidP="006D2979">
      <w:pPr>
        <w:spacing w:line="240" w:lineRule="auto"/>
        <w:ind w:firstLine="663"/>
        <w:rPr>
          <w:szCs w:val="26"/>
        </w:rPr>
      </w:pPr>
      <w:r w:rsidRPr="002C5023">
        <w:rPr>
          <w:szCs w:val="26"/>
        </w:rPr>
        <w:t>+</w:t>
      </w:r>
      <w:r w:rsidR="00FC0091" w:rsidRPr="002C5023">
        <w:rPr>
          <w:szCs w:val="26"/>
        </w:rPr>
        <w:t xml:space="preserve"> </w:t>
      </w:r>
      <w:r w:rsidR="00DF17AC" w:rsidRPr="002C5023">
        <w:rPr>
          <w:szCs w:val="26"/>
        </w:rPr>
        <w:t>Ô Nhập ý kiến</w:t>
      </w:r>
    </w:p>
    <w:p w14:paraId="335D1478" w14:textId="23E848E9" w:rsidR="00570842" w:rsidRPr="002C5023" w:rsidRDefault="00DF17AC" w:rsidP="006D2979">
      <w:pPr>
        <w:spacing w:line="240" w:lineRule="auto"/>
        <w:ind w:firstLine="663"/>
        <w:rPr>
          <w:szCs w:val="26"/>
        </w:rPr>
      </w:pPr>
      <w:r w:rsidRPr="002C5023">
        <w:rPr>
          <w:szCs w:val="26"/>
        </w:rPr>
        <w:t xml:space="preserve">+ </w:t>
      </w:r>
      <w:r w:rsidR="002F146F" w:rsidRPr="002C5023">
        <w:rPr>
          <w:szCs w:val="26"/>
        </w:rPr>
        <w:t xml:space="preserve">Bổ sung ô nhập ý kiến </w:t>
      </w:r>
      <w:r w:rsidR="002F146F" w:rsidRPr="002C5023">
        <w:rPr>
          <w:rStyle w:val="Strong"/>
          <w:b w:val="0"/>
          <w:szCs w:val="26"/>
        </w:rPr>
        <w:t>phiếu trình</w:t>
      </w:r>
      <w:r w:rsidR="002F146F" w:rsidRPr="002C5023">
        <w:rPr>
          <w:szCs w:val="26"/>
        </w:rPr>
        <w:t xml:space="preserve"> (textbox mới tên là: </w:t>
      </w:r>
      <w:r w:rsidR="002F146F" w:rsidRPr="002C5023">
        <w:rPr>
          <w:rStyle w:val="Emphasis"/>
          <w:szCs w:val="26"/>
        </w:rPr>
        <w:t>"Ý kiến phiếu trình"</w:t>
      </w:r>
      <w:r w:rsidR="002F146F" w:rsidRPr="002C5023">
        <w:rPr>
          <w:szCs w:val="26"/>
        </w:rPr>
        <w:t>)</w:t>
      </w:r>
    </w:p>
    <w:p w14:paraId="7D3A7099" w14:textId="57E3AF8E" w:rsidR="002F146F" w:rsidRPr="002C5023" w:rsidRDefault="00570842" w:rsidP="006D2979">
      <w:pPr>
        <w:spacing w:line="240" w:lineRule="auto"/>
        <w:ind w:firstLine="663"/>
        <w:rPr>
          <w:rStyle w:val="Strong"/>
          <w:b w:val="0"/>
          <w:szCs w:val="26"/>
        </w:rPr>
      </w:pPr>
      <w:r w:rsidRPr="002C5023">
        <w:rPr>
          <w:szCs w:val="26"/>
        </w:rPr>
        <w:t xml:space="preserve">+ </w:t>
      </w:r>
      <w:r w:rsidR="002F146F" w:rsidRPr="002C5023">
        <w:rPr>
          <w:szCs w:val="26"/>
        </w:rPr>
        <w:t xml:space="preserve">Nút </w:t>
      </w:r>
      <w:r w:rsidR="002F146F" w:rsidRPr="002C5023">
        <w:rPr>
          <w:rStyle w:val="Strong"/>
          <w:b w:val="0"/>
          <w:szCs w:val="26"/>
        </w:rPr>
        <w:t>Chuyển xử lý</w:t>
      </w:r>
    </w:p>
    <w:p w14:paraId="3F5B4B49" w14:textId="77777777" w:rsidR="007F2514" w:rsidRPr="002C5023" w:rsidRDefault="00417AF5" w:rsidP="006D2979">
      <w:pPr>
        <w:spacing w:line="240" w:lineRule="auto"/>
        <w:ind w:firstLine="663"/>
        <w:rPr>
          <w:rStyle w:val="Strong"/>
          <w:b w:val="0"/>
          <w:szCs w:val="26"/>
        </w:rPr>
      </w:pPr>
      <w:r w:rsidRPr="002C5023">
        <w:rPr>
          <w:rStyle w:val="Strong"/>
          <w:b w:val="0"/>
          <w:szCs w:val="26"/>
        </w:rPr>
        <w:t>+ Nút Ký và chuyển</w:t>
      </w:r>
    </w:p>
    <w:p w14:paraId="45FEA833" w14:textId="673EE52B" w:rsidR="002F146F" w:rsidRPr="002C5023" w:rsidRDefault="00570842" w:rsidP="006D2979">
      <w:pPr>
        <w:spacing w:line="240" w:lineRule="auto"/>
        <w:rPr>
          <w:snapToGrid/>
          <w:szCs w:val="26"/>
        </w:rPr>
      </w:pPr>
      <w:r w:rsidRPr="002C5023">
        <w:rPr>
          <w:szCs w:val="26"/>
        </w:rPr>
        <w:t xml:space="preserve">+ </w:t>
      </w:r>
      <w:r w:rsidR="000D3C38" w:rsidRPr="002C5023">
        <w:rPr>
          <w:szCs w:val="26"/>
        </w:rPr>
        <w:t>Khi user nhập Ý kiến</w:t>
      </w:r>
      <w:r w:rsidR="00DF17AC" w:rsidRPr="002C5023">
        <w:rPr>
          <w:szCs w:val="26"/>
        </w:rPr>
        <w:t xml:space="preserve"> phiếu </w:t>
      </w:r>
      <w:r w:rsidR="000D3C38" w:rsidRPr="002C5023">
        <w:rPr>
          <w:szCs w:val="26"/>
        </w:rPr>
        <w:t xml:space="preserve">trình và click </w:t>
      </w:r>
      <w:r w:rsidR="000D3C38" w:rsidRPr="002C5023">
        <w:rPr>
          <w:rStyle w:val="Strong"/>
          <w:b w:val="0"/>
          <w:szCs w:val="26"/>
        </w:rPr>
        <w:t>Chuyển xử lý</w:t>
      </w:r>
      <w:r w:rsidR="000D3C38" w:rsidRPr="002C5023">
        <w:rPr>
          <w:szCs w:val="26"/>
        </w:rPr>
        <w:t>, hệ thống sẽ:</w:t>
      </w:r>
    </w:p>
    <w:p w14:paraId="73250681" w14:textId="3E7CD208" w:rsidR="00417AF5" w:rsidRPr="002C5023" w:rsidRDefault="00417AF5" w:rsidP="006D2979">
      <w:pPr>
        <w:pStyle w:val="NormalWeb"/>
        <w:numPr>
          <w:ilvl w:val="1"/>
          <w:numId w:val="21"/>
        </w:numPr>
        <w:rPr>
          <w:szCs w:val="26"/>
        </w:rPr>
      </w:pPr>
      <w:r w:rsidRPr="002C5023">
        <w:rPr>
          <w:szCs w:val="26"/>
        </w:rPr>
        <w:t xml:space="preserve">Chuyển tất cả các file sang người xử lý tiếp theo và không </w:t>
      </w:r>
      <w:r w:rsidR="00DF17AC" w:rsidRPr="002C5023">
        <w:rPr>
          <w:szCs w:val="26"/>
        </w:rPr>
        <w:t>k</w:t>
      </w:r>
      <w:r w:rsidRPr="002C5023">
        <w:rPr>
          <w:szCs w:val="26"/>
        </w:rPr>
        <w:t>ý</w:t>
      </w:r>
    </w:p>
    <w:p w14:paraId="10E9B899" w14:textId="1D7F0A54" w:rsidR="00417AF5" w:rsidRPr="002C5023" w:rsidRDefault="00417AF5" w:rsidP="006D2979">
      <w:pPr>
        <w:pStyle w:val="NormalWeb"/>
        <w:numPr>
          <w:ilvl w:val="1"/>
          <w:numId w:val="21"/>
        </w:numPr>
        <w:rPr>
          <w:szCs w:val="26"/>
        </w:rPr>
      </w:pPr>
      <w:r w:rsidRPr="002C5023">
        <w:rPr>
          <w:szCs w:val="26"/>
        </w:rPr>
        <w:t xml:space="preserve">Ý kiến bút phê của tất cả phiếu trình = nội dung user nhập trong textbox </w:t>
      </w:r>
      <w:r w:rsidRPr="002C5023">
        <w:rPr>
          <w:rStyle w:val="Emphasis"/>
          <w:szCs w:val="26"/>
        </w:rPr>
        <w:t>“Ý kiến phiếu trình”</w:t>
      </w:r>
      <w:r w:rsidRPr="002C5023">
        <w:rPr>
          <w:szCs w:val="26"/>
        </w:rPr>
        <w:t>.</w:t>
      </w:r>
    </w:p>
    <w:p w14:paraId="1E2E78CB" w14:textId="3542176D" w:rsidR="00417AF5" w:rsidRPr="002C5023" w:rsidRDefault="00417AF5" w:rsidP="006D2979">
      <w:pPr>
        <w:pStyle w:val="NormalWeb"/>
        <w:rPr>
          <w:szCs w:val="26"/>
        </w:rPr>
      </w:pPr>
      <w:r w:rsidRPr="002C5023">
        <w:rPr>
          <w:szCs w:val="26"/>
        </w:rPr>
        <w:t>+ Khi user</w:t>
      </w:r>
      <w:r w:rsidR="000D3C38" w:rsidRPr="002C5023">
        <w:rPr>
          <w:szCs w:val="26"/>
        </w:rPr>
        <w:t xml:space="preserve"> nhập Ý kiến phiếu trình và</w:t>
      </w:r>
      <w:r w:rsidRPr="002C5023">
        <w:rPr>
          <w:szCs w:val="26"/>
        </w:rPr>
        <w:t xml:space="preserve"> click nút Ký và chuyển, hệ thống sẽ</w:t>
      </w:r>
    </w:p>
    <w:p w14:paraId="4F2FC602" w14:textId="24F1C519" w:rsidR="00570842" w:rsidRPr="002C5023" w:rsidRDefault="007F2514" w:rsidP="006D2979">
      <w:pPr>
        <w:pStyle w:val="NormalWeb"/>
        <w:numPr>
          <w:ilvl w:val="0"/>
          <w:numId w:val="22"/>
        </w:numPr>
        <w:rPr>
          <w:szCs w:val="26"/>
        </w:rPr>
      </w:pPr>
      <w:r w:rsidRPr="002C5023">
        <w:rPr>
          <w:szCs w:val="26"/>
        </w:rPr>
        <w:t>T</w:t>
      </w:r>
      <w:r w:rsidR="002F146F" w:rsidRPr="002C5023">
        <w:rPr>
          <w:szCs w:val="26"/>
        </w:rPr>
        <w:t xml:space="preserve">hực hiện </w:t>
      </w:r>
      <w:r w:rsidR="002F146F" w:rsidRPr="002C5023">
        <w:rPr>
          <w:rStyle w:val="Strong"/>
          <w:b w:val="0"/>
          <w:szCs w:val="26"/>
        </w:rPr>
        <w:t>ký số tự động tất cả các phiếu trình</w:t>
      </w:r>
      <w:r w:rsidR="00DF17AC" w:rsidRPr="002C5023">
        <w:rPr>
          <w:rStyle w:val="Strong"/>
          <w:b w:val="0"/>
          <w:szCs w:val="26"/>
        </w:rPr>
        <w:t xml:space="preserve"> chưa được ký</w:t>
      </w:r>
      <w:r w:rsidR="002F146F" w:rsidRPr="002C5023">
        <w:rPr>
          <w:rStyle w:val="Strong"/>
          <w:b w:val="0"/>
          <w:szCs w:val="26"/>
        </w:rPr>
        <w:t xml:space="preserve"> cùng lúc</w:t>
      </w:r>
      <w:r w:rsidR="002F146F" w:rsidRPr="002C5023">
        <w:rPr>
          <w:szCs w:val="26"/>
        </w:rPr>
        <w:t>.</w:t>
      </w:r>
      <w:r w:rsidR="00570842" w:rsidRPr="002C5023">
        <w:rPr>
          <w:szCs w:val="26"/>
        </w:rPr>
        <w:t xml:space="preserve"> </w:t>
      </w:r>
      <w:r w:rsidR="002F146F" w:rsidRPr="002C5023">
        <w:rPr>
          <w:szCs w:val="26"/>
        </w:rPr>
        <w:t xml:space="preserve">Ý kiến bút phê của tất cả phiếu trình = nội dung user nhập trong textbox </w:t>
      </w:r>
      <w:r w:rsidR="002F146F" w:rsidRPr="002C5023">
        <w:rPr>
          <w:rStyle w:val="Emphasis"/>
          <w:szCs w:val="26"/>
        </w:rPr>
        <w:t>“Ý kiến phiếu trình”</w:t>
      </w:r>
      <w:r w:rsidR="002F146F" w:rsidRPr="002C5023">
        <w:rPr>
          <w:szCs w:val="26"/>
        </w:rPr>
        <w:t>.</w:t>
      </w:r>
    </w:p>
    <w:p w14:paraId="3F12B87E" w14:textId="5C411FF9" w:rsidR="002F146F" w:rsidRPr="002C5023" w:rsidRDefault="002F146F" w:rsidP="006D2979">
      <w:pPr>
        <w:pStyle w:val="NormalWeb"/>
        <w:numPr>
          <w:ilvl w:val="0"/>
          <w:numId w:val="22"/>
        </w:numPr>
        <w:rPr>
          <w:szCs w:val="26"/>
        </w:rPr>
      </w:pPr>
      <w:r w:rsidRPr="002C5023">
        <w:rPr>
          <w:szCs w:val="26"/>
        </w:rPr>
        <w:t xml:space="preserve">Sau đó, </w:t>
      </w:r>
      <w:r w:rsidRPr="002C5023">
        <w:rPr>
          <w:rStyle w:val="Strong"/>
          <w:b w:val="0"/>
          <w:szCs w:val="26"/>
        </w:rPr>
        <w:t>chuyển xử lý văn bản đi</w:t>
      </w:r>
      <w:r w:rsidR="00570842" w:rsidRPr="002C5023">
        <w:rPr>
          <w:szCs w:val="26"/>
        </w:rPr>
        <w:t xml:space="preserve"> như bình thường</w:t>
      </w:r>
    </w:p>
    <w:p w14:paraId="3D33EE1C" w14:textId="61929CC4" w:rsidR="00570842" w:rsidRPr="002C5023" w:rsidRDefault="00570842" w:rsidP="006D2979">
      <w:pPr>
        <w:spacing w:line="240" w:lineRule="auto"/>
        <w:rPr>
          <w:snapToGrid/>
          <w:szCs w:val="26"/>
        </w:rPr>
      </w:pPr>
      <w:r w:rsidRPr="002C5023">
        <w:rPr>
          <w:rStyle w:val="Strong"/>
          <w:b w:val="0"/>
          <w:bCs/>
          <w:szCs w:val="26"/>
        </w:rPr>
        <w:t xml:space="preserve">TH4: Tất cả phiếu trình và dự thảo đều chưa được ký-&gt; </w:t>
      </w:r>
      <w:r w:rsidRPr="002C5023">
        <w:rPr>
          <w:szCs w:val="26"/>
        </w:rPr>
        <w:t xml:space="preserve">Màn hình </w:t>
      </w:r>
      <w:r w:rsidRPr="002C5023">
        <w:rPr>
          <w:rStyle w:val="Strong"/>
          <w:b w:val="0"/>
          <w:szCs w:val="26"/>
        </w:rPr>
        <w:t>Chuyển xử lý</w:t>
      </w:r>
      <w:r w:rsidRPr="002C5023">
        <w:rPr>
          <w:szCs w:val="26"/>
        </w:rPr>
        <w:t xml:space="preserve"> sẽ hiển thị:</w:t>
      </w:r>
    </w:p>
    <w:p w14:paraId="398F7ADD" w14:textId="239B4237" w:rsidR="00570842" w:rsidRPr="002C5023" w:rsidRDefault="006D6DC2" w:rsidP="006D2979">
      <w:pPr>
        <w:pStyle w:val="NormalWeb"/>
        <w:ind w:firstLine="720"/>
        <w:rPr>
          <w:szCs w:val="26"/>
        </w:rPr>
      </w:pPr>
      <w:r w:rsidRPr="002C5023">
        <w:rPr>
          <w:szCs w:val="26"/>
        </w:rPr>
        <w:t xml:space="preserve">+ Ô nhập ý kiến </w:t>
      </w:r>
    </w:p>
    <w:p w14:paraId="6DBC820C" w14:textId="26D3A7D8" w:rsidR="00570842" w:rsidRPr="002C5023" w:rsidRDefault="00570842" w:rsidP="006D2979">
      <w:pPr>
        <w:pStyle w:val="NormalWeb"/>
        <w:ind w:firstLine="720"/>
        <w:rPr>
          <w:szCs w:val="26"/>
        </w:rPr>
      </w:pPr>
      <w:r w:rsidRPr="002C5023">
        <w:rPr>
          <w:szCs w:val="26"/>
        </w:rPr>
        <w:t xml:space="preserve">+ </w:t>
      </w:r>
      <w:r w:rsidR="006D6DC2" w:rsidRPr="002C5023">
        <w:rPr>
          <w:szCs w:val="26"/>
        </w:rPr>
        <w:t xml:space="preserve">Bổ sung ô nhập ý kiến </w:t>
      </w:r>
      <w:r w:rsidR="006D6DC2" w:rsidRPr="002C5023">
        <w:rPr>
          <w:rStyle w:val="Strong"/>
          <w:b w:val="0"/>
          <w:szCs w:val="26"/>
        </w:rPr>
        <w:t>phiếu trình</w:t>
      </w:r>
      <w:r w:rsidR="006D6DC2" w:rsidRPr="002C5023">
        <w:rPr>
          <w:szCs w:val="26"/>
        </w:rPr>
        <w:t xml:space="preserve"> (textbox mới tên là: </w:t>
      </w:r>
      <w:r w:rsidR="006D6DC2" w:rsidRPr="002C5023">
        <w:rPr>
          <w:rStyle w:val="Emphasis"/>
          <w:szCs w:val="26"/>
        </w:rPr>
        <w:t>"Ý kiến phiếu trình"</w:t>
      </w:r>
      <w:r w:rsidR="006D6DC2" w:rsidRPr="002C5023">
        <w:rPr>
          <w:szCs w:val="26"/>
        </w:rPr>
        <w:t>)</w:t>
      </w:r>
    </w:p>
    <w:p w14:paraId="7D9A72F7" w14:textId="0B891B47" w:rsidR="00570842" w:rsidRPr="002C5023" w:rsidRDefault="00570842" w:rsidP="006D2979">
      <w:pPr>
        <w:pStyle w:val="NormalWeb"/>
        <w:ind w:firstLine="720"/>
        <w:rPr>
          <w:rStyle w:val="Strong"/>
          <w:b w:val="0"/>
          <w:szCs w:val="26"/>
        </w:rPr>
      </w:pPr>
      <w:r w:rsidRPr="002C5023">
        <w:rPr>
          <w:szCs w:val="26"/>
        </w:rPr>
        <w:t>+</w:t>
      </w:r>
      <w:r w:rsidR="0011666A" w:rsidRPr="002C5023">
        <w:rPr>
          <w:szCs w:val="26"/>
        </w:rPr>
        <w:t xml:space="preserve"> </w:t>
      </w:r>
      <w:r w:rsidRPr="002C5023">
        <w:rPr>
          <w:szCs w:val="26"/>
        </w:rPr>
        <w:t xml:space="preserve">Nút </w:t>
      </w:r>
      <w:r w:rsidRPr="002C5023">
        <w:rPr>
          <w:rStyle w:val="Strong"/>
          <w:b w:val="0"/>
          <w:szCs w:val="26"/>
        </w:rPr>
        <w:t>Chuyển xử lý</w:t>
      </w:r>
    </w:p>
    <w:p w14:paraId="25E832A2" w14:textId="0CD051A2" w:rsidR="006D6DC2" w:rsidRPr="002C5023" w:rsidRDefault="006D6DC2" w:rsidP="006D2979">
      <w:pPr>
        <w:pStyle w:val="NormalWeb"/>
        <w:ind w:firstLine="720"/>
        <w:rPr>
          <w:szCs w:val="26"/>
        </w:rPr>
      </w:pPr>
      <w:r w:rsidRPr="002C5023">
        <w:rPr>
          <w:rStyle w:val="Strong"/>
          <w:b w:val="0"/>
          <w:szCs w:val="26"/>
        </w:rPr>
        <w:t>+ Nút Ký và chuyển</w:t>
      </w:r>
    </w:p>
    <w:p w14:paraId="2939628C" w14:textId="3CEE0F94" w:rsidR="00570842" w:rsidRPr="002C5023" w:rsidRDefault="00570842" w:rsidP="006D2979">
      <w:pPr>
        <w:pStyle w:val="NormalWeb"/>
        <w:rPr>
          <w:szCs w:val="26"/>
        </w:rPr>
      </w:pPr>
      <w:r w:rsidRPr="002C5023">
        <w:rPr>
          <w:szCs w:val="26"/>
        </w:rPr>
        <w:t xml:space="preserve">+ Khi user </w:t>
      </w:r>
      <w:r w:rsidR="00D83C36" w:rsidRPr="002C5023">
        <w:rPr>
          <w:szCs w:val="26"/>
        </w:rPr>
        <w:t xml:space="preserve">nhập </w:t>
      </w:r>
      <w:r w:rsidRPr="002C5023">
        <w:rPr>
          <w:szCs w:val="26"/>
        </w:rPr>
        <w:t xml:space="preserve">Ý kiến trình và click </w:t>
      </w:r>
      <w:r w:rsidR="006D6DC2" w:rsidRPr="002C5023">
        <w:rPr>
          <w:szCs w:val="26"/>
        </w:rPr>
        <w:t xml:space="preserve">nút </w:t>
      </w:r>
      <w:r w:rsidRPr="002C5023">
        <w:rPr>
          <w:rStyle w:val="Strong"/>
          <w:b w:val="0"/>
          <w:szCs w:val="26"/>
        </w:rPr>
        <w:t>Chuyển xử lý</w:t>
      </w:r>
      <w:r w:rsidRPr="002C5023">
        <w:rPr>
          <w:szCs w:val="26"/>
        </w:rPr>
        <w:t>, hệ thống sẽ:</w:t>
      </w:r>
    </w:p>
    <w:p w14:paraId="1D12C9B2" w14:textId="77777777" w:rsidR="006D6DC2" w:rsidRPr="002C5023" w:rsidRDefault="006D6DC2" w:rsidP="006D6DC2">
      <w:pPr>
        <w:pStyle w:val="NormalWeb"/>
        <w:numPr>
          <w:ilvl w:val="1"/>
          <w:numId w:val="21"/>
        </w:numPr>
        <w:rPr>
          <w:szCs w:val="26"/>
        </w:rPr>
      </w:pPr>
      <w:r w:rsidRPr="002C5023">
        <w:rPr>
          <w:szCs w:val="26"/>
        </w:rPr>
        <w:lastRenderedPageBreak/>
        <w:t>Chuyển tất cả các file sang người xử lý tiếp theo và không ký</w:t>
      </w:r>
    </w:p>
    <w:p w14:paraId="54D6E97D" w14:textId="10B2E092" w:rsidR="006D6DC2" w:rsidRPr="002C5023" w:rsidRDefault="006D6DC2" w:rsidP="006D2979">
      <w:pPr>
        <w:pStyle w:val="NormalWeb"/>
        <w:numPr>
          <w:ilvl w:val="1"/>
          <w:numId w:val="21"/>
        </w:numPr>
        <w:rPr>
          <w:szCs w:val="26"/>
        </w:rPr>
      </w:pPr>
      <w:r w:rsidRPr="002C5023">
        <w:rPr>
          <w:szCs w:val="26"/>
        </w:rPr>
        <w:t xml:space="preserve">Ý kiến bút phê của tất cả phiếu trình = nội dung user nhập trong textbox </w:t>
      </w:r>
      <w:r w:rsidRPr="002C5023">
        <w:rPr>
          <w:rStyle w:val="Emphasis"/>
          <w:szCs w:val="26"/>
        </w:rPr>
        <w:t>“Ý kiến phiếu trình”</w:t>
      </w:r>
      <w:r w:rsidRPr="002C5023">
        <w:rPr>
          <w:szCs w:val="26"/>
        </w:rPr>
        <w:t>.</w:t>
      </w:r>
    </w:p>
    <w:p w14:paraId="1600D2F2" w14:textId="290F4B51" w:rsidR="006D6DC2" w:rsidRPr="002C5023" w:rsidRDefault="006D6DC2" w:rsidP="006D2979">
      <w:pPr>
        <w:pStyle w:val="NormalWeb"/>
        <w:rPr>
          <w:szCs w:val="26"/>
        </w:rPr>
      </w:pPr>
      <w:r w:rsidRPr="002C5023">
        <w:rPr>
          <w:szCs w:val="26"/>
        </w:rPr>
        <w:t>+ Khi user nhập Ý kiến phiếu trình và click nút Ký và chuyển, hệ thống sẽ</w:t>
      </w:r>
    </w:p>
    <w:p w14:paraId="0AE2B644" w14:textId="759B7FB9" w:rsidR="00570842" w:rsidRPr="002C5023" w:rsidRDefault="00570842" w:rsidP="006D2979">
      <w:pPr>
        <w:pStyle w:val="NormalWeb"/>
        <w:numPr>
          <w:ilvl w:val="0"/>
          <w:numId w:val="23"/>
        </w:numPr>
        <w:rPr>
          <w:szCs w:val="26"/>
        </w:rPr>
      </w:pPr>
      <w:r w:rsidRPr="002C5023">
        <w:rPr>
          <w:szCs w:val="26"/>
        </w:rPr>
        <w:t xml:space="preserve">Thực hiện </w:t>
      </w:r>
      <w:r w:rsidRPr="002C5023">
        <w:rPr>
          <w:rStyle w:val="Strong"/>
          <w:b w:val="0"/>
          <w:szCs w:val="26"/>
        </w:rPr>
        <w:t>ký số tự động tất cả phiếu trình</w:t>
      </w:r>
      <w:r w:rsidRPr="002C5023">
        <w:rPr>
          <w:szCs w:val="26"/>
        </w:rPr>
        <w:t>. Ý kiến bút phê các file phiếu trình = nội dung textbox “Ý kiến phiếu trình”</w:t>
      </w:r>
    </w:p>
    <w:p w14:paraId="3C813A25" w14:textId="5A2FDFC3" w:rsidR="00570842" w:rsidRPr="002C5023" w:rsidRDefault="00570842" w:rsidP="006D2979">
      <w:pPr>
        <w:pStyle w:val="NormalWeb"/>
        <w:numPr>
          <w:ilvl w:val="0"/>
          <w:numId w:val="23"/>
        </w:numPr>
        <w:rPr>
          <w:szCs w:val="26"/>
        </w:rPr>
      </w:pPr>
      <w:r w:rsidRPr="002C5023">
        <w:rPr>
          <w:szCs w:val="26"/>
        </w:rPr>
        <w:t xml:space="preserve">Thực hiện </w:t>
      </w:r>
      <w:r w:rsidRPr="002C5023">
        <w:rPr>
          <w:rStyle w:val="Strong"/>
          <w:b w:val="0"/>
          <w:szCs w:val="26"/>
        </w:rPr>
        <w:t>ký số tự động cho file dự thảo</w:t>
      </w:r>
    </w:p>
    <w:p w14:paraId="149EA7F0" w14:textId="5879F147" w:rsidR="00570842" w:rsidRPr="002C5023" w:rsidRDefault="00570842" w:rsidP="006D2979">
      <w:pPr>
        <w:pStyle w:val="NormalWeb"/>
        <w:numPr>
          <w:ilvl w:val="0"/>
          <w:numId w:val="23"/>
        </w:numPr>
        <w:rPr>
          <w:szCs w:val="26"/>
        </w:rPr>
      </w:pPr>
      <w:r w:rsidRPr="002C5023">
        <w:rPr>
          <w:szCs w:val="26"/>
        </w:rPr>
        <w:t xml:space="preserve">Sau đó, tiến hành </w:t>
      </w:r>
      <w:r w:rsidRPr="002C5023">
        <w:rPr>
          <w:rStyle w:val="Strong"/>
          <w:b w:val="0"/>
          <w:szCs w:val="26"/>
        </w:rPr>
        <w:t>chuyển xử lý văn bản đi</w:t>
      </w:r>
    </w:p>
    <w:p w14:paraId="7DFF7A31" w14:textId="32910433" w:rsidR="006E4131" w:rsidRPr="002C5023" w:rsidRDefault="00570842" w:rsidP="006D2979">
      <w:pPr>
        <w:spacing w:line="240" w:lineRule="auto"/>
        <w:rPr>
          <w:snapToGrid/>
          <w:szCs w:val="26"/>
        </w:rPr>
      </w:pPr>
      <w:r w:rsidRPr="002C5023">
        <w:rPr>
          <w:rStyle w:val="Strong"/>
          <w:b w:val="0"/>
          <w:bCs/>
          <w:szCs w:val="26"/>
        </w:rPr>
        <w:t xml:space="preserve">- Quy tắc kiểm tra khi ký số tự động: </w:t>
      </w:r>
      <w:r w:rsidRPr="002C5023">
        <w:rPr>
          <w:szCs w:val="26"/>
        </w:rPr>
        <w:t>Với các file ký</w:t>
      </w:r>
      <w:r w:rsidR="0011666A" w:rsidRPr="002C5023">
        <w:rPr>
          <w:szCs w:val="26"/>
        </w:rPr>
        <w:t xml:space="preserve"> tự động (phiếu trình/</w:t>
      </w:r>
      <w:r w:rsidRPr="002C5023">
        <w:rPr>
          <w:szCs w:val="26"/>
        </w:rPr>
        <w:t>dự thảo):</w:t>
      </w:r>
      <w:r w:rsidR="006E4131" w:rsidRPr="002C5023">
        <w:rPr>
          <w:szCs w:val="26"/>
        </w:rPr>
        <w:t xml:space="preserve"> </w:t>
      </w:r>
      <w:r w:rsidRPr="002C5023">
        <w:rPr>
          <w:szCs w:val="26"/>
        </w:rPr>
        <w:t xml:space="preserve">Hệ thống sẽ kiểm tra trong nội dung file có chứa </w:t>
      </w:r>
      <w:r w:rsidRPr="002C5023">
        <w:rPr>
          <w:rStyle w:val="Strong"/>
          <w:b w:val="0"/>
          <w:szCs w:val="26"/>
        </w:rPr>
        <w:t>họ và tên của user ký</w:t>
      </w:r>
      <w:r w:rsidRPr="002C5023">
        <w:rPr>
          <w:szCs w:val="26"/>
        </w:rPr>
        <w:t xml:space="preserve"> hay không (để tìm </w:t>
      </w:r>
      <w:r w:rsidRPr="002C5023">
        <w:rPr>
          <w:rStyle w:val="Strong"/>
          <w:b w:val="0"/>
          <w:szCs w:val="26"/>
        </w:rPr>
        <w:t>chân ký</w:t>
      </w:r>
      <w:r w:rsidRPr="002C5023">
        <w:rPr>
          <w:szCs w:val="26"/>
        </w:rPr>
        <w:t>).</w:t>
      </w:r>
    </w:p>
    <w:p w14:paraId="4CFF95B2"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TH1: Có Chức vụ + có Họ tên → ký tại vị trí đó.</w:t>
      </w:r>
    </w:p>
    <w:p w14:paraId="041EBD16"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TH2: Không có Chức vụ + có Họ tên→ tìm Đơn vị → chèn ý kiến và ảnh ký.</w:t>
      </w:r>
    </w:p>
    <w:p w14:paraId="2A48AC4A"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TH3: Không có Họ tên, hệ thống xử lý:</w:t>
      </w:r>
    </w:p>
    <w:p w14:paraId="41066EAC" w14:textId="77777777" w:rsidR="006E4131" w:rsidRPr="002C5023" w:rsidRDefault="006E4131" w:rsidP="006D2979">
      <w:pPr>
        <w:widowControl/>
        <w:spacing w:before="100" w:beforeAutospacing="1" w:after="100" w:afterAutospacing="1" w:line="240" w:lineRule="auto"/>
        <w:ind w:left="0" w:firstLine="720"/>
        <w:rPr>
          <w:snapToGrid/>
          <w:szCs w:val="26"/>
        </w:rPr>
      </w:pPr>
      <w:r w:rsidRPr="002C5023">
        <w:rPr>
          <w:bCs/>
          <w:snapToGrid/>
          <w:szCs w:val="26"/>
        </w:rPr>
        <w:t>+</w:t>
      </w:r>
      <w:r w:rsidRPr="002C5023">
        <w:rPr>
          <w:snapToGrid/>
          <w:szCs w:val="26"/>
        </w:rPr>
        <w:t xml:space="preserve"> Không cho phép ký tự động.</w:t>
      </w:r>
    </w:p>
    <w:p w14:paraId="2ED08385" w14:textId="77777777" w:rsidR="006E4131" w:rsidRPr="002C5023" w:rsidRDefault="006E4131" w:rsidP="006D2979">
      <w:pPr>
        <w:widowControl/>
        <w:spacing w:before="100" w:beforeAutospacing="1" w:after="100" w:afterAutospacing="1" w:line="240" w:lineRule="auto"/>
        <w:ind w:left="0" w:firstLine="720"/>
        <w:rPr>
          <w:snapToGrid/>
          <w:szCs w:val="26"/>
        </w:rPr>
      </w:pPr>
      <w:r w:rsidRPr="002C5023">
        <w:rPr>
          <w:snapToGrid/>
          <w:szCs w:val="26"/>
        </w:rPr>
        <w:t>+ Hiển thị thông báo “Không tìm thấy vị trí ký” ở góc phải màn hình</w:t>
      </w:r>
    </w:p>
    <w:p w14:paraId="1052404A"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xml:space="preserve">+ TH4: Nếu tài khoản ký là Thứ trưởng mà hệ thống không tìm được chân ký (Thứ trưởng hoặc Họ tên thứ trưởng) → tạo trang mới ghi ý kiến + ảnh ký </w:t>
      </w:r>
    </w:p>
    <w:p w14:paraId="3E79087C" w14:textId="77777777" w:rsidR="006E4131" w:rsidRPr="002C5023" w:rsidRDefault="006E4131" w:rsidP="006D2979">
      <w:pPr>
        <w:widowControl/>
        <w:spacing w:before="100" w:beforeAutospacing="1" w:after="100" w:afterAutospacing="1" w:line="240" w:lineRule="auto"/>
        <w:rPr>
          <w:snapToGrid/>
          <w:szCs w:val="24"/>
        </w:rPr>
      </w:pPr>
      <w:r w:rsidRPr="002C5023">
        <w:rPr>
          <w:noProof/>
          <w:snapToGrid/>
          <w:szCs w:val="24"/>
        </w:rPr>
        <w:drawing>
          <wp:inline distT="0" distB="0" distL="0" distR="0" wp14:anchorId="26027A54" wp14:editId="481BBF95">
            <wp:extent cx="5916295" cy="3328035"/>
            <wp:effectExtent l="0" t="0" r="825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f9be9fc-e2d6-4899-8bbc-5b6286a0a164.jpeg"/>
                    <pic:cNvPicPr/>
                  </pic:nvPicPr>
                  <pic:blipFill>
                    <a:blip r:embed="rId9">
                      <a:extLst>
                        <a:ext uri="{28A0092B-C50C-407E-A947-70E740481C1C}">
                          <a14:useLocalDpi xmlns:a14="http://schemas.microsoft.com/office/drawing/2010/main" val="0"/>
                        </a:ext>
                      </a:extLst>
                    </a:blip>
                    <a:stretch>
                      <a:fillRect/>
                    </a:stretch>
                  </pic:blipFill>
                  <pic:spPr>
                    <a:xfrm>
                      <a:off x="0" y="0"/>
                      <a:ext cx="5916295" cy="3328035"/>
                    </a:xfrm>
                    <a:prstGeom prst="rect">
                      <a:avLst/>
                    </a:prstGeom>
                  </pic:spPr>
                </pic:pic>
              </a:graphicData>
            </a:graphic>
          </wp:inline>
        </w:drawing>
      </w:r>
    </w:p>
    <w:p w14:paraId="44476054" w14:textId="77777777" w:rsidR="006E4131" w:rsidRPr="002C5023" w:rsidRDefault="006E4131" w:rsidP="006D2979">
      <w:pPr>
        <w:widowControl/>
        <w:spacing w:before="100" w:beforeAutospacing="1" w:after="100" w:afterAutospacing="1" w:line="240" w:lineRule="auto"/>
        <w:rPr>
          <w:snapToGrid/>
          <w:szCs w:val="24"/>
        </w:rPr>
      </w:pPr>
      <w:r w:rsidRPr="002C5023">
        <w:rPr>
          <w:snapToGrid/>
          <w:szCs w:val="24"/>
        </w:rPr>
        <w:t>+ Thông tin chữ ký gồm: Người ký + Thời gian ký.</w:t>
      </w:r>
    </w:p>
    <w:p w14:paraId="346AD220" w14:textId="0EA214BF" w:rsidR="006E4131" w:rsidRPr="002C5023" w:rsidRDefault="006E4131" w:rsidP="006D2979">
      <w:pPr>
        <w:widowControl/>
        <w:spacing w:before="100" w:beforeAutospacing="1" w:after="100" w:afterAutospacing="1" w:line="240" w:lineRule="auto"/>
        <w:rPr>
          <w:snapToGrid/>
          <w:szCs w:val="24"/>
        </w:rPr>
      </w:pPr>
      <w:r w:rsidRPr="002C5023">
        <w:rPr>
          <w:snapToGrid/>
          <w:szCs w:val="24"/>
        </w:rPr>
        <w:lastRenderedPageBreak/>
        <w:t>+ Nếu người dùng click vào ký CA (trừ vai trò Thứ trưởng) -&gt; → tìm vị trí ký nháy → vẫn ký</w:t>
      </w:r>
    </w:p>
    <w:p w14:paraId="0F802270" w14:textId="117D0EAA" w:rsidR="002F146F" w:rsidRPr="002C5023" w:rsidRDefault="00570842" w:rsidP="006D2979">
      <w:pPr>
        <w:pStyle w:val="Heading3"/>
        <w:spacing w:line="240" w:lineRule="auto"/>
      </w:pPr>
      <w:bookmarkStart w:id="52" w:name="_Toc202190040"/>
      <w:r w:rsidRPr="002C5023">
        <w:t>Mô tả thay đổi về nghiệp vụ trên</w:t>
      </w:r>
      <w:r w:rsidR="00BD4339" w:rsidRPr="002C5023">
        <w:t xml:space="preserve"> ký sim trên</w:t>
      </w:r>
      <w:r w:rsidRPr="002C5023">
        <w:t xml:space="preserve"> ipad, app mobile</w:t>
      </w:r>
      <w:bookmarkEnd w:id="52"/>
      <w:r w:rsidRPr="002C5023">
        <w:t xml:space="preserve"> </w:t>
      </w:r>
    </w:p>
    <w:p w14:paraId="05A8470F" w14:textId="17AF9D42" w:rsidR="00BD4339" w:rsidRPr="002C5023" w:rsidRDefault="00BD4339" w:rsidP="006D2979">
      <w:pPr>
        <w:spacing w:line="240" w:lineRule="auto"/>
        <w:rPr>
          <w:szCs w:val="26"/>
        </w:rPr>
      </w:pPr>
      <w:r w:rsidRPr="002C5023">
        <w:rPr>
          <w:szCs w:val="26"/>
        </w:rPr>
        <w:t>- Áp dụng với phiên bản: ipad, app android, app ios</w:t>
      </w:r>
    </w:p>
    <w:p w14:paraId="1B44E5AE" w14:textId="77777777" w:rsidR="00BD4339" w:rsidRPr="002C5023" w:rsidRDefault="00BD4339" w:rsidP="00561F89">
      <w:pPr>
        <w:pStyle w:val="NormalIndent"/>
        <w:numPr>
          <w:ilvl w:val="0"/>
          <w:numId w:val="0"/>
        </w:numPr>
        <w:ind w:left="414"/>
      </w:pPr>
      <w:r w:rsidRPr="002C5023">
        <w:t xml:space="preserve">- Từ menu chọn Văn bản đi </w:t>
      </w:r>
      <w:r w:rsidRPr="002C5023">
        <w:sym w:font="Wingdings" w:char="F0E0"/>
      </w:r>
      <w:r w:rsidRPr="002C5023">
        <w:t xml:space="preserve"> Chờ xử lý, Tra cứu văn bản, Tìm kiếm văn bản </w:t>
      </w:r>
      <w:r w:rsidRPr="002C5023">
        <w:sym w:font="Wingdings" w:char="F0E0"/>
      </w:r>
      <w:r w:rsidRPr="002C5023">
        <w:t xml:space="preserve"> Xem chi tiết</w:t>
      </w:r>
    </w:p>
    <w:p w14:paraId="1D0B469E" w14:textId="43046935" w:rsidR="00BD4339" w:rsidRPr="002C5023" w:rsidRDefault="00BD4339" w:rsidP="00561F89">
      <w:pPr>
        <w:pStyle w:val="NormalIndent"/>
        <w:numPr>
          <w:ilvl w:val="0"/>
          <w:numId w:val="0"/>
        </w:numPr>
        <w:ind w:left="414"/>
      </w:pPr>
      <w:r w:rsidRPr="002C5023">
        <w:t xml:space="preserve">văn bản đi. Tại mục phiếu trình và Dự thảo click vào icon ký CA </w:t>
      </w:r>
    </w:p>
    <w:p w14:paraId="15A1719B" w14:textId="1A12D4D1" w:rsidR="00BD4339" w:rsidRPr="002C5023" w:rsidRDefault="00BD4339" w:rsidP="00561F89">
      <w:pPr>
        <w:pStyle w:val="NormalIndent"/>
        <w:numPr>
          <w:ilvl w:val="0"/>
          <w:numId w:val="0"/>
        </w:numPr>
        <w:ind w:left="57"/>
      </w:pPr>
      <w:r w:rsidRPr="002C5023">
        <w:t>+</w:t>
      </w:r>
      <w:r w:rsidRPr="002C5023">
        <w:rPr>
          <w:snapToGrid/>
        </w:rPr>
        <w:t xml:space="preserve"> Hệ thống sẽ kiểm tra xem </w:t>
      </w:r>
      <w:r w:rsidRPr="002C5023">
        <w:rPr>
          <w:bCs/>
          <w:snapToGrid/>
        </w:rPr>
        <w:t>user đã được cấu hình chữ ký chưa</w:t>
      </w:r>
      <w:r w:rsidRPr="002C5023">
        <w:rPr>
          <w:snapToGrid/>
        </w:rPr>
        <w:t xml:space="preserve"> (lấy thông tin từ hệ thống Web). Sau đó, tiến hành kiểm tra theo </w:t>
      </w:r>
      <w:r w:rsidRPr="002C5023">
        <w:rPr>
          <w:bCs/>
          <w:snapToGrid/>
        </w:rPr>
        <w:t>thứ tự ưu tiên</w:t>
      </w:r>
      <w:r w:rsidRPr="002C5023">
        <w:rPr>
          <w:snapToGrid/>
        </w:rPr>
        <w:t xml:space="preserve">: Kiểm tra </w:t>
      </w:r>
      <w:r w:rsidRPr="002C5023">
        <w:rPr>
          <w:bCs/>
          <w:snapToGrid/>
        </w:rPr>
        <w:t>Sim CA intranet</w:t>
      </w:r>
      <w:r w:rsidRPr="002C5023">
        <w:rPr>
          <w:snapToGrid/>
        </w:rPr>
        <w:t xml:space="preserve">→ kiểm tra </w:t>
      </w:r>
      <w:r w:rsidRPr="002C5023">
        <w:rPr>
          <w:bCs/>
          <w:snapToGrid/>
        </w:rPr>
        <w:t>Sim CA internet</w:t>
      </w:r>
    </w:p>
    <w:p w14:paraId="090CED9A" w14:textId="2132C1FB" w:rsidR="00BD4339" w:rsidRPr="002C5023" w:rsidRDefault="00BD4339" w:rsidP="006D2979">
      <w:pPr>
        <w:spacing w:line="240" w:lineRule="auto"/>
        <w:rPr>
          <w:rStyle w:val="Strong"/>
          <w:b w:val="0"/>
          <w:bCs/>
          <w:szCs w:val="26"/>
        </w:rPr>
      </w:pPr>
      <w:r w:rsidRPr="002C5023">
        <w:rPr>
          <w:rStyle w:val="Strong"/>
          <w:b w:val="0"/>
          <w:bCs/>
          <w:szCs w:val="26"/>
        </w:rPr>
        <w:t>TH1: Sim CA intranet (Sim mới):</w:t>
      </w:r>
    </w:p>
    <w:p w14:paraId="2404E26F" w14:textId="60B8A2D9" w:rsidR="00BD4339" w:rsidRPr="002C5023" w:rsidRDefault="00BD4339" w:rsidP="006D2979">
      <w:pPr>
        <w:spacing w:line="240" w:lineRule="auto"/>
        <w:rPr>
          <w:szCs w:val="26"/>
        </w:rPr>
      </w:pPr>
      <w:r w:rsidRPr="002C5023">
        <w:rPr>
          <w:rStyle w:val="Strong"/>
          <w:b w:val="0"/>
          <w:bCs/>
          <w:szCs w:val="26"/>
        </w:rPr>
        <w:t xml:space="preserve">+ </w:t>
      </w:r>
      <w:r w:rsidRPr="002C5023">
        <w:rPr>
          <w:szCs w:val="26"/>
        </w:rPr>
        <w:t xml:space="preserve">Cho phép </w:t>
      </w:r>
      <w:r w:rsidRPr="002C5023">
        <w:rPr>
          <w:rStyle w:val="Strong"/>
          <w:b w:val="0"/>
          <w:szCs w:val="26"/>
        </w:rPr>
        <w:t>ký nhiều file cùng lúc</w:t>
      </w:r>
      <w:r w:rsidRPr="002C5023">
        <w:rPr>
          <w:szCs w:val="26"/>
        </w:rPr>
        <w:t xml:space="preserve"> (chức năng ký all). Giao diện app </w:t>
      </w:r>
      <w:r w:rsidRPr="002C5023">
        <w:rPr>
          <w:rStyle w:val="Strong"/>
          <w:b w:val="0"/>
          <w:szCs w:val="26"/>
        </w:rPr>
        <w:t>hiển thị nút “Ký tất cả”</w:t>
      </w:r>
      <w:r w:rsidRPr="002C5023">
        <w:rPr>
          <w:szCs w:val="26"/>
        </w:rPr>
        <w:t>.</w:t>
      </w:r>
    </w:p>
    <w:p w14:paraId="007ED19E" w14:textId="4B4DB013" w:rsidR="00BD4339" w:rsidRPr="002C5023" w:rsidRDefault="00BD4339" w:rsidP="006D2979">
      <w:pPr>
        <w:spacing w:line="240" w:lineRule="auto"/>
        <w:rPr>
          <w:szCs w:val="26"/>
        </w:rPr>
      </w:pPr>
      <w:r w:rsidRPr="002C5023">
        <w:rPr>
          <w:szCs w:val="26"/>
        </w:rPr>
        <w:t xml:space="preserve">+ Xác thực </w:t>
      </w:r>
      <w:r w:rsidRPr="002C5023">
        <w:rPr>
          <w:rStyle w:val="Strong"/>
          <w:b w:val="0"/>
          <w:szCs w:val="26"/>
        </w:rPr>
        <w:t>lần đầu tiên trên thiết bị đầu tiên</w:t>
      </w:r>
      <w:r w:rsidRPr="002C5023">
        <w:rPr>
          <w:szCs w:val="26"/>
        </w:rPr>
        <w:t xml:space="preserve"> bằng mật khẩu theo phiên đăng nhập.</w:t>
      </w:r>
    </w:p>
    <w:p w14:paraId="70114B3D" w14:textId="59CFAFC4" w:rsidR="00BD4339" w:rsidRPr="002C5023" w:rsidRDefault="00BD4339" w:rsidP="006D2979">
      <w:pPr>
        <w:spacing w:line="240" w:lineRule="auto"/>
        <w:rPr>
          <w:szCs w:val="26"/>
        </w:rPr>
      </w:pPr>
      <w:r w:rsidRPr="002C5023">
        <w:rPr>
          <w:szCs w:val="26"/>
        </w:rPr>
        <w:t xml:space="preserve">+Sau khi xác thực, user chỉ được </w:t>
      </w:r>
      <w:r w:rsidRPr="002C5023">
        <w:rPr>
          <w:rStyle w:val="Strong"/>
          <w:b w:val="0"/>
          <w:szCs w:val="26"/>
        </w:rPr>
        <w:t>ký trên đúng thiết bị đầu tiên</w:t>
      </w:r>
      <w:r w:rsidRPr="002C5023">
        <w:rPr>
          <w:szCs w:val="26"/>
        </w:rPr>
        <w:t xml:space="preserve"> đã dùng để ký.</w:t>
      </w:r>
    </w:p>
    <w:p w14:paraId="6E1F8A85" w14:textId="438A01E9" w:rsidR="00BD4339" w:rsidRPr="002C5023" w:rsidRDefault="00BD4339" w:rsidP="006D2979">
      <w:pPr>
        <w:spacing w:line="240" w:lineRule="auto"/>
        <w:rPr>
          <w:snapToGrid/>
          <w:szCs w:val="26"/>
        </w:rPr>
      </w:pPr>
      <w:r w:rsidRPr="002C5023">
        <w:rPr>
          <w:szCs w:val="26"/>
        </w:rPr>
        <w:t>+Sau khi đăng nhập mới, cần xác thực lại.</w:t>
      </w:r>
    </w:p>
    <w:p w14:paraId="4BAB3D95" w14:textId="3B98A65A" w:rsidR="00BD4339" w:rsidRPr="002C5023" w:rsidRDefault="00BD4339" w:rsidP="006D2979">
      <w:pPr>
        <w:spacing w:line="240" w:lineRule="auto"/>
        <w:rPr>
          <w:snapToGrid/>
          <w:szCs w:val="26"/>
        </w:rPr>
      </w:pPr>
      <w:r w:rsidRPr="002C5023">
        <w:rPr>
          <w:rStyle w:val="Strong"/>
          <w:b w:val="0"/>
          <w:bCs/>
          <w:szCs w:val="26"/>
        </w:rPr>
        <w:t>TH2: Sim CA internet (Sim cũ):</w:t>
      </w:r>
    </w:p>
    <w:p w14:paraId="03666176" w14:textId="03FDFC72" w:rsidR="00BD4339" w:rsidRPr="002C5023" w:rsidRDefault="00BD4339" w:rsidP="006D2979">
      <w:pPr>
        <w:pStyle w:val="NormalWeb"/>
        <w:rPr>
          <w:szCs w:val="26"/>
        </w:rPr>
      </w:pPr>
      <w:r w:rsidRPr="002C5023">
        <w:rPr>
          <w:rStyle w:val="Strong"/>
          <w:b w:val="0"/>
          <w:szCs w:val="26"/>
        </w:rPr>
        <w:t>+Không lưu theo phiên đăng nhập</w:t>
      </w:r>
      <w:r w:rsidRPr="002C5023">
        <w:rPr>
          <w:szCs w:val="26"/>
        </w:rPr>
        <w:t>.</w:t>
      </w:r>
    </w:p>
    <w:p w14:paraId="09B5A7AA" w14:textId="6E3C4C66" w:rsidR="00BD4339" w:rsidRPr="002C5023" w:rsidRDefault="00BD4339" w:rsidP="006D2979">
      <w:pPr>
        <w:pStyle w:val="NormalWeb"/>
        <w:rPr>
          <w:szCs w:val="26"/>
        </w:rPr>
      </w:pPr>
      <w:r w:rsidRPr="002C5023">
        <w:rPr>
          <w:rStyle w:val="Strong"/>
          <w:b w:val="0"/>
          <w:szCs w:val="26"/>
        </w:rPr>
        <w:t>+Mỗi lần ký là một lần xác thực lại bằng mật khẩu</w:t>
      </w:r>
    </w:p>
    <w:p w14:paraId="13B3BDF4" w14:textId="2298B28A" w:rsidR="00570842" w:rsidRPr="002C5023" w:rsidRDefault="00BD4339" w:rsidP="006D2979">
      <w:pPr>
        <w:pStyle w:val="NormalWeb"/>
        <w:rPr>
          <w:szCs w:val="26"/>
        </w:rPr>
      </w:pPr>
      <w:r w:rsidRPr="002C5023">
        <w:rPr>
          <w:szCs w:val="26"/>
        </w:rPr>
        <w:t xml:space="preserve">+Cho phép ký trên </w:t>
      </w:r>
      <w:r w:rsidRPr="002C5023">
        <w:rPr>
          <w:rStyle w:val="Strong"/>
          <w:b w:val="0"/>
          <w:szCs w:val="26"/>
        </w:rPr>
        <w:t>nhiều thiết bị khác nhau</w:t>
      </w:r>
      <w:r w:rsidRPr="002C5023">
        <w:rPr>
          <w:szCs w:val="26"/>
        </w:rPr>
        <w:t>.</w:t>
      </w:r>
    </w:p>
    <w:p w14:paraId="436F11A1" w14:textId="76794CF9" w:rsidR="00BD4339" w:rsidRPr="002C5023" w:rsidRDefault="00BD4339" w:rsidP="006D2979">
      <w:pPr>
        <w:widowControl/>
        <w:spacing w:before="0" w:line="240" w:lineRule="auto"/>
        <w:ind w:left="0"/>
        <w:rPr>
          <w:b/>
          <w:szCs w:val="26"/>
        </w:rPr>
      </w:pPr>
      <w:r w:rsidRPr="002C5023">
        <w:rPr>
          <w:szCs w:val="26"/>
        </w:rPr>
        <w:br w:type="page"/>
      </w:r>
    </w:p>
    <w:p w14:paraId="0FEA3BB6" w14:textId="68B002FA" w:rsidR="00227CF9" w:rsidRPr="002C5023" w:rsidRDefault="0042386A" w:rsidP="006D2979">
      <w:pPr>
        <w:pStyle w:val="Heading2"/>
        <w:spacing w:line="240" w:lineRule="auto"/>
      </w:pPr>
      <w:bookmarkStart w:id="53" w:name="_Toc202190041"/>
      <w:bookmarkStart w:id="54" w:name="_Toc202190794"/>
      <w:r w:rsidRPr="002C5023">
        <w:lastRenderedPageBreak/>
        <w:t>[YC4] LĐB có thể chọn cá nhân/ đơn vị luôn khi ký</w:t>
      </w:r>
      <w:bookmarkEnd w:id="53"/>
      <w:bookmarkEnd w:id="54"/>
    </w:p>
    <w:p w14:paraId="7094563C" w14:textId="6AF4E45B" w:rsidR="001C0FAA" w:rsidRPr="002C5023" w:rsidRDefault="00B83165" w:rsidP="006D2979">
      <w:pPr>
        <w:pStyle w:val="Heading3"/>
        <w:spacing w:line="240" w:lineRule="auto"/>
      </w:pPr>
      <w:bookmarkStart w:id="55" w:name="_Toc202190042"/>
      <w:r w:rsidRPr="002C5023">
        <w:t>Mô tả chung về yêu cầu thay đổi</w:t>
      </w:r>
      <w:bookmarkEnd w:id="55"/>
    </w:p>
    <w:p w14:paraId="188F9249" w14:textId="77777777" w:rsidR="00B83165" w:rsidRPr="002C5023" w:rsidRDefault="00B83165" w:rsidP="006D2979">
      <w:pPr>
        <w:spacing w:line="240" w:lineRule="auto"/>
        <w:ind w:left="0"/>
        <w:rPr>
          <w:szCs w:val="26"/>
        </w:rPr>
      </w:pPr>
      <w:r w:rsidRPr="002C5023">
        <w:rPr>
          <w:b/>
          <w:szCs w:val="26"/>
        </w:rPr>
        <w:t xml:space="preserve">- </w:t>
      </w:r>
      <w:r w:rsidRPr="002C5023">
        <w:rPr>
          <w:b/>
          <w:szCs w:val="26"/>
          <w:u w:val="single"/>
        </w:rPr>
        <w:t>Hiện trạng:</w:t>
      </w:r>
      <w:r w:rsidRPr="002C5023">
        <w:rPr>
          <w:szCs w:val="26"/>
        </w:rPr>
        <w:t xml:space="preserve"> Khi ký văn bản đi, LĐB đang không có chức năng cho phép người ký có thể chuyển trực tiếp phiếu trình đấy đến cho các cá nhân/ đơn vị</w:t>
      </w:r>
    </w:p>
    <w:p w14:paraId="4FE9778F" w14:textId="115EF919" w:rsidR="00B83165" w:rsidRPr="002C5023" w:rsidRDefault="00B83165" w:rsidP="006D2979">
      <w:pPr>
        <w:spacing w:line="240" w:lineRule="auto"/>
        <w:ind w:left="0"/>
        <w:rPr>
          <w:szCs w:val="26"/>
        </w:rPr>
      </w:pPr>
      <w:r w:rsidRPr="002C5023">
        <w:rPr>
          <w:b/>
          <w:szCs w:val="26"/>
        </w:rPr>
        <w:t xml:space="preserve">- </w:t>
      </w:r>
      <w:r w:rsidRPr="002C5023">
        <w:rPr>
          <w:b/>
          <w:szCs w:val="26"/>
          <w:u w:val="single"/>
        </w:rPr>
        <w:t>Mong muốn:</w:t>
      </w:r>
      <w:r w:rsidRPr="002C5023">
        <w:rPr>
          <w:szCs w:val="26"/>
        </w:rPr>
        <w:t xml:space="preserve"> LĐB có thể chọn cá nhân/ đơn vị luôn khi ký</w:t>
      </w:r>
    </w:p>
    <w:p w14:paraId="1420E8A2" w14:textId="71D3A63E" w:rsidR="00094D86" w:rsidRPr="002C5023" w:rsidRDefault="00094D86" w:rsidP="006D2979">
      <w:pPr>
        <w:pStyle w:val="Heading3"/>
        <w:spacing w:line="240" w:lineRule="auto"/>
      </w:pPr>
      <w:bookmarkStart w:id="56" w:name="_Toc202190043"/>
      <w:r w:rsidRPr="002C5023">
        <w:t xml:space="preserve">Mô tả thay đổi về luồng nghiệp vụ </w:t>
      </w:r>
      <w:r w:rsidR="00F64CC9" w:rsidRPr="002C5023">
        <w:t>chức năng “Chỉ đạo”</w:t>
      </w:r>
      <w:bookmarkEnd w:id="56"/>
    </w:p>
    <w:p w14:paraId="5F9D8F82" w14:textId="1A96ABB3" w:rsidR="004F3FCC" w:rsidRPr="002C5023" w:rsidRDefault="004F3FCC" w:rsidP="006D2979">
      <w:pPr>
        <w:spacing w:line="240" w:lineRule="auto"/>
        <w:rPr>
          <w:szCs w:val="26"/>
        </w:rPr>
      </w:pPr>
      <w:r w:rsidRPr="002C5023">
        <w:rPr>
          <w:szCs w:val="26"/>
        </w:rPr>
        <w:t>- Áp dụng các phiên bản: web, ipad, app ios, app android</w:t>
      </w:r>
    </w:p>
    <w:p w14:paraId="6A0516AC" w14:textId="7CA04EC6" w:rsidR="00F75B9B" w:rsidRPr="002C5023" w:rsidRDefault="00E05DD3" w:rsidP="006D2979">
      <w:pPr>
        <w:spacing w:line="240" w:lineRule="auto"/>
        <w:rPr>
          <w:szCs w:val="26"/>
        </w:rPr>
      </w:pPr>
      <w:r w:rsidRPr="002C5023">
        <w:rPr>
          <w:szCs w:val="26"/>
        </w:rPr>
        <w:t xml:space="preserve">- Tại menu cấp 1 -&gt; Văn bản đi -&gt; Chi tiết văn bản -&gt; Ký văn bản -&gt; Hiển thị nút “Chỉ đạo” nếu tài khoản user có vai trò là “Lãnh đạo” </w:t>
      </w:r>
    </w:p>
    <w:p w14:paraId="18A13494" w14:textId="50512308" w:rsidR="00893B85" w:rsidRPr="002C5023" w:rsidRDefault="00893B85" w:rsidP="006D2979">
      <w:pPr>
        <w:widowControl/>
        <w:spacing w:before="100" w:beforeAutospacing="1" w:after="100" w:afterAutospacing="1" w:line="240" w:lineRule="auto"/>
        <w:ind w:left="0"/>
        <w:rPr>
          <w:snapToGrid/>
          <w:szCs w:val="26"/>
        </w:rPr>
      </w:pPr>
      <w:r w:rsidRPr="002C5023">
        <w:rPr>
          <w:szCs w:val="26"/>
        </w:rPr>
        <w:t xml:space="preserve">- </w:t>
      </w:r>
      <w:r w:rsidRPr="002C5023">
        <w:rPr>
          <w:snapToGrid/>
          <w:szCs w:val="26"/>
        </w:rPr>
        <w:t xml:space="preserve">Khi </w:t>
      </w:r>
      <w:r w:rsidR="00411B26" w:rsidRPr="002C5023">
        <w:rPr>
          <w:snapToGrid/>
          <w:szCs w:val="26"/>
        </w:rPr>
        <w:t>L</w:t>
      </w:r>
      <w:r w:rsidRPr="002C5023">
        <w:rPr>
          <w:snapToGrid/>
          <w:szCs w:val="26"/>
        </w:rPr>
        <w:t>ãnh đạo chọn “Chỉ đạo”, hệ thống thực hiện:</w:t>
      </w:r>
    </w:p>
    <w:p w14:paraId="6D069572" w14:textId="5DE1EBE5" w:rsidR="00893B85" w:rsidRPr="002C5023" w:rsidRDefault="00893B85" w:rsidP="006D2979">
      <w:pPr>
        <w:pStyle w:val="NormalWeb"/>
        <w:ind w:firstLine="720"/>
        <w:rPr>
          <w:szCs w:val="26"/>
        </w:rPr>
      </w:pPr>
      <w:r w:rsidRPr="002C5023">
        <w:rPr>
          <w:bCs/>
          <w:szCs w:val="26"/>
        </w:rPr>
        <w:t xml:space="preserve">+ </w:t>
      </w:r>
      <w:r w:rsidRPr="002C5023">
        <w:rPr>
          <w:szCs w:val="26"/>
        </w:rPr>
        <w:t xml:space="preserve">Hiển thị </w:t>
      </w:r>
      <w:r w:rsidRPr="002C5023">
        <w:rPr>
          <w:bCs/>
          <w:szCs w:val="26"/>
        </w:rPr>
        <w:t xml:space="preserve">cây </w:t>
      </w:r>
      <w:r w:rsidR="00411B26" w:rsidRPr="002C5023">
        <w:rPr>
          <w:bCs/>
          <w:szCs w:val="26"/>
        </w:rPr>
        <w:t>đơn vị</w:t>
      </w:r>
      <w:r w:rsidRPr="002C5023">
        <w:rPr>
          <w:bCs/>
          <w:szCs w:val="26"/>
        </w:rPr>
        <w:t xml:space="preserve"> </w:t>
      </w:r>
      <w:r w:rsidR="00411B26" w:rsidRPr="002C5023">
        <w:rPr>
          <w:bCs/>
          <w:szCs w:val="26"/>
        </w:rPr>
        <w:t>và cho ph</w:t>
      </w:r>
      <w:r w:rsidR="0076453B" w:rsidRPr="002C5023">
        <w:rPr>
          <w:bCs/>
          <w:szCs w:val="26"/>
        </w:rPr>
        <w:t xml:space="preserve">ép Lãnh đạo chọn cá nhân/đơn vị vào </w:t>
      </w:r>
      <w:r w:rsidR="00411B26" w:rsidRPr="002C5023">
        <w:rPr>
          <w:bCs/>
          <w:szCs w:val="26"/>
        </w:rPr>
        <w:t>(</w:t>
      </w:r>
      <w:r w:rsidRPr="002C5023">
        <w:rPr>
          <w:bCs/>
          <w:szCs w:val="26"/>
        </w:rPr>
        <w:t>giống cấu trúc ban hành bổ sung</w:t>
      </w:r>
      <w:r w:rsidR="00411B26" w:rsidRPr="002C5023">
        <w:rPr>
          <w:bCs/>
          <w:szCs w:val="26"/>
        </w:rPr>
        <w:t>)</w:t>
      </w:r>
      <w:r w:rsidRPr="002C5023">
        <w:rPr>
          <w:szCs w:val="26"/>
        </w:rPr>
        <w:t>, kèm các chức năng:</w:t>
      </w:r>
    </w:p>
    <w:p w14:paraId="200FA8E9" w14:textId="741E10B2" w:rsidR="00D33D71" w:rsidRPr="002C5023" w:rsidRDefault="00893B85" w:rsidP="006D2979">
      <w:pPr>
        <w:pStyle w:val="ListParagraph"/>
        <w:numPr>
          <w:ilvl w:val="0"/>
          <w:numId w:val="24"/>
        </w:numPr>
        <w:spacing w:before="100" w:beforeAutospacing="1" w:after="100" w:afterAutospacing="1" w:line="240" w:lineRule="auto"/>
        <w:rPr>
          <w:rFonts w:cs="Times New Roman"/>
          <w:szCs w:val="26"/>
        </w:rPr>
      </w:pPr>
      <w:r w:rsidRPr="002C5023">
        <w:rPr>
          <w:rFonts w:cs="Times New Roman"/>
          <w:bCs/>
          <w:szCs w:val="26"/>
        </w:rPr>
        <w:t>Đóng</w:t>
      </w:r>
    </w:p>
    <w:p w14:paraId="7B6AD4AC" w14:textId="1875C12B" w:rsidR="00893B85" w:rsidRPr="002C5023" w:rsidRDefault="00893B85" w:rsidP="006D2979">
      <w:pPr>
        <w:pStyle w:val="ListParagraph"/>
        <w:numPr>
          <w:ilvl w:val="0"/>
          <w:numId w:val="24"/>
        </w:numPr>
        <w:spacing w:before="100" w:beforeAutospacing="1" w:after="100" w:afterAutospacing="1" w:line="240" w:lineRule="auto"/>
        <w:rPr>
          <w:rFonts w:cs="Times New Roman"/>
          <w:szCs w:val="26"/>
        </w:rPr>
      </w:pPr>
      <w:r w:rsidRPr="002C5023">
        <w:rPr>
          <w:rFonts w:cs="Times New Roman"/>
          <w:bCs/>
          <w:szCs w:val="26"/>
        </w:rPr>
        <w:t>Chỉ đạo</w:t>
      </w:r>
      <w:r w:rsidR="00B85734" w:rsidRPr="002C5023">
        <w:rPr>
          <w:rFonts w:cs="Times New Roman"/>
          <w:bCs/>
          <w:szCs w:val="26"/>
        </w:rPr>
        <w:t>. Cho phép chọn nhiều đơn vị</w:t>
      </w:r>
    </w:p>
    <w:p w14:paraId="39958546" w14:textId="3795A80B" w:rsidR="00893B85" w:rsidRPr="002C5023" w:rsidRDefault="00893B85" w:rsidP="006D2979">
      <w:pPr>
        <w:widowControl/>
        <w:spacing w:before="100" w:beforeAutospacing="1" w:after="100" w:afterAutospacing="1" w:line="240" w:lineRule="auto"/>
        <w:ind w:left="720"/>
        <w:rPr>
          <w:snapToGrid/>
          <w:szCs w:val="26"/>
        </w:rPr>
      </w:pPr>
      <w:r w:rsidRPr="002C5023">
        <w:rPr>
          <w:snapToGrid/>
          <w:szCs w:val="26"/>
        </w:rPr>
        <w:t>+ Sau khi chỉ đạo:</w:t>
      </w:r>
    </w:p>
    <w:p w14:paraId="4F865CD8" w14:textId="3BBB0999" w:rsidR="00D33D71" w:rsidRPr="002C5023" w:rsidRDefault="00B85734" w:rsidP="006D2979">
      <w:pPr>
        <w:pStyle w:val="ListParagraph"/>
        <w:numPr>
          <w:ilvl w:val="0"/>
          <w:numId w:val="25"/>
        </w:numPr>
        <w:spacing w:before="100" w:beforeAutospacing="1" w:after="100" w:afterAutospacing="1" w:line="240" w:lineRule="auto"/>
        <w:rPr>
          <w:rFonts w:cs="Times New Roman"/>
          <w:szCs w:val="26"/>
        </w:rPr>
      </w:pPr>
      <w:r w:rsidRPr="002C5023">
        <w:rPr>
          <w:rFonts w:cs="Times New Roman"/>
          <w:szCs w:val="26"/>
        </w:rPr>
        <w:t xml:space="preserve">Nếu Lãnh đạo chọn đơn vị nhận chỉ đạo: </w:t>
      </w:r>
      <w:r w:rsidR="00893B85" w:rsidRPr="002C5023">
        <w:rPr>
          <w:rFonts w:cs="Times New Roman"/>
          <w:szCs w:val="26"/>
        </w:rPr>
        <w:t xml:space="preserve">Văn bản được </w:t>
      </w:r>
      <w:r w:rsidR="0076453B" w:rsidRPr="002C5023">
        <w:rPr>
          <w:rFonts w:cs="Times New Roman"/>
          <w:szCs w:val="26"/>
        </w:rPr>
        <w:t>chuyển đế</w:t>
      </w:r>
      <w:r w:rsidRPr="002C5023">
        <w:rPr>
          <w:rFonts w:cs="Times New Roman"/>
          <w:szCs w:val="26"/>
        </w:rPr>
        <w:t xml:space="preserve">n </w:t>
      </w:r>
      <w:r w:rsidR="0076453B" w:rsidRPr="002C5023">
        <w:rPr>
          <w:rFonts w:cs="Times New Roman"/>
          <w:szCs w:val="26"/>
        </w:rPr>
        <w:t>chờ tiếp nhận</w:t>
      </w:r>
      <w:r w:rsidRPr="002C5023">
        <w:rPr>
          <w:rFonts w:cs="Times New Roman"/>
          <w:szCs w:val="26"/>
        </w:rPr>
        <w:t xml:space="preserve"> trong Văn bản đến </w:t>
      </w:r>
      <w:r w:rsidR="0076453B" w:rsidRPr="002C5023">
        <w:rPr>
          <w:rFonts w:cs="Times New Roman"/>
          <w:szCs w:val="26"/>
        </w:rPr>
        <w:t xml:space="preserve">của đơn vị </w:t>
      </w:r>
      <w:r w:rsidRPr="002C5023">
        <w:rPr>
          <w:rFonts w:cs="Times New Roman"/>
          <w:szCs w:val="26"/>
        </w:rPr>
        <w:t>và xử lý như bình thường</w:t>
      </w:r>
    </w:p>
    <w:p w14:paraId="65A2A91B" w14:textId="1B94AF8F" w:rsidR="00B85734" w:rsidRPr="002C5023" w:rsidRDefault="00B85734" w:rsidP="006D2979">
      <w:pPr>
        <w:pStyle w:val="ListParagraph"/>
        <w:numPr>
          <w:ilvl w:val="0"/>
          <w:numId w:val="25"/>
        </w:numPr>
        <w:spacing w:before="100" w:beforeAutospacing="1" w:after="100" w:afterAutospacing="1" w:line="240" w:lineRule="auto"/>
        <w:rPr>
          <w:rFonts w:cs="Times New Roman"/>
          <w:szCs w:val="26"/>
        </w:rPr>
      </w:pPr>
      <w:r w:rsidRPr="002C5023">
        <w:rPr>
          <w:rFonts w:cs="Times New Roman"/>
          <w:bCs/>
          <w:szCs w:val="26"/>
        </w:rPr>
        <w:t>Nếu cá nhân nhận được chỉ đạo: văn bản chuyển đến Chờ xử lý của Văn bản đến và xử lý bình thường.</w:t>
      </w:r>
    </w:p>
    <w:p w14:paraId="0F280CA8" w14:textId="5B06D27C" w:rsidR="00893B85" w:rsidRPr="002C5023" w:rsidRDefault="00893B85" w:rsidP="006D2979">
      <w:pPr>
        <w:pStyle w:val="ListParagraph"/>
        <w:numPr>
          <w:ilvl w:val="0"/>
          <w:numId w:val="25"/>
        </w:numPr>
        <w:spacing w:before="100" w:beforeAutospacing="1" w:after="100" w:afterAutospacing="1" w:line="240" w:lineRule="auto"/>
        <w:rPr>
          <w:rFonts w:cs="Times New Roman"/>
          <w:szCs w:val="26"/>
        </w:rPr>
      </w:pPr>
      <w:r w:rsidRPr="002C5023">
        <w:rPr>
          <w:rFonts w:cs="Times New Roman"/>
          <w:szCs w:val="26"/>
        </w:rPr>
        <w:t>Màn hình sẽ quay lại màn danh sách văn bản đi đã xử lý</w:t>
      </w:r>
    </w:p>
    <w:p w14:paraId="2051A33E" w14:textId="77777777" w:rsidR="00F64CC9" w:rsidRPr="002C5023" w:rsidRDefault="00F64CC9" w:rsidP="006D2979">
      <w:pPr>
        <w:spacing w:line="240" w:lineRule="auto"/>
        <w:ind w:left="0"/>
        <w:rPr>
          <w:szCs w:val="26"/>
        </w:rPr>
      </w:pPr>
      <w:r w:rsidRPr="002C5023">
        <w:rPr>
          <w:szCs w:val="26"/>
        </w:rPr>
        <w:t>- Màn hình luồng văn bản – hiển thị chỉ đạo. Các văn bản chỉ đạo hiển thị trong sơ đồ luồng văn bản:</w:t>
      </w:r>
    </w:p>
    <w:p w14:paraId="1C9FB3A2" w14:textId="52087318" w:rsidR="00F64CC9" w:rsidRPr="002C5023" w:rsidRDefault="00D33D71" w:rsidP="006D2979">
      <w:pPr>
        <w:spacing w:line="240" w:lineRule="auto"/>
        <w:ind w:firstLine="663"/>
        <w:rPr>
          <w:szCs w:val="26"/>
        </w:rPr>
      </w:pPr>
      <w:r w:rsidRPr="002C5023">
        <w:rPr>
          <w:szCs w:val="26"/>
        </w:rPr>
        <w:t>+</w:t>
      </w:r>
      <w:r w:rsidR="00F64CC9" w:rsidRPr="002C5023">
        <w:rPr>
          <w:szCs w:val="26"/>
        </w:rPr>
        <w:t xml:space="preserve"> Màu nền: tím (đánh dấu là văn bản chỉ đạo).</w:t>
      </w:r>
    </w:p>
    <w:p w14:paraId="7F5A6074" w14:textId="7B57AE96" w:rsidR="00F64CC9" w:rsidRPr="002C5023" w:rsidRDefault="00F64CC9" w:rsidP="006D2979">
      <w:pPr>
        <w:spacing w:line="240" w:lineRule="auto"/>
        <w:ind w:left="0" w:firstLine="720"/>
        <w:rPr>
          <w:szCs w:val="26"/>
        </w:rPr>
      </w:pPr>
      <w:r w:rsidRPr="002C5023">
        <w:rPr>
          <w:szCs w:val="26"/>
        </w:rPr>
        <w:t>+ Viền màu theo trạng thái xử lý của đơn vị/cá nhân, sử dụng rule hiện tại.</w:t>
      </w:r>
    </w:p>
    <w:p w14:paraId="69169D96" w14:textId="5A01FEB1" w:rsidR="00F76CE0" w:rsidRPr="002C5023" w:rsidRDefault="0076453B" w:rsidP="006D2979">
      <w:pPr>
        <w:widowControl/>
        <w:spacing w:before="100" w:beforeAutospacing="1" w:after="100" w:afterAutospacing="1" w:line="240" w:lineRule="auto"/>
        <w:ind w:left="0"/>
        <w:rPr>
          <w:snapToGrid/>
          <w:szCs w:val="26"/>
        </w:rPr>
      </w:pPr>
      <w:r w:rsidRPr="002C5023">
        <w:rPr>
          <w:szCs w:val="26"/>
        </w:rPr>
        <w:t>- Nếu Lãnh đạo ký xong chuyển văn thư cấp số thì văn thư gửi đến đơn vị nhận 1 văn bản khác</w:t>
      </w:r>
    </w:p>
    <w:p w14:paraId="5C3DD33C" w14:textId="07815BF6" w:rsidR="00F64CC9" w:rsidRPr="002C5023" w:rsidRDefault="00F64CC9" w:rsidP="006D2979">
      <w:pPr>
        <w:pStyle w:val="Heading3"/>
        <w:spacing w:line="240" w:lineRule="auto"/>
        <w:rPr>
          <w:szCs w:val="26"/>
        </w:rPr>
      </w:pPr>
      <w:bookmarkStart w:id="57" w:name="_Toc202190044"/>
      <w:r w:rsidRPr="002C5023">
        <w:rPr>
          <w:szCs w:val="26"/>
        </w:rPr>
        <w:t>Mô tả thay đổi về luồng nghiệp vụ chức năng “Trình ký”</w:t>
      </w:r>
      <w:bookmarkEnd w:id="57"/>
    </w:p>
    <w:p w14:paraId="04250D13" w14:textId="4F5B61D4" w:rsidR="004F3FCC" w:rsidRPr="002C5023" w:rsidRDefault="004F3FCC" w:rsidP="006D2979">
      <w:pPr>
        <w:spacing w:line="240" w:lineRule="auto"/>
        <w:rPr>
          <w:szCs w:val="26"/>
        </w:rPr>
      </w:pPr>
      <w:r w:rsidRPr="002C5023">
        <w:rPr>
          <w:szCs w:val="26"/>
        </w:rPr>
        <w:t>- Áp dụng các phiên bản: web, ipad, app ios, app android</w:t>
      </w:r>
    </w:p>
    <w:p w14:paraId="5959D86A" w14:textId="2241EE8E" w:rsidR="000803CF" w:rsidRPr="002C5023" w:rsidRDefault="000803CF" w:rsidP="006D2979">
      <w:pPr>
        <w:spacing w:line="240" w:lineRule="auto"/>
        <w:rPr>
          <w:szCs w:val="26"/>
        </w:rPr>
      </w:pPr>
      <w:r w:rsidRPr="002C5023">
        <w:rPr>
          <w:snapToGrid/>
          <w:szCs w:val="26"/>
        </w:rPr>
        <w:t xml:space="preserve">- </w:t>
      </w:r>
      <w:r w:rsidRPr="002C5023">
        <w:rPr>
          <w:szCs w:val="26"/>
        </w:rPr>
        <w:t>Tại menu cấp 1 -&gt; Văn bản đi -&gt; Menu cấp 2 -&gt; Tab “Đã xử lý”, “Tra cứu văn bản” -&gt; Chi tiết văn bản</w:t>
      </w:r>
    </w:p>
    <w:p w14:paraId="66D0413C" w14:textId="1B9F4B9C" w:rsidR="000803CF" w:rsidRPr="002C5023" w:rsidRDefault="000C0791" w:rsidP="006D2979">
      <w:pPr>
        <w:widowControl/>
        <w:spacing w:before="100" w:beforeAutospacing="1" w:after="100" w:afterAutospacing="1" w:line="240" w:lineRule="auto"/>
        <w:ind w:left="720"/>
        <w:rPr>
          <w:snapToGrid/>
          <w:szCs w:val="26"/>
        </w:rPr>
      </w:pPr>
      <w:r w:rsidRPr="002C5023">
        <w:rPr>
          <w:snapToGrid/>
          <w:szCs w:val="26"/>
        </w:rPr>
        <w:t xml:space="preserve">+ </w:t>
      </w:r>
      <w:r w:rsidR="000803CF" w:rsidRPr="002C5023">
        <w:rPr>
          <w:snapToGrid/>
          <w:szCs w:val="26"/>
        </w:rPr>
        <w:t xml:space="preserve">Nếu </w:t>
      </w:r>
      <w:r w:rsidR="000803CF" w:rsidRPr="002C5023">
        <w:rPr>
          <w:bCs/>
          <w:snapToGrid/>
          <w:szCs w:val="26"/>
        </w:rPr>
        <w:t>văn bản đi đã xử lý nhưng chưa được chuyển qua Văn thư</w:t>
      </w:r>
      <w:r w:rsidR="000803CF" w:rsidRPr="002C5023">
        <w:rPr>
          <w:snapToGrid/>
          <w:szCs w:val="26"/>
        </w:rPr>
        <w:t xml:space="preserve"> -&gt; </w:t>
      </w:r>
      <w:r w:rsidR="000803CF" w:rsidRPr="002C5023">
        <w:rPr>
          <w:bCs/>
          <w:snapToGrid/>
          <w:szCs w:val="26"/>
        </w:rPr>
        <w:t>Hiển thị</w:t>
      </w:r>
      <w:r w:rsidR="00822806" w:rsidRPr="002C5023">
        <w:rPr>
          <w:bCs/>
          <w:snapToGrid/>
          <w:szCs w:val="26"/>
        </w:rPr>
        <w:t xml:space="preserve"> bổ sung nút “Trình ký”</w:t>
      </w:r>
    </w:p>
    <w:p w14:paraId="7FC4E5AB" w14:textId="0563E596" w:rsidR="000803CF" w:rsidRPr="002C5023" w:rsidRDefault="000C0791" w:rsidP="006D2979">
      <w:pPr>
        <w:widowControl/>
        <w:spacing w:before="100" w:beforeAutospacing="1" w:after="100" w:afterAutospacing="1" w:line="240" w:lineRule="auto"/>
        <w:ind w:left="720"/>
        <w:rPr>
          <w:snapToGrid/>
          <w:szCs w:val="26"/>
        </w:rPr>
      </w:pPr>
      <w:r w:rsidRPr="002C5023">
        <w:rPr>
          <w:snapToGrid/>
          <w:szCs w:val="26"/>
        </w:rPr>
        <w:lastRenderedPageBreak/>
        <w:t xml:space="preserve">+ </w:t>
      </w:r>
      <w:r w:rsidR="000803CF" w:rsidRPr="002C5023">
        <w:rPr>
          <w:snapToGrid/>
          <w:szCs w:val="26"/>
        </w:rPr>
        <w:t>Các trường hợp còn lại: Không hiển thị nút Trình ký</w:t>
      </w:r>
    </w:p>
    <w:p w14:paraId="3D645B89" w14:textId="29A70DD5" w:rsidR="000803CF" w:rsidRPr="002C5023" w:rsidRDefault="000803CF" w:rsidP="006D2979">
      <w:pPr>
        <w:spacing w:line="240" w:lineRule="auto"/>
        <w:rPr>
          <w:szCs w:val="26"/>
        </w:rPr>
      </w:pPr>
      <w:r w:rsidRPr="002C5023">
        <w:rPr>
          <w:szCs w:val="26"/>
        </w:rPr>
        <w:t>- Khi Lãnh đạo thực hiện Trình ký:</w:t>
      </w:r>
    </w:p>
    <w:p w14:paraId="11DB9CB0" w14:textId="76069EF2" w:rsidR="00F64CC9" w:rsidRPr="002C5023" w:rsidRDefault="00F64CC9" w:rsidP="006D2979">
      <w:pPr>
        <w:spacing w:line="240" w:lineRule="auto"/>
        <w:ind w:firstLine="663"/>
        <w:rPr>
          <w:szCs w:val="26"/>
        </w:rPr>
      </w:pPr>
      <w:r w:rsidRPr="002C5023">
        <w:rPr>
          <w:szCs w:val="26"/>
        </w:rPr>
        <w:t>+ Văn bản được chuyển về bộ phận Văn thư để thực hiện bước ban hành.</w:t>
      </w:r>
    </w:p>
    <w:p w14:paraId="770C93A3" w14:textId="22428C87" w:rsidR="00F64CC9" w:rsidRPr="002C5023" w:rsidRDefault="00F64CC9" w:rsidP="006D2979">
      <w:pPr>
        <w:spacing w:line="240" w:lineRule="auto"/>
        <w:ind w:firstLine="663"/>
        <w:rPr>
          <w:szCs w:val="26"/>
        </w:rPr>
      </w:pPr>
      <w:r w:rsidRPr="002C5023">
        <w:rPr>
          <w:szCs w:val="26"/>
        </w:rPr>
        <w:t>+ Văn thư xử lý văn bản và thực hiện ban hành: Chọn đơn vị/cá nhân nhận văn bản chính thức. Hệ thống ghi nhận trạng thái văn bản là “đã ban hành”</w:t>
      </w:r>
    </w:p>
    <w:p w14:paraId="2DB2B77B" w14:textId="731369F9" w:rsidR="00F64CC9" w:rsidRPr="002C5023" w:rsidRDefault="00F64CC9" w:rsidP="006D2979">
      <w:pPr>
        <w:pStyle w:val="1Vanban"/>
        <w:spacing w:line="240" w:lineRule="auto"/>
        <w:ind w:firstLine="0"/>
        <w:rPr>
          <w:rFonts w:ascii="Times New Roman" w:hAnsi="Times New Roman"/>
          <w:sz w:val="26"/>
          <w:szCs w:val="26"/>
        </w:rPr>
      </w:pPr>
      <w:r w:rsidRPr="002C5023">
        <w:rPr>
          <w:rStyle w:val="Strong"/>
          <w:rFonts w:ascii="Times New Roman" w:hAnsi="Times New Roman"/>
          <w:b w:val="0"/>
          <w:bCs/>
          <w:sz w:val="26"/>
          <w:szCs w:val="26"/>
        </w:rPr>
        <w:t>- Trường hợp văn bản đã được chỉ đạo trước khi trình ký</w:t>
      </w:r>
    </w:p>
    <w:p w14:paraId="406666CD" w14:textId="77777777" w:rsidR="00F64CC9" w:rsidRPr="002C5023" w:rsidRDefault="00F64CC9" w:rsidP="006D2979">
      <w:pPr>
        <w:pStyle w:val="NormalWeb"/>
        <w:ind w:firstLine="714"/>
        <w:rPr>
          <w:szCs w:val="26"/>
        </w:rPr>
      </w:pPr>
      <w:r w:rsidRPr="002C5023">
        <w:rPr>
          <w:szCs w:val="26"/>
        </w:rPr>
        <w:t>+Văn thư vẫn chọn lại các đơn vị/cá nhân nhận văn bản ban hành.</w:t>
      </w:r>
    </w:p>
    <w:p w14:paraId="7095E528" w14:textId="6FBDB27C" w:rsidR="00F64CC9" w:rsidRPr="002C5023" w:rsidRDefault="00F64CC9" w:rsidP="006D2979">
      <w:pPr>
        <w:pStyle w:val="NormalWeb"/>
        <w:ind w:firstLine="714"/>
        <w:rPr>
          <w:szCs w:val="26"/>
        </w:rPr>
      </w:pPr>
      <w:r w:rsidRPr="002C5023">
        <w:rPr>
          <w:rStyle w:val="Strong"/>
          <w:b w:val="0"/>
          <w:szCs w:val="26"/>
        </w:rPr>
        <w:t>+Các đơn vị/cá nhân đã nhận chỉ đạo trước đó vẫn nhận lại văn bản lần 2 như bình thường</w:t>
      </w:r>
      <w:r w:rsidRPr="002C5023">
        <w:rPr>
          <w:szCs w:val="26"/>
        </w:rPr>
        <w:t>.</w:t>
      </w:r>
    </w:p>
    <w:p w14:paraId="4FD845D9" w14:textId="5414E898" w:rsidR="00F64CC9" w:rsidRPr="002C5023" w:rsidRDefault="00F64CC9" w:rsidP="006D2979">
      <w:pPr>
        <w:pStyle w:val="NormalWeb"/>
        <w:ind w:firstLine="714"/>
        <w:rPr>
          <w:szCs w:val="26"/>
        </w:rPr>
      </w:pPr>
      <w:r w:rsidRPr="002C5023">
        <w:rPr>
          <w:rStyle w:val="Strong"/>
          <w:b w:val="0"/>
          <w:szCs w:val="26"/>
        </w:rPr>
        <w:t>+Hệ thống không ghi đè hay cập nhật lên văn bản đã xử lý theo luồng chỉ đạo trước đó</w:t>
      </w:r>
      <w:r w:rsidRPr="002C5023">
        <w:rPr>
          <w:szCs w:val="26"/>
        </w:rPr>
        <w:t>.</w:t>
      </w:r>
    </w:p>
    <w:p w14:paraId="16F2A493" w14:textId="77777777" w:rsidR="00BD4339" w:rsidRPr="002C5023" w:rsidRDefault="00BD4339" w:rsidP="006D2979">
      <w:pPr>
        <w:widowControl/>
        <w:spacing w:before="0" w:line="240" w:lineRule="auto"/>
        <w:ind w:left="0"/>
        <w:rPr>
          <w:b/>
          <w:szCs w:val="26"/>
        </w:rPr>
      </w:pPr>
      <w:r w:rsidRPr="002C5023">
        <w:rPr>
          <w:szCs w:val="26"/>
        </w:rPr>
        <w:br w:type="page"/>
      </w:r>
    </w:p>
    <w:p w14:paraId="64DC37F1" w14:textId="0DC3431F" w:rsidR="0042386A" w:rsidRPr="002C5023" w:rsidRDefault="0042386A" w:rsidP="006D2979">
      <w:pPr>
        <w:pStyle w:val="Heading2"/>
        <w:spacing w:line="240" w:lineRule="auto"/>
      </w:pPr>
      <w:bookmarkStart w:id="58" w:name="_Toc202190045"/>
      <w:bookmarkStart w:id="59" w:name="_Toc202190795"/>
      <w:r w:rsidRPr="002C5023">
        <w:lastRenderedPageBreak/>
        <w:t>[YC5] Ghi nhớ thông tin đăng nhập, khi ký không cần xác thực nữa</w:t>
      </w:r>
      <w:bookmarkEnd w:id="58"/>
      <w:bookmarkEnd w:id="59"/>
    </w:p>
    <w:p w14:paraId="0212EC79" w14:textId="0C959846" w:rsidR="001623CC" w:rsidRPr="002C5023" w:rsidRDefault="001623CC" w:rsidP="006D2979">
      <w:pPr>
        <w:pStyle w:val="Heading3"/>
        <w:spacing w:line="240" w:lineRule="auto"/>
      </w:pPr>
      <w:bookmarkStart w:id="60" w:name="_Toc202190046"/>
      <w:r w:rsidRPr="002C5023">
        <w:t>Mô tả c</w:t>
      </w:r>
      <w:r w:rsidR="00E30621" w:rsidRPr="002C5023">
        <w:t>hu</w:t>
      </w:r>
      <w:r w:rsidRPr="002C5023">
        <w:t>ng về yêu cầu thay đổi</w:t>
      </w:r>
      <w:bookmarkEnd w:id="60"/>
    </w:p>
    <w:p w14:paraId="0B948F65" w14:textId="17D4FF91" w:rsidR="001623CC" w:rsidRPr="002C5023" w:rsidRDefault="001623CC" w:rsidP="006D2979">
      <w:pPr>
        <w:spacing w:line="240" w:lineRule="auto"/>
        <w:rPr>
          <w:szCs w:val="26"/>
        </w:rPr>
      </w:pPr>
      <w:r w:rsidRPr="002C5023">
        <w:rPr>
          <w:b/>
          <w:szCs w:val="26"/>
        </w:rPr>
        <w:t xml:space="preserve">- </w:t>
      </w:r>
      <w:r w:rsidRPr="002C5023">
        <w:rPr>
          <w:b/>
          <w:szCs w:val="26"/>
          <w:u w:val="single"/>
        </w:rPr>
        <w:t>Hiện trạng:</w:t>
      </w:r>
      <w:r w:rsidRPr="002C5023">
        <w:rPr>
          <w:szCs w:val="26"/>
        </w:rPr>
        <w:t xml:space="preserve"> Đăng nhập vào hệ thống và ký số là độc lập dẫn đến nhập pass 2 lần -&gt; gây phiền hà cho người sử dụng</w:t>
      </w:r>
    </w:p>
    <w:p w14:paraId="2D01039B" w14:textId="6E566F9B" w:rsidR="001623CC" w:rsidRPr="002C5023" w:rsidRDefault="001623CC" w:rsidP="006D2979">
      <w:pPr>
        <w:spacing w:line="240" w:lineRule="auto"/>
        <w:rPr>
          <w:szCs w:val="26"/>
        </w:rPr>
      </w:pPr>
      <w:r w:rsidRPr="002C5023">
        <w:rPr>
          <w:b/>
          <w:szCs w:val="26"/>
        </w:rPr>
        <w:t xml:space="preserve">- </w:t>
      </w:r>
      <w:r w:rsidRPr="002C5023">
        <w:rPr>
          <w:b/>
          <w:szCs w:val="26"/>
          <w:u w:val="single"/>
        </w:rPr>
        <w:t>Mong muốn</w:t>
      </w:r>
      <w:r w:rsidRPr="002C5023">
        <w:rPr>
          <w:szCs w:val="26"/>
        </w:rPr>
        <w:t>: Ghi nhớ thông tin đăng nhập, khi ký không cần xác thực nữa</w:t>
      </w:r>
    </w:p>
    <w:p w14:paraId="05046F78" w14:textId="1C7112E7" w:rsidR="001623CC" w:rsidRPr="002C5023" w:rsidRDefault="001623CC" w:rsidP="006D2979">
      <w:pPr>
        <w:pStyle w:val="Heading3"/>
        <w:spacing w:line="240" w:lineRule="auto"/>
      </w:pPr>
      <w:bookmarkStart w:id="61" w:name="_Toc202190047"/>
      <w:r w:rsidRPr="002C5023">
        <w:t>Mô tả thay đổi về luồng nghiệp vụ</w:t>
      </w:r>
      <w:bookmarkEnd w:id="61"/>
    </w:p>
    <w:p w14:paraId="38EEED87" w14:textId="7E9D523B" w:rsidR="000803CF" w:rsidRPr="002C5023" w:rsidRDefault="000803CF" w:rsidP="006D2979">
      <w:pPr>
        <w:spacing w:line="240" w:lineRule="auto"/>
        <w:rPr>
          <w:szCs w:val="26"/>
        </w:rPr>
      </w:pPr>
      <w:r w:rsidRPr="002C5023">
        <w:rPr>
          <w:szCs w:val="26"/>
        </w:rPr>
        <w:t>- Áp dụng với các phiên bản: web, ipad, app ios, app android</w:t>
      </w:r>
    </w:p>
    <w:p w14:paraId="1ABDC3F1" w14:textId="4359DA60" w:rsidR="000803CF" w:rsidRPr="002C5023" w:rsidRDefault="002F2E24" w:rsidP="006D2979">
      <w:pPr>
        <w:spacing w:line="240" w:lineRule="auto"/>
        <w:rPr>
          <w:szCs w:val="26"/>
        </w:rPr>
      </w:pPr>
      <w:r w:rsidRPr="002C5023">
        <w:rPr>
          <w:szCs w:val="26"/>
        </w:rPr>
        <w:t xml:space="preserve">- </w:t>
      </w:r>
      <w:r w:rsidR="000803CF" w:rsidRPr="002C5023">
        <w:rPr>
          <w:szCs w:val="26"/>
        </w:rPr>
        <w:t xml:space="preserve">Đăng nhập tài khoản -&gt; </w:t>
      </w:r>
      <w:r w:rsidR="000D2A47" w:rsidRPr="002C5023">
        <w:rPr>
          <w:szCs w:val="26"/>
        </w:rPr>
        <w:t xml:space="preserve">Menu cấp 1 -&gt; </w:t>
      </w:r>
      <w:r w:rsidR="000803CF" w:rsidRPr="002C5023">
        <w:rPr>
          <w:szCs w:val="26"/>
        </w:rPr>
        <w:t xml:space="preserve">Văn bản đến, Văn bản đi -&gt; </w:t>
      </w:r>
      <w:r w:rsidR="00DD7055" w:rsidRPr="002C5023">
        <w:rPr>
          <w:szCs w:val="26"/>
        </w:rPr>
        <w:t xml:space="preserve">Chi tiết văn bản -&gt; </w:t>
      </w:r>
      <w:r w:rsidR="000803CF" w:rsidRPr="002C5023">
        <w:rPr>
          <w:szCs w:val="26"/>
        </w:rPr>
        <w:t xml:space="preserve">Ký số lần 1-&gt; Nhập mật khẩu </w:t>
      </w:r>
    </w:p>
    <w:p w14:paraId="2F609B1F" w14:textId="705A4036" w:rsidR="001623CC" w:rsidRPr="002C5023" w:rsidRDefault="002F2E24" w:rsidP="006D2979">
      <w:pPr>
        <w:spacing w:line="240" w:lineRule="auto"/>
        <w:ind w:firstLine="519"/>
        <w:rPr>
          <w:szCs w:val="26"/>
        </w:rPr>
      </w:pPr>
      <w:r w:rsidRPr="002C5023">
        <w:rPr>
          <w:szCs w:val="26"/>
        </w:rPr>
        <w:t xml:space="preserve">+ </w:t>
      </w:r>
      <w:r w:rsidR="000803CF" w:rsidRPr="002C5023">
        <w:rPr>
          <w:szCs w:val="26"/>
        </w:rPr>
        <w:t xml:space="preserve">Chỉ </w:t>
      </w:r>
      <w:r w:rsidR="001623CC" w:rsidRPr="002C5023">
        <w:rPr>
          <w:szCs w:val="26"/>
        </w:rPr>
        <w:t>cần nhập một lần mật khẩu SIM cho văn bản đầu tiên cần ký.</w:t>
      </w:r>
    </w:p>
    <w:p w14:paraId="01843EE2" w14:textId="16F7A849" w:rsidR="002F504F" w:rsidRPr="002C5023" w:rsidRDefault="002F2E24" w:rsidP="006D2979">
      <w:pPr>
        <w:spacing w:line="240" w:lineRule="auto"/>
        <w:ind w:firstLine="519"/>
        <w:rPr>
          <w:szCs w:val="26"/>
        </w:rPr>
      </w:pPr>
      <w:r w:rsidRPr="002C5023">
        <w:rPr>
          <w:szCs w:val="26"/>
        </w:rPr>
        <w:t xml:space="preserve">+ </w:t>
      </w:r>
      <w:r w:rsidR="001623CC" w:rsidRPr="002C5023">
        <w:rPr>
          <w:szCs w:val="26"/>
        </w:rPr>
        <w:t xml:space="preserve">Các lần ký sau trong cùng phiên sẽ không cần nhập lại mật khẩu, mà sẽ dùng lại mật khẩu đã </w:t>
      </w:r>
      <w:r w:rsidR="000D2A47" w:rsidRPr="002C5023">
        <w:rPr>
          <w:szCs w:val="26"/>
        </w:rPr>
        <w:t>nhập trước đó</w:t>
      </w:r>
    </w:p>
    <w:p w14:paraId="0AE0E961" w14:textId="77777777" w:rsidR="00BD4339" w:rsidRPr="002C5023" w:rsidRDefault="00BD4339" w:rsidP="006D2979">
      <w:pPr>
        <w:widowControl/>
        <w:spacing w:before="0" w:line="240" w:lineRule="auto"/>
        <w:ind w:left="0"/>
        <w:rPr>
          <w:b/>
          <w:sz w:val="28"/>
        </w:rPr>
      </w:pPr>
      <w:r w:rsidRPr="002C5023">
        <w:br w:type="page"/>
      </w:r>
    </w:p>
    <w:p w14:paraId="27641897" w14:textId="5AABC63D" w:rsidR="00DD409C" w:rsidRPr="002C5023" w:rsidRDefault="00DD409C" w:rsidP="006D2979">
      <w:pPr>
        <w:pStyle w:val="Heading2"/>
        <w:spacing w:line="240" w:lineRule="auto"/>
      </w:pPr>
      <w:bookmarkStart w:id="62" w:name="_Toc202190048"/>
      <w:bookmarkStart w:id="63" w:name="_Toc202190796"/>
      <w:r w:rsidRPr="002C5023">
        <w:lastRenderedPageBreak/>
        <w:t>[YC6] Gộp chức năng Xem luồng và Theo dõi vào bên dưới chức năng ý kiến xử lý</w:t>
      </w:r>
      <w:bookmarkEnd w:id="62"/>
      <w:bookmarkEnd w:id="63"/>
      <w:r w:rsidRPr="002C5023">
        <w:t xml:space="preserve"> </w:t>
      </w:r>
    </w:p>
    <w:p w14:paraId="640739C0" w14:textId="3CCE9D40" w:rsidR="00E30621" w:rsidRPr="002C5023" w:rsidRDefault="00E30621" w:rsidP="006D2979">
      <w:pPr>
        <w:pStyle w:val="Heading3"/>
        <w:spacing w:line="240" w:lineRule="auto"/>
      </w:pPr>
      <w:bookmarkStart w:id="64" w:name="_Toc202190049"/>
      <w:r w:rsidRPr="002C5023">
        <w:t>Mô tả chung về yêu cầu thay đổi</w:t>
      </w:r>
      <w:bookmarkEnd w:id="64"/>
    </w:p>
    <w:p w14:paraId="5D737EA8" w14:textId="7007FB83" w:rsidR="00E30621" w:rsidRPr="002C5023" w:rsidRDefault="002C5023" w:rsidP="006D2979">
      <w:pPr>
        <w:spacing w:line="240" w:lineRule="auto"/>
        <w:rPr>
          <w:szCs w:val="26"/>
        </w:rPr>
      </w:pPr>
      <w:r w:rsidRPr="002C5023">
        <w:rPr>
          <w:b/>
          <w:szCs w:val="26"/>
        </w:rPr>
        <w:t xml:space="preserve">- </w:t>
      </w:r>
      <w:r w:rsidR="00E30621" w:rsidRPr="002C5023">
        <w:rPr>
          <w:b/>
          <w:szCs w:val="26"/>
          <w:u w:val="single"/>
        </w:rPr>
        <w:t>Hiện tại:</w:t>
      </w:r>
      <w:r w:rsidR="00A418DC" w:rsidRPr="002C5023">
        <w:rPr>
          <w:szCs w:val="26"/>
        </w:rPr>
        <w:t xml:space="preserve"> Chức năng</w:t>
      </w:r>
      <w:r w:rsidR="00E30621" w:rsidRPr="002C5023">
        <w:rPr>
          <w:szCs w:val="26"/>
        </w:rPr>
        <w:t xml:space="preserve"> </w:t>
      </w:r>
      <w:r w:rsidR="00A418DC" w:rsidRPr="002C5023">
        <w:rPr>
          <w:szCs w:val="26"/>
        </w:rPr>
        <w:t>“</w:t>
      </w:r>
      <w:r w:rsidR="00E30621" w:rsidRPr="002C5023">
        <w:rPr>
          <w:szCs w:val="26"/>
        </w:rPr>
        <w:t xml:space="preserve">Xem </w:t>
      </w:r>
      <w:r w:rsidR="002F61F4" w:rsidRPr="002C5023">
        <w:rPr>
          <w:szCs w:val="26"/>
        </w:rPr>
        <w:t>luồng</w:t>
      </w:r>
      <w:r w:rsidR="00A418DC" w:rsidRPr="002C5023">
        <w:rPr>
          <w:szCs w:val="26"/>
        </w:rPr>
        <w:t>”</w:t>
      </w:r>
      <w:r w:rsidR="002F61F4" w:rsidRPr="002C5023">
        <w:rPr>
          <w:szCs w:val="26"/>
        </w:rPr>
        <w:t xml:space="preserve">, </w:t>
      </w:r>
      <w:r w:rsidR="00A418DC" w:rsidRPr="002C5023">
        <w:rPr>
          <w:szCs w:val="26"/>
        </w:rPr>
        <w:t>“</w:t>
      </w:r>
      <w:r w:rsidR="002F61F4" w:rsidRPr="002C5023">
        <w:rPr>
          <w:szCs w:val="26"/>
        </w:rPr>
        <w:t>Theo dõi</w:t>
      </w:r>
      <w:r w:rsidR="00A418DC" w:rsidRPr="002C5023">
        <w:rPr>
          <w:szCs w:val="26"/>
        </w:rPr>
        <w:t>”</w:t>
      </w:r>
      <w:r w:rsidR="002F61F4" w:rsidRPr="002C5023">
        <w:rPr>
          <w:szCs w:val="26"/>
        </w:rPr>
        <w:t xml:space="preserve"> và </w:t>
      </w:r>
      <w:r w:rsidR="00A418DC" w:rsidRPr="002C5023">
        <w:rPr>
          <w:szCs w:val="26"/>
        </w:rPr>
        <w:t>“</w:t>
      </w:r>
      <w:r w:rsidR="002F61F4" w:rsidRPr="002C5023">
        <w:rPr>
          <w:szCs w:val="26"/>
        </w:rPr>
        <w:t>Ý kiến xử lý</w:t>
      </w:r>
      <w:r w:rsidR="00A418DC" w:rsidRPr="002C5023">
        <w:rPr>
          <w:szCs w:val="26"/>
        </w:rPr>
        <w:t>”</w:t>
      </w:r>
      <w:r w:rsidR="002F61F4" w:rsidRPr="002C5023">
        <w:rPr>
          <w:szCs w:val="26"/>
        </w:rPr>
        <w:t xml:space="preserve">-&gt;hiển thị 3 </w:t>
      </w:r>
      <w:r w:rsidR="00A418DC" w:rsidRPr="002C5023">
        <w:rPr>
          <w:szCs w:val="26"/>
        </w:rPr>
        <w:t>giao diện</w:t>
      </w:r>
      <w:r w:rsidR="002F61F4" w:rsidRPr="002C5023">
        <w:rPr>
          <w:szCs w:val="26"/>
        </w:rPr>
        <w:t xml:space="preserve"> ở 3 nơi khác khau, gây khó khăn khi theo dõi lịch sử xử lý, ai làm gì, chuyển cho ai</w:t>
      </w:r>
    </w:p>
    <w:p w14:paraId="1B5F9D62" w14:textId="4F0C213E" w:rsidR="00E30621" w:rsidRPr="002C5023" w:rsidRDefault="002C5023" w:rsidP="006D2979">
      <w:pPr>
        <w:spacing w:line="240" w:lineRule="auto"/>
        <w:rPr>
          <w:szCs w:val="26"/>
        </w:rPr>
      </w:pPr>
      <w:r w:rsidRPr="002C5023">
        <w:rPr>
          <w:b/>
          <w:szCs w:val="26"/>
        </w:rPr>
        <w:t xml:space="preserve">- </w:t>
      </w:r>
      <w:r w:rsidR="00E30621" w:rsidRPr="002C5023">
        <w:rPr>
          <w:b/>
          <w:szCs w:val="26"/>
          <w:u w:val="single"/>
        </w:rPr>
        <w:t>Mong muốn:</w:t>
      </w:r>
      <w:r w:rsidR="002F61F4" w:rsidRPr="002C5023">
        <w:rPr>
          <w:szCs w:val="26"/>
        </w:rPr>
        <w:t xml:space="preserve"> gộp 3 chức năng </w:t>
      </w:r>
      <w:r w:rsidR="00A418DC" w:rsidRPr="002C5023">
        <w:rPr>
          <w:szCs w:val="26"/>
        </w:rPr>
        <w:t>“Xem luồng”, “Theo dõi” và “Ý kiến xử lý” vào làm vị trí</w:t>
      </w:r>
      <w:r w:rsidR="002F61F4" w:rsidRPr="002C5023">
        <w:rPr>
          <w:szCs w:val="26"/>
        </w:rPr>
        <w:t xml:space="preserve"> -&gt; Tiết kiệm chức năng và không gian hiển thị</w:t>
      </w:r>
    </w:p>
    <w:p w14:paraId="1AF6C015" w14:textId="7023CE25" w:rsidR="00A418DC" w:rsidRPr="002C5023" w:rsidRDefault="00A418DC" w:rsidP="006D2979">
      <w:pPr>
        <w:pStyle w:val="Heading3"/>
        <w:spacing w:line="240" w:lineRule="auto"/>
      </w:pPr>
      <w:bookmarkStart w:id="65" w:name="_Toc202190050"/>
      <w:r w:rsidRPr="002C5023">
        <w:t>Mô tả thay đổi về luồng nghiệp vụ</w:t>
      </w:r>
      <w:bookmarkEnd w:id="65"/>
    </w:p>
    <w:p w14:paraId="130D26F5" w14:textId="7C2805DD" w:rsidR="000D2A47" w:rsidRPr="002C5023" w:rsidRDefault="000D2A47" w:rsidP="006D2979">
      <w:pPr>
        <w:spacing w:line="240" w:lineRule="auto"/>
        <w:rPr>
          <w:szCs w:val="26"/>
        </w:rPr>
      </w:pPr>
      <w:r w:rsidRPr="002C5023">
        <w:rPr>
          <w:szCs w:val="26"/>
        </w:rPr>
        <w:t>- Áp dụng với các phiên bản: web</w:t>
      </w:r>
    </w:p>
    <w:p w14:paraId="7B37C122" w14:textId="0FA3FA01" w:rsidR="002F2E24" w:rsidRPr="002C5023" w:rsidRDefault="002F2E24" w:rsidP="006D2979">
      <w:pPr>
        <w:spacing w:line="240" w:lineRule="auto"/>
        <w:rPr>
          <w:szCs w:val="26"/>
        </w:rPr>
      </w:pPr>
      <w:r w:rsidRPr="002C5023">
        <w:rPr>
          <w:szCs w:val="26"/>
        </w:rPr>
        <w:t xml:space="preserve">- Tại menu cấp 1 -&gt; Văn bản đi -&gt; Menu cấp 2-&gt; Các tab: Dự thảo, </w:t>
      </w:r>
      <w:proofErr w:type="gramStart"/>
      <w:r w:rsidRPr="002C5023">
        <w:rPr>
          <w:szCs w:val="26"/>
        </w:rPr>
        <w:t>Ban</w:t>
      </w:r>
      <w:proofErr w:type="gramEnd"/>
      <w:r w:rsidRPr="002C5023">
        <w:rPr>
          <w:szCs w:val="26"/>
        </w:rPr>
        <w:t xml:space="preserve"> hành, Chờ xử lý, VB đã cấp số, Đã xử lý, VB trình ban hành, Nhận để biết, Tra cứu văn bản-&gt; Chi tiết văn bản </w:t>
      </w:r>
    </w:p>
    <w:p w14:paraId="5AF7324F" w14:textId="77777777" w:rsidR="002F2E24" w:rsidRPr="002C5023" w:rsidRDefault="002F2E24" w:rsidP="006D2979">
      <w:pPr>
        <w:spacing w:line="240" w:lineRule="auto"/>
        <w:ind w:firstLine="519"/>
        <w:rPr>
          <w:szCs w:val="26"/>
        </w:rPr>
      </w:pPr>
      <w:r w:rsidRPr="002C5023">
        <w:rPr>
          <w:szCs w:val="26"/>
        </w:rPr>
        <w:t>+ Chức năng “Xem luồng” sửa tên là “Xem luồng và theo dõi”</w:t>
      </w:r>
    </w:p>
    <w:p w14:paraId="5851F549" w14:textId="77777777" w:rsidR="002F2E24" w:rsidRPr="002C5023" w:rsidRDefault="002F2E24" w:rsidP="006D2979">
      <w:pPr>
        <w:spacing w:line="240" w:lineRule="auto"/>
        <w:ind w:firstLine="519"/>
        <w:rPr>
          <w:szCs w:val="26"/>
        </w:rPr>
      </w:pPr>
      <w:r w:rsidRPr="002C5023">
        <w:rPr>
          <w:szCs w:val="26"/>
        </w:rPr>
        <w:t>+ Ẩn button “Theo dõi”</w:t>
      </w:r>
    </w:p>
    <w:p w14:paraId="70D9ABCD" w14:textId="54C493D2" w:rsidR="002F2E24" w:rsidRDefault="005F4BF6" w:rsidP="006D2979">
      <w:pPr>
        <w:spacing w:line="240" w:lineRule="auto"/>
        <w:ind w:firstLine="519"/>
        <w:rPr>
          <w:szCs w:val="26"/>
        </w:rPr>
      </w:pPr>
      <w:r>
        <w:rPr>
          <w:szCs w:val="26"/>
        </w:rPr>
        <w:t>+</w:t>
      </w:r>
      <w:r w:rsidR="002F2E24" w:rsidRPr="002C5023">
        <w:rPr>
          <w:szCs w:val="26"/>
        </w:rPr>
        <w:t xml:space="preserve"> Khi ấn vào button “Xem luồng và theo dõi” -&gt; Hiển thị giao diện được chia thành 2 tab là tab “Xem luồng” và tab “Theo dõi”</w:t>
      </w:r>
    </w:p>
    <w:p w14:paraId="4433AE6D" w14:textId="221A560A" w:rsidR="00AE6A78" w:rsidRDefault="00AE6A78" w:rsidP="00AE6A78">
      <w:pPr>
        <w:spacing w:line="240" w:lineRule="auto"/>
        <w:rPr>
          <w:szCs w:val="26"/>
        </w:rPr>
      </w:pPr>
      <w:r w:rsidRPr="002C5023">
        <w:rPr>
          <w:szCs w:val="26"/>
        </w:rPr>
        <w:t>- Tại menu cấp 1 -&gt; Văn bản đi -&gt; Menu cấp 2-&gt;</w:t>
      </w:r>
      <w:r w:rsidRPr="00AE6A78">
        <w:rPr>
          <w:szCs w:val="26"/>
        </w:rPr>
        <w:t xml:space="preserve"> </w:t>
      </w:r>
      <w:r w:rsidRPr="002C5023">
        <w:rPr>
          <w:szCs w:val="26"/>
        </w:rPr>
        <w:t xml:space="preserve">Các tab: Dự thảo, </w:t>
      </w:r>
      <w:proofErr w:type="gramStart"/>
      <w:r w:rsidRPr="002C5023">
        <w:rPr>
          <w:szCs w:val="26"/>
        </w:rPr>
        <w:t>Ban</w:t>
      </w:r>
      <w:proofErr w:type="gramEnd"/>
      <w:r w:rsidRPr="002C5023">
        <w:rPr>
          <w:szCs w:val="26"/>
        </w:rPr>
        <w:t xml:space="preserve"> hành, Chờ xử lý, VB đã cấp số, Đã xử lý, VB trình ban hành, Nhận để biết, Tra cứu văn bản</w:t>
      </w:r>
      <w:r>
        <w:rPr>
          <w:szCs w:val="26"/>
        </w:rPr>
        <w:t xml:space="preserve"> -&gt; Icon hành động</w:t>
      </w:r>
    </w:p>
    <w:p w14:paraId="55F4EE9E" w14:textId="77777777" w:rsidR="00AE6A78" w:rsidRPr="002C5023" w:rsidRDefault="00AE6A78" w:rsidP="00AE6A78">
      <w:pPr>
        <w:spacing w:line="240" w:lineRule="auto"/>
        <w:ind w:firstLine="519"/>
        <w:rPr>
          <w:szCs w:val="26"/>
        </w:rPr>
      </w:pPr>
      <w:r w:rsidRPr="002C5023">
        <w:rPr>
          <w:szCs w:val="26"/>
        </w:rPr>
        <w:t>+ Chức năng “Xem luồng” sửa tên là “Xem luồng và theo dõi”</w:t>
      </w:r>
    </w:p>
    <w:p w14:paraId="307304A8" w14:textId="77777777" w:rsidR="00AE6A78" w:rsidRPr="002C5023" w:rsidRDefault="00AE6A78" w:rsidP="00AE6A78">
      <w:pPr>
        <w:spacing w:line="240" w:lineRule="auto"/>
        <w:ind w:firstLine="519"/>
        <w:rPr>
          <w:szCs w:val="26"/>
        </w:rPr>
      </w:pPr>
      <w:r w:rsidRPr="002C5023">
        <w:rPr>
          <w:szCs w:val="26"/>
        </w:rPr>
        <w:t>+ Ẩn button “Theo dõi”</w:t>
      </w:r>
    </w:p>
    <w:p w14:paraId="233F3723" w14:textId="34DC5D9F" w:rsidR="00AE6A78" w:rsidRPr="002C5023" w:rsidRDefault="005F4BF6" w:rsidP="00AE6A78">
      <w:pPr>
        <w:spacing w:line="240" w:lineRule="auto"/>
        <w:ind w:firstLine="519"/>
        <w:rPr>
          <w:szCs w:val="26"/>
        </w:rPr>
      </w:pPr>
      <w:r>
        <w:rPr>
          <w:szCs w:val="26"/>
        </w:rPr>
        <w:t>+</w:t>
      </w:r>
      <w:r w:rsidR="00AE6A78" w:rsidRPr="002C5023">
        <w:rPr>
          <w:szCs w:val="26"/>
        </w:rPr>
        <w:t xml:space="preserve"> Khi ấn vào button “Xem luồng và theo dõi” -&gt; Hiển thị giao diện được chia thành 2 tab là tab “Xem luồng” và tab “Theo dõi”</w:t>
      </w:r>
    </w:p>
    <w:p w14:paraId="6CA4B29D" w14:textId="7CDD052C" w:rsidR="002F2E24" w:rsidRPr="002C5023" w:rsidRDefault="002F2E24" w:rsidP="006D2979">
      <w:pPr>
        <w:spacing w:line="240" w:lineRule="auto"/>
        <w:rPr>
          <w:snapToGrid/>
          <w:szCs w:val="26"/>
        </w:rPr>
      </w:pPr>
      <w:r w:rsidRPr="002C5023">
        <w:rPr>
          <w:szCs w:val="26"/>
        </w:rPr>
        <w:t>- Tại menu cấp 1 -&gt; Văn bản đến -&gt; Menu cấp 2-&gt; Các tab: Tiếp nhận văn bản, Chờ xử lý, Đang</w:t>
      </w:r>
      <w:r w:rsidR="00AE6A78">
        <w:rPr>
          <w:szCs w:val="26"/>
        </w:rPr>
        <w:t xml:space="preserve"> xử lý, Đã xử lý, Nhận để biết</w:t>
      </w:r>
      <w:r w:rsidRPr="002C5023">
        <w:rPr>
          <w:szCs w:val="26"/>
        </w:rPr>
        <w:t xml:space="preserve">, Tra cứu văn bản -&gt; Chi tiết văn bản </w:t>
      </w:r>
    </w:p>
    <w:p w14:paraId="726318F0" w14:textId="77777777" w:rsidR="000D2A47" w:rsidRPr="002C5023" w:rsidRDefault="000D2A47" w:rsidP="006D2979">
      <w:pPr>
        <w:spacing w:line="240" w:lineRule="auto"/>
        <w:ind w:firstLine="519"/>
        <w:rPr>
          <w:szCs w:val="26"/>
        </w:rPr>
      </w:pPr>
      <w:r w:rsidRPr="002C5023">
        <w:rPr>
          <w:szCs w:val="26"/>
        </w:rPr>
        <w:t>+ Chức năng “Xem luồng”</w:t>
      </w:r>
      <w:r w:rsidR="00A418DC" w:rsidRPr="002C5023">
        <w:rPr>
          <w:szCs w:val="26"/>
        </w:rPr>
        <w:t xml:space="preserve"> sửa </w:t>
      </w:r>
      <w:r w:rsidRPr="002C5023">
        <w:rPr>
          <w:szCs w:val="26"/>
        </w:rPr>
        <w:t>tên là “Xem luồng và theo dõi”</w:t>
      </w:r>
    </w:p>
    <w:p w14:paraId="50779BE1" w14:textId="02FFEB85" w:rsidR="00A418DC" w:rsidRPr="002C5023" w:rsidRDefault="000D2A47" w:rsidP="006D2979">
      <w:pPr>
        <w:spacing w:line="240" w:lineRule="auto"/>
        <w:ind w:firstLine="519"/>
        <w:rPr>
          <w:szCs w:val="26"/>
        </w:rPr>
      </w:pPr>
      <w:r w:rsidRPr="002C5023">
        <w:rPr>
          <w:szCs w:val="26"/>
        </w:rPr>
        <w:t xml:space="preserve">+ </w:t>
      </w:r>
      <w:r w:rsidR="00A418DC" w:rsidRPr="002C5023">
        <w:rPr>
          <w:szCs w:val="26"/>
        </w:rPr>
        <w:t>Ẩn button “Theo dõi”</w:t>
      </w:r>
    </w:p>
    <w:p w14:paraId="7E265F16" w14:textId="17908F95" w:rsidR="00A418DC" w:rsidRPr="002C5023" w:rsidRDefault="005F4BF6" w:rsidP="006D2979">
      <w:pPr>
        <w:spacing w:line="240" w:lineRule="auto"/>
        <w:ind w:firstLine="519"/>
        <w:rPr>
          <w:szCs w:val="26"/>
        </w:rPr>
      </w:pPr>
      <w:r>
        <w:rPr>
          <w:szCs w:val="26"/>
        </w:rPr>
        <w:t>+</w:t>
      </w:r>
      <w:r w:rsidR="00A418DC" w:rsidRPr="002C5023">
        <w:rPr>
          <w:szCs w:val="26"/>
        </w:rPr>
        <w:t xml:space="preserve"> Khi ấn vào button “Xem luồng và theo dõi” -&gt; H</w:t>
      </w:r>
      <w:r w:rsidR="004F378F" w:rsidRPr="002C5023">
        <w:rPr>
          <w:szCs w:val="26"/>
        </w:rPr>
        <w:t>iển thị giao diện được chia thành 2 tab là tab “Xem luồng” và tab “Theo dõi”</w:t>
      </w:r>
    </w:p>
    <w:p w14:paraId="5DF0D14E" w14:textId="39CA8753" w:rsidR="00AE6A78" w:rsidRDefault="00AE6A78" w:rsidP="00AE6A78">
      <w:pPr>
        <w:spacing w:line="240" w:lineRule="auto"/>
        <w:rPr>
          <w:szCs w:val="26"/>
        </w:rPr>
      </w:pPr>
      <w:r w:rsidRPr="002C5023">
        <w:rPr>
          <w:szCs w:val="26"/>
        </w:rPr>
        <w:t>- Tại menu cấp 1 -&gt; Văn bản đến -&gt; Menu cấp 2-&gt; Các tab: Tiếp nhận văn bản, Chờ xử lý, Đang</w:t>
      </w:r>
      <w:r>
        <w:rPr>
          <w:szCs w:val="26"/>
        </w:rPr>
        <w:t xml:space="preserve"> xử lý, Đã xử lý, Nhận để biết</w:t>
      </w:r>
      <w:r w:rsidRPr="002C5023">
        <w:rPr>
          <w:szCs w:val="26"/>
        </w:rPr>
        <w:t>, Tra cứu văn bản</w:t>
      </w:r>
      <w:r>
        <w:rPr>
          <w:szCs w:val="26"/>
        </w:rPr>
        <w:t>-&gt;</w:t>
      </w:r>
      <w:r w:rsidRPr="002C5023">
        <w:rPr>
          <w:szCs w:val="26"/>
        </w:rPr>
        <w:t xml:space="preserve"> </w:t>
      </w:r>
      <w:r>
        <w:rPr>
          <w:szCs w:val="26"/>
        </w:rPr>
        <w:t>Icon hành động</w:t>
      </w:r>
    </w:p>
    <w:p w14:paraId="6840EE32" w14:textId="77777777" w:rsidR="00AE6A78" w:rsidRPr="002C5023" w:rsidRDefault="00AE6A78" w:rsidP="00AE6A78">
      <w:pPr>
        <w:spacing w:line="240" w:lineRule="auto"/>
        <w:ind w:firstLine="519"/>
        <w:rPr>
          <w:szCs w:val="26"/>
        </w:rPr>
      </w:pPr>
      <w:r w:rsidRPr="002C5023">
        <w:rPr>
          <w:szCs w:val="26"/>
        </w:rPr>
        <w:t>+ Chức năng “Xem luồng” sửa tên là “Xem luồng và theo dõi”</w:t>
      </w:r>
    </w:p>
    <w:p w14:paraId="1DFED234" w14:textId="77777777" w:rsidR="00AE6A78" w:rsidRPr="002C5023" w:rsidRDefault="00AE6A78" w:rsidP="00AE6A78">
      <w:pPr>
        <w:spacing w:line="240" w:lineRule="auto"/>
        <w:ind w:firstLine="519"/>
        <w:rPr>
          <w:szCs w:val="26"/>
        </w:rPr>
      </w:pPr>
      <w:r w:rsidRPr="002C5023">
        <w:rPr>
          <w:szCs w:val="26"/>
        </w:rPr>
        <w:t>+ Ẩn button “Theo dõi”</w:t>
      </w:r>
    </w:p>
    <w:p w14:paraId="53D2C6CB" w14:textId="3CEA9DE2" w:rsidR="00AE6A78" w:rsidRDefault="005F4BF6" w:rsidP="00AE6A78">
      <w:pPr>
        <w:spacing w:line="240" w:lineRule="auto"/>
        <w:ind w:firstLine="519"/>
        <w:rPr>
          <w:szCs w:val="26"/>
        </w:rPr>
      </w:pPr>
      <w:r>
        <w:rPr>
          <w:szCs w:val="26"/>
        </w:rPr>
        <w:t xml:space="preserve">+ </w:t>
      </w:r>
      <w:r w:rsidR="00AE6A78" w:rsidRPr="002C5023">
        <w:rPr>
          <w:szCs w:val="26"/>
        </w:rPr>
        <w:t>Khi ấn vào button “Xem luồng và theo dõi” -&gt; Hiển thị giao diện được chia thành 2 tab là tab “Xem luồng” và tab “Theo dõi”</w:t>
      </w:r>
    </w:p>
    <w:p w14:paraId="3B7EA15E" w14:textId="1B4CAA04" w:rsidR="00BD4339" w:rsidRPr="002C5023" w:rsidRDefault="00BD4339" w:rsidP="00AE6A78">
      <w:pPr>
        <w:widowControl/>
        <w:spacing w:before="0" w:line="240" w:lineRule="auto"/>
        <w:ind w:left="0"/>
        <w:rPr>
          <w:b/>
          <w:szCs w:val="26"/>
        </w:rPr>
      </w:pPr>
      <w:r w:rsidRPr="002C5023">
        <w:rPr>
          <w:szCs w:val="26"/>
        </w:rPr>
        <w:br w:type="page"/>
      </w:r>
    </w:p>
    <w:p w14:paraId="47101322" w14:textId="17127E29" w:rsidR="00DD409C" w:rsidRPr="002C5023" w:rsidRDefault="00C421CD" w:rsidP="006D2979">
      <w:pPr>
        <w:pStyle w:val="Heading2"/>
        <w:spacing w:line="240" w:lineRule="auto"/>
      </w:pPr>
      <w:r w:rsidRPr="002C5023">
        <w:lastRenderedPageBreak/>
        <w:t xml:space="preserve"> </w:t>
      </w:r>
      <w:bookmarkStart w:id="66" w:name="_Toc202190051"/>
      <w:bookmarkStart w:id="67" w:name="_Toc202190797"/>
      <w:r w:rsidR="00DD409C" w:rsidRPr="002C5023">
        <w:t>[YC7] Bảng hiển thị khi vào Văn bản đến/Chờ xử lý: thông tin ngày nhận và ngày đến trùng nhau; Thông tin nơi gửi đã được hiểu khi nhìn vào ký hiệu văn bản quá nhiều thứ không cần thiết và không có thông tin: chỉ cần hiển thị: số/ký hiệu; trích yếu; Nơi gửi; ngày văn bản; ngày đến</w:t>
      </w:r>
      <w:bookmarkEnd w:id="66"/>
      <w:bookmarkEnd w:id="67"/>
    </w:p>
    <w:p w14:paraId="5FCA212B" w14:textId="4B35D017" w:rsidR="00DF2E63" w:rsidRPr="002C5023" w:rsidRDefault="00DF2E63" w:rsidP="006D2979">
      <w:pPr>
        <w:pStyle w:val="Heading3"/>
        <w:spacing w:line="240" w:lineRule="auto"/>
      </w:pPr>
      <w:bookmarkStart w:id="68" w:name="_Toc202190052"/>
      <w:r w:rsidRPr="002C5023">
        <w:t>Mô tả chung về yêu cầu thay đổi</w:t>
      </w:r>
      <w:bookmarkEnd w:id="68"/>
    </w:p>
    <w:p w14:paraId="6A1E2ED0" w14:textId="59A11DD0" w:rsidR="00DF2E63" w:rsidRPr="002C5023" w:rsidRDefault="00DF2E63" w:rsidP="006D2979">
      <w:pPr>
        <w:spacing w:line="240" w:lineRule="auto"/>
        <w:rPr>
          <w:b/>
          <w:szCs w:val="26"/>
          <w:u w:val="single"/>
        </w:rPr>
      </w:pPr>
      <w:r w:rsidRPr="002C5023">
        <w:rPr>
          <w:b/>
          <w:szCs w:val="26"/>
        </w:rPr>
        <w:t xml:space="preserve">- </w:t>
      </w:r>
      <w:r w:rsidRPr="002C5023">
        <w:rPr>
          <w:b/>
          <w:szCs w:val="26"/>
          <w:u w:val="single"/>
        </w:rPr>
        <w:t xml:space="preserve">Hiện tại: </w:t>
      </w:r>
    </w:p>
    <w:p w14:paraId="54AADDBF" w14:textId="31FB0021" w:rsidR="00DF2E63" w:rsidRPr="002C5023" w:rsidRDefault="00DF2E63" w:rsidP="006D2979">
      <w:pPr>
        <w:spacing w:line="240" w:lineRule="auto"/>
        <w:rPr>
          <w:szCs w:val="26"/>
        </w:rPr>
      </w:pPr>
      <w:r w:rsidRPr="002C5023">
        <w:rPr>
          <w:szCs w:val="26"/>
        </w:rPr>
        <w:t xml:space="preserve">+ </w:t>
      </w:r>
      <w:r w:rsidRPr="002C5023">
        <w:rPr>
          <w:rStyle w:val="Strong"/>
          <w:b w:val="0"/>
          <w:szCs w:val="26"/>
        </w:rPr>
        <w:t xml:space="preserve">Thông tin </w:t>
      </w:r>
      <w:r w:rsidR="00DB7D04" w:rsidRPr="002C5023">
        <w:rPr>
          <w:rStyle w:val="Strong"/>
          <w:b w:val="0"/>
          <w:szCs w:val="26"/>
        </w:rPr>
        <w:t>“N</w:t>
      </w:r>
      <w:r w:rsidRPr="002C5023">
        <w:rPr>
          <w:rStyle w:val="Strong"/>
          <w:b w:val="0"/>
          <w:szCs w:val="26"/>
        </w:rPr>
        <w:t>gày đến</w:t>
      </w:r>
      <w:r w:rsidR="00DB7D04" w:rsidRPr="002C5023">
        <w:rPr>
          <w:rStyle w:val="Strong"/>
          <w:b w:val="0"/>
          <w:szCs w:val="26"/>
        </w:rPr>
        <w:t>”</w:t>
      </w:r>
      <w:r w:rsidRPr="002C5023">
        <w:rPr>
          <w:rStyle w:val="Strong"/>
          <w:b w:val="0"/>
          <w:szCs w:val="26"/>
        </w:rPr>
        <w:t xml:space="preserve"> và </w:t>
      </w:r>
      <w:r w:rsidR="00DB7D04" w:rsidRPr="002C5023">
        <w:rPr>
          <w:rStyle w:val="Strong"/>
          <w:b w:val="0"/>
          <w:szCs w:val="26"/>
        </w:rPr>
        <w:t>“N</w:t>
      </w:r>
      <w:r w:rsidRPr="002C5023">
        <w:rPr>
          <w:rStyle w:val="Strong"/>
          <w:b w:val="0"/>
          <w:szCs w:val="26"/>
        </w:rPr>
        <w:t>gày nhận</w:t>
      </w:r>
      <w:r w:rsidR="00DB7D04" w:rsidRPr="002C5023">
        <w:rPr>
          <w:rStyle w:val="Strong"/>
          <w:b w:val="0"/>
          <w:szCs w:val="26"/>
        </w:rPr>
        <w:t>”</w:t>
      </w:r>
      <w:r w:rsidRPr="002C5023">
        <w:rPr>
          <w:szCs w:val="26"/>
        </w:rPr>
        <w:t xml:space="preserve"> hiển thị trùng nhau </w:t>
      </w:r>
      <w:r w:rsidRPr="002C5023">
        <w:rPr>
          <w:rFonts w:ascii="Segoe UI Symbol" w:hAnsi="Segoe UI Symbol" w:cs="Segoe UI Symbol"/>
          <w:szCs w:val="26"/>
        </w:rPr>
        <w:t>➝</w:t>
      </w:r>
      <w:r w:rsidRPr="002C5023">
        <w:rPr>
          <w:szCs w:val="26"/>
        </w:rPr>
        <w:t xml:space="preserve"> gây hiểu nhầm, không rõ ý nghĩa từng cột.</w:t>
      </w:r>
    </w:p>
    <w:p w14:paraId="3DCE286E" w14:textId="77777777" w:rsidR="00DF2E63" w:rsidRPr="002C5023" w:rsidRDefault="00DF2E63" w:rsidP="006D2979">
      <w:pPr>
        <w:spacing w:line="240" w:lineRule="auto"/>
        <w:rPr>
          <w:rStyle w:val="Strong"/>
          <w:b w:val="0"/>
          <w:szCs w:val="26"/>
        </w:rPr>
      </w:pPr>
      <w:r w:rsidRPr="002C5023">
        <w:rPr>
          <w:szCs w:val="26"/>
        </w:rPr>
        <w:t xml:space="preserve">+ </w:t>
      </w:r>
      <w:r w:rsidRPr="002C5023">
        <w:rPr>
          <w:rStyle w:val="Strong"/>
          <w:b w:val="0"/>
          <w:szCs w:val="26"/>
        </w:rPr>
        <w:t>Thông tin nơi gửi:</w:t>
      </w:r>
      <w:r w:rsidRPr="002C5023">
        <w:rPr>
          <w:rStyle w:val="Strong"/>
          <w:szCs w:val="26"/>
        </w:rPr>
        <w:t xml:space="preserve"> </w:t>
      </w:r>
      <w:r w:rsidRPr="002C5023">
        <w:rPr>
          <w:rStyle w:val="Strong"/>
          <w:b w:val="0"/>
          <w:szCs w:val="26"/>
        </w:rPr>
        <w:t>với vai LĐB thì sẽ đương nhiên biết là ở đâu khi nhìn ký hiệu --&gt; với LĐB thì thông tin nơi gửi là không cần thiết.</w:t>
      </w:r>
    </w:p>
    <w:p w14:paraId="1B9ACAD5" w14:textId="7C658D8D" w:rsidR="00A97B07" w:rsidRPr="002C5023" w:rsidRDefault="00DF2E63" w:rsidP="006D2979">
      <w:pPr>
        <w:spacing w:line="240" w:lineRule="auto"/>
        <w:rPr>
          <w:rStyle w:val="Strong"/>
          <w:b w:val="0"/>
          <w:szCs w:val="26"/>
        </w:rPr>
      </w:pPr>
      <w:r w:rsidRPr="002C5023">
        <w:rPr>
          <w:rStyle w:val="Strong"/>
          <w:b w:val="0"/>
          <w:szCs w:val="26"/>
        </w:rPr>
        <w:t>+ Đơn vị xử lý: Văn bản đến LĐB thì chưa thể biết đơn vị xử lý là đơn vị nào --&gt; sau khi LĐB chỉ đạo thì mới biết đơn vị xử lý --&gt; LĐB không cần hiển thị ra trường đơn vị xử lý --&gt; thông tin này hiển thị ở vai người dùng khác thì phù hợp.</w:t>
      </w:r>
    </w:p>
    <w:p w14:paraId="5EF44345" w14:textId="709F18AE" w:rsidR="00A97B07" w:rsidRPr="002C5023" w:rsidRDefault="00A97B07" w:rsidP="006D2979">
      <w:pPr>
        <w:spacing w:line="240" w:lineRule="auto"/>
        <w:rPr>
          <w:rStyle w:val="Strong"/>
          <w:szCs w:val="26"/>
          <w:u w:val="single"/>
        </w:rPr>
      </w:pPr>
      <w:r w:rsidRPr="002C5023">
        <w:rPr>
          <w:rStyle w:val="Strong"/>
          <w:szCs w:val="26"/>
        </w:rPr>
        <w:t xml:space="preserve">- </w:t>
      </w:r>
      <w:r w:rsidRPr="002C5023">
        <w:rPr>
          <w:rStyle w:val="Strong"/>
          <w:szCs w:val="26"/>
          <w:u w:val="single"/>
        </w:rPr>
        <w:t>Mong muốn:</w:t>
      </w:r>
    </w:p>
    <w:p w14:paraId="2282B6E3" w14:textId="0A8D128B" w:rsidR="00A97B07" w:rsidRPr="002C5023" w:rsidRDefault="00A97B07" w:rsidP="006D2979">
      <w:pPr>
        <w:spacing w:line="240" w:lineRule="auto"/>
        <w:rPr>
          <w:rStyle w:val="Strong"/>
          <w:b w:val="0"/>
          <w:szCs w:val="26"/>
        </w:rPr>
      </w:pPr>
      <w:r w:rsidRPr="002C5023">
        <w:rPr>
          <w:rStyle w:val="Strong"/>
          <w:b w:val="0"/>
          <w:szCs w:val="26"/>
        </w:rPr>
        <w:t>+ Tối ưu hiển thị và làm rõ nghĩa trường dữ liệu “Ngày đến” và “Ngày nhận” cho các vai trò</w:t>
      </w:r>
    </w:p>
    <w:p w14:paraId="610D2441" w14:textId="27A3CD06" w:rsidR="00A97B07" w:rsidRPr="002C5023" w:rsidRDefault="00A97B07" w:rsidP="006D2979">
      <w:pPr>
        <w:spacing w:line="240" w:lineRule="auto"/>
        <w:rPr>
          <w:rStyle w:val="Strong"/>
          <w:b w:val="0"/>
          <w:szCs w:val="26"/>
        </w:rPr>
      </w:pPr>
      <w:r w:rsidRPr="002C5023">
        <w:rPr>
          <w:rStyle w:val="Strong"/>
          <w:b w:val="0"/>
          <w:szCs w:val="26"/>
        </w:rPr>
        <w:t>+ Thông tin nơi gửi: ẩn trường dữ liệu này với vai trò LĐB</w:t>
      </w:r>
    </w:p>
    <w:p w14:paraId="51FD2FA7" w14:textId="3907DDC9" w:rsidR="004147EA" w:rsidRPr="002C5023" w:rsidRDefault="004147EA" w:rsidP="006D2979">
      <w:pPr>
        <w:spacing w:line="240" w:lineRule="auto"/>
        <w:rPr>
          <w:rStyle w:val="Strong"/>
          <w:b w:val="0"/>
          <w:szCs w:val="26"/>
        </w:rPr>
      </w:pPr>
      <w:r w:rsidRPr="002C5023">
        <w:rPr>
          <w:rStyle w:val="Strong"/>
          <w:b w:val="0"/>
          <w:szCs w:val="26"/>
        </w:rPr>
        <w:t>+ Đơn vị xử lý: ẩn trường dữ liệu này với vai trò LĐB</w:t>
      </w:r>
    </w:p>
    <w:p w14:paraId="4FB0CDA1" w14:textId="718880AE" w:rsidR="004147EA" w:rsidRPr="002C5023" w:rsidRDefault="004147EA" w:rsidP="006D2979">
      <w:pPr>
        <w:spacing w:line="240" w:lineRule="auto"/>
        <w:rPr>
          <w:rStyle w:val="Strong"/>
          <w:b w:val="0"/>
          <w:szCs w:val="26"/>
        </w:rPr>
      </w:pPr>
      <w:r w:rsidRPr="002C5023">
        <w:rPr>
          <w:rStyle w:val="Strong"/>
          <w:b w:val="0"/>
          <w:szCs w:val="26"/>
        </w:rPr>
        <w:t>+ Tại các danh sách hiện tại có cột FILE (ở cuối cùng)</w:t>
      </w:r>
    </w:p>
    <w:p w14:paraId="4CCD85D6" w14:textId="771ED2BF" w:rsidR="004147EA" w:rsidRPr="002C5023" w:rsidRDefault="004147EA" w:rsidP="006D2979">
      <w:pPr>
        <w:spacing w:line="240" w:lineRule="auto"/>
        <w:ind w:left="0" w:firstLine="720"/>
        <w:rPr>
          <w:rStyle w:val="Strong"/>
          <w:b w:val="0"/>
          <w:szCs w:val="26"/>
        </w:rPr>
      </w:pPr>
      <w:r w:rsidRPr="002C5023">
        <w:rPr>
          <w:rStyle w:val="Strong"/>
          <w:b w:val="0"/>
          <w:szCs w:val="26"/>
        </w:rPr>
        <w:t>+ Nếu có 1 file: nhấn vào sẽ show ra màn đọc file</w:t>
      </w:r>
    </w:p>
    <w:p w14:paraId="7DD43C9C" w14:textId="26E30166" w:rsidR="004147EA" w:rsidRPr="002C5023" w:rsidRDefault="004147EA" w:rsidP="006D2979">
      <w:pPr>
        <w:spacing w:line="240" w:lineRule="auto"/>
        <w:ind w:firstLine="663"/>
        <w:rPr>
          <w:rStyle w:val="Strong"/>
          <w:b w:val="0"/>
          <w:szCs w:val="26"/>
        </w:rPr>
      </w:pPr>
      <w:r w:rsidRPr="002C5023">
        <w:rPr>
          <w:rStyle w:val="Strong"/>
          <w:b w:val="0"/>
          <w:szCs w:val="26"/>
        </w:rPr>
        <w:t>+ Nếu có nhiều file: nhấn vào sẽ show ra danh sách các file trong văn bản</w:t>
      </w:r>
    </w:p>
    <w:p w14:paraId="1113543C" w14:textId="6D82C9DD" w:rsidR="00A97B07" w:rsidRPr="002C5023" w:rsidRDefault="004147EA" w:rsidP="006D2979">
      <w:pPr>
        <w:pStyle w:val="Heading3"/>
        <w:spacing w:line="240" w:lineRule="auto"/>
      </w:pPr>
      <w:bookmarkStart w:id="69" w:name="_Toc202190053"/>
      <w:r w:rsidRPr="002C5023">
        <w:t>Mô tả thay đổi về luồng nghiệp vụ</w:t>
      </w:r>
      <w:bookmarkEnd w:id="69"/>
    </w:p>
    <w:p w14:paraId="400B3929" w14:textId="7B105CAA" w:rsidR="00C421CD" w:rsidRPr="002C5023" w:rsidRDefault="00C421CD" w:rsidP="006D2979">
      <w:pPr>
        <w:spacing w:line="240" w:lineRule="auto"/>
        <w:rPr>
          <w:szCs w:val="26"/>
        </w:rPr>
      </w:pPr>
      <w:r w:rsidRPr="002C5023">
        <w:rPr>
          <w:szCs w:val="26"/>
        </w:rPr>
        <w:t>- Áp dụng các phiên bản: web</w:t>
      </w:r>
      <w:r w:rsidR="00A113F1" w:rsidRPr="002C5023">
        <w:rPr>
          <w:szCs w:val="26"/>
        </w:rPr>
        <w:t>, ipad, app ios, app android</w:t>
      </w:r>
    </w:p>
    <w:p w14:paraId="6805927D" w14:textId="17EE4EAB" w:rsidR="00D57C10" w:rsidRPr="002C5023" w:rsidRDefault="00D57C10" w:rsidP="006D2979">
      <w:pPr>
        <w:spacing w:line="240" w:lineRule="auto"/>
        <w:rPr>
          <w:szCs w:val="26"/>
        </w:rPr>
      </w:pPr>
      <w:r w:rsidRPr="002C5023">
        <w:rPr>
          <w:szCs w:val="26"/>
        </w:rPr>
        <w:t xml:space="preserve">- Định nghĩa </w:t>
      </w:r>
      <w:r w:rsidR="00C272A6" w:rsidRPr="002C5023">
        <w:rPr>
          <w:szCs w:val="26"/>
        </w:rPr>
        <w:t>trường thông tin:</w:t>
      </w:r>
    </w:p>
    <w:p w14:paraId="04B55E93" w14:textId="7DAAB6CC" w:rsidR="00D57C10" w:rsidRPr="002C5023" w:rsidRDefault="00D57C10" w:rsidP="006D2979">
      <w:pPr>
        <w:spacing w:line="240" w:lineRule="auto"/>
        <w:rPr>
          <w:szCs w:val="26"/>
        </w:rPr>
      </w:pPr>
      <w:r w:rsidRPr="002C5023">
        <w:rPr>
          <w:szCs w:val="26"/>
        </w:rPr>
        <w:t>+ Ngày đến: là ngày đơn vị nhận văn bản</w:t>
      </w:r>
    </w:p>
    <w:p w14:paraId="023A53F8" w14:textId="12D99CA6" w:rsidR="000D2A47" w:rsidRPr="002C5023" w:rsidRDefault="00D57C10" w:rsidP="006D2979">
      <w:pPr>
        <w:spacing w:line="240" w:lineRule="auto"/>
        <w:rPr>
          <w:szCs w:val="26"/>
        </w:rPr>
      </w:pPr>
      <w:r w:rsidRPr="002C5023">
        <w:rPr>
          <w:szCs w:val="26"/>
        </w:rPr>
        <w:t>+ Ngày nhận: là ngày từng cá nhân nhận văn bản trên hệ thống</w:t>
      </w:r>
    </w:p>
    <w:p w14:paraId="3E96C596" w14:textId="0540C430" w:rsidR="004147EA" w:rsidRPr="002C5023" w:rsidRDefault="00C421CD" w:rsidP="006D2979">
      <w:pPr>
        <w:spacing w:line="240" w:lineRule="auto"/>
        <w:rPr>
          <w:szCs w:val="26"/>
        </w:rPr>
      </w:pPr>
      <w:r w:rsidRPr="002C5023">
        <w:rPr>
          <w:szCs w:val="26"/>
        </w:rPr>
        <w:t xml:space="preserve">- Tại menu cấp 1 -&gt; </w:t>
      </w:r>
      <w:r w:rsidR="000D2A47" w:rsidRPr="002C5023">
        <w:rPr>
          <w:szCs w:val="26"/>
        </w:rPr>
        <w:t>Văn bản đến -&gt; Menu cấp 2-&gt; Các tab: Tiếp nhận văn bản, Chờ xử lý, Đang xử lý, Đã xử lý, Nhận để biết, Thu hồi, Tra cứu văn bản</w:t>
      </w:r>
    </w:p>
    <w:p w14:paraId="74DA7123" w14:textId="134DE97B" w:rsidR="004147EA" w:rsidRPr="002C5023" w:rsidRDefault="00C421CD" w:rsidP="006D2979">
      <w:pPr>
        <w:spacing w:line="240" w:lineRule="auto"/>
        <w:ind w:firstLine="663"/>
        <w:rPr>
          <w:szCs w:val="26"/>
        </w:rPr>
      </w:pPr>
      <w:r w:rsidRPr="002C5023">
        <w:rPr>
          <w:szCs w:val="26"/>
        </w:rPr>
        <w:t xml:space="preserve">+ </w:t>
      </w:r>
      <w:r w:rsidR="00F80EB6" w:rsidRPr="002C5023">
        <w:rPr>
          <w:szCs w:val="26"/>
        </w:rPr>
        <w:t xml:space="preserve">Với vai trò Văn thư: </w:t>
      </w:r>
      <w:r w:rsidR="004147EA" w:rsidRPr="002C5023">
        <w:rPr>
          <w:szCs w:val="26"/>
        </w:rPr>
        <w:t xml:space="preserve">Ẩn cột Ngày </w:t>
      </w:r>
      <w:r w:rsidR="00F80EB6" w:rsidRPr="002C5023">
        <w:rPr>
          <w:szCs w:val="26"/>
        </w:rPr>
        <w:t>nhận</w:t>
      </w:r>
    </w:p>
    <w:p w14:paraId="078B0A7F" w14:textId="4F0D66C5" w:rsidR="001F0E40" w:rsidRPr="002C5023" w:rsidRDefault="00C421CD" w:rsidP="006D2979">
      <w:pPr>
        <w:spacing w:line="240" w:lineRule="auto"/>
        <w:ind w:firstLine="663"/>
        <w:rPr>
          <w:szCs w:val="26"/>
        </w:rPr>
      </w:pPr>
      <w:r w:rsidRPr="002C5023">
        <w:rPr>
          <w:szCs w:val="26"/>
        </w:rPr>
        <w:t xml:space="preserve">+ </w:t>
      </w:r>
      <w:r w:rsidR="00F80EB6" w:rsidRPr="002C5023">
        <w:rPr>
          <w:szCs w:val="26"/>
        </w:rPr>
        <w:t xml:space="preserve"> </w:t>
      </w:r>
      <w:r w:rsidRPr="002C5023">
        <w:rPr>
          <w:szCs w:val="26"/>
        </w:rPr>
        <w:t>K</w:t>
      </w:r>
      <w:r w:rsidR="00F80EB6" w:rsidRPr="002C5023">
        <w:rPr>
          <w:szCs w:val="26"/>
        </w:rPr>
        <w:t>hông phải Văn thư: hiển thị cột Ngày nhận</w:t>
      </w:r>
      <w:r w:rsidRPr="002C5023">
        <w:rPr>
          <w:szCs w:val="26"/>
        </w:rPr>
        <w:t xml:space="preserve"> </w:t>
      </w:r>
    </w:p>
    <w:p w14:paraId="7C1E62C7" w14:textId="77777777" w:rsidR="001F0E40" w:rsidRPr="002C5023" w:rsidRDefault="001F0E40" w:rsidP="006D2979">
      <w:pPr>
        <w:spacing w:line="240" w:lineRule="auto"/>
        <w:ind w:firstLine="663"/>
        <w:rPr>
          <w:szCs w:val="26"/>
        </w:rPr>
      </w:pPr>
      <w:r w:rsidRPr="002C5023">
        <w:rPr>
          <w:szCs w:val="26"/>
        </w:rPr>
        <w:t>+ Trường hợp nếu văn bản đến có 1 file: nhấn vào sẽ show ra màn đọc file</w:t>
      </w:r>
    </w:p>
    <w:p w14:paraId="6D172F79" w14:textId="672292AD" w:rsidR="001F0E40" w:rsidRPr="002C5023" w:rsidRDefault="001F0E40" w:rsidP="006D2979">
      <w:pPr>
        <w:spacing w:line="240" w:lineRule="auto"/>
        <w:ind w:firstLine="663"/>
        <w:rPr>
          <w:szCs w:val="26"/>
        </w:rPr>
      </w:pPr>
      <w:r w:rsidRPr="002C5023">
        <w:rPr>
          <w:szCs w:val="26"/>
        </w:rPr>
        <w:t>+ Trường hợp nếu văn bản đến có nhiều file: nhấn vào sẽ show ra danh sách các file trong văn bản. Khi user click vào từng cột trong list thì hệ thống sẽ mở ra popup view file (đè lên màn danh sách file) đối với file pdf, các định dạng file còn lại phải down về thiết bị =&gt; Chỉ làm với web</w:t>
      </w:r>
    </w:p>
    <w:p w14:paraId="0E71FD18" w14:textId="2F02E20F" w:rsidR="000D2A47" w:rsidRPr="002C5023" w:rsidRDefault="000D2A47" w:rsidP="006D2979">
      <w:pPr>
        <w:spacing w:line="240" w:lineRule="auto"/>
        <w:rPr>
          <w:szCs w:val="26"/>
        </w:rPr>
      </w:pPr>
      <w:r w:rsidRPr="002C5023">
        <w:rPr>
          <w:szCs w:val="26"/>
        </w:rPr>
        <w:t xml:space="preserve">- Tại menu cấp 1 -&gt; Văn bản đến -&gt; Menu cấp 2-&gt; Các tab: Tiếp nhận văn bản, Chờ xử </w:t>
      </w:r>
      <w:r w:rsidRPr="002C5023">
        <w:rPr>
          <w:szCs w:val="26"/>
        </w:rPr>
        <w:lastRenderedPageBreak/>
        <w:t>lý, Đang xử lý, Đã xử lý, Nhận để biết, Thu hồi -&gt; Chi tiết văn bản</w:t>
      </w:r>
    </w:p>
    <w:p w14:paraId="554E932B" w14:textId="14011BA0" w:rsidR="004147EA" w:rsidRPr="002C5023" w:rsidRDefault="00C421CD" w:rsidP="006D2979">
      <w:pPr>
        <w:spacing w:line="240" w:lineRule="auto"/>
        <w:ind w:firstLine="663"/>
        <w:rPr>
          <w:szCs w:val="26"/>
        </w:rPr>
      </w:pPr>
      <w:r w:rsidRPr="002C5023">
        <w:rPr>
          <w:szCs w:val="26"/>
        </w:rPr>
        <w:t>+ Với vai trò L</w:t>
      </w:r>
      <w:r w:rsidR="00F32807" w:rsidRPr="002C5023">
        <w:rPr>
          <w:szCs w:val="26"/>
        </w:rPr>
        <w:t>DB</w:t>
      </w:r>
      <w:r w:rsidR="000D2A47" w:rsidRPr="002C5023">
        <w:rPr>
          <w:szCs w:val="26"/>
        </w:rPr>
        <w:t>:</w:t>
      </w:r>
      <w:r w:rsidR="00F32807" w:rsidRPr="002C5023">
        <w:rPr>
          <w:szCs w:val="26"/>
        </w:rPr>
        <w:t xml:space="preserve"> Ẩn </w:t>
      </w:r>
      <w:r w:rsidR="00D57C10" w:rsidRPr="002C5023">
        <w:rPr>
          <w:szCs w:val="26"/>
        </w:rPr>
        <w:t>dữ liệu Thông tin nơi gửi và Đơn vị xử lý</w:t>
      </w:r>
    </w:p>
    <w:p w14:paraId="5765BB26" w14:textId="7E6DB62F" w:rsidR="00D57C10" w:rsidRPr="002C5023" w:rsidRDefault="00D57C10" w:rsidP="006D2979">
      <w:pPr>
        <w:spacing w:line="240" w:lineRule="auto"/>
        <w:ind w:firstLine="663"/>
        <w:rPr>
          <w:szCs w:val="26"/>
        </w:rPr>
      </w:pPr>
      <w:r w:rsidRPr="002C5023">
        <w:rPr>
          <w:szCs w:val="26"/>
        </w:rPr>
        <w:t>+ Với các vai trò còn lại: không thay đổi</w:t>
      </w:r>
    </w:p>
    <w:p w14:paraId="17D87474" w14:textId="732B49ED" w:rsidR="00A113F1" w:rsidRPr="002C5023" w:rsidRDefault="00A113F1" w:rsidP="006D2979">
      <w:pPr>
        <w:spacing w:line="240" w:lineRule="auto"/>
        <w:rPr>
          <w:szCs w:val="26"/>
        </w:rPr>
      </w:pPr>
      <w:r w:rsidRPr="002C5023">
        <w:rPr>
          <w:szCs w:val="26"/>
        </w:rPr>
        <w:t>- Người dùng được gán Vai trò Lãnh đạo bộ khi thoả mãn 2 điều kiện sau:</w:t>
      </w:r>
    </w:p>
    <w:p w14:paraId="37518235" w14:textId="5FB5042C" w:rsidR="00A113F1" w:rsidRPr="002C5023" w:rsidRDefault="00A113F1" w:rsidP="006D2979">
      <w:pPr>
        <w:spacing w:line="240" w:lineRule="auto"/>
        <w:rPr>
          <w:szCs w:val="26"/>
        </w:rPr>
      </w:pPr>
      <w:r w:rsidRPr="002C5023">
        <w:rPr>
          <w:szCs w:val="26"/>
        </w:rPr>
        <w:tab/>
        <w:t>+ Kiểm tra đơn vị của usẻ có tên chứa “Bộ trưởng” hoặc “Thứ trưởng”</w:t>
      </w:r>
    </w:p>
    <w:p w14:paraId="3E6DFE7A" w14:textId="623CA11E" w:rsidR="00A113F1" w:rsidRPr="002C5023" w:rsidRDefault="00A113F1" w:rsidP="006D2979">
      <w:pPr>
        <w:spacing w:line="240" w:lineRule="auto"/>
        <w:rPr>
          <w:szCs w:val="26"/>
        </w:rPr>
      </w:pPr>
      <w:r w:rsidRPr="002C5023">
        <w:rPr>
          <w:szCs w:val="26"/>
        </w:rPr>
        <w:tab/>
        <w:t xml:space="preserve">+ Và trong danh sách vai trò được tick chọn là “Là Lãnh đạo” </w:t>
      </w:r>
    </w:p>
    <w:p w14:paraId="18DCE580" w14:textId="6FCEAD69" w:rsidR="00BD4339" w:rsidRPr="002C5023" w:rsidRDefault="00BD4339" w:rsidP="006D2979">
      <w:pPr>
        <w:widowControl/>
        <w:spacing w:before="0" w:line="240" w:lineRule="auto"/>
        <w:ind w:left="0"/>
        <w:rPr>
          <w:b/>
          <w:sz w:val="28"/>
        </w:rPr>
      </w:pPr>
      <w:r w:rsidRPr="002C5023">
        <w:br w:type="page"/>
      </w:r>
    </w:p>
    <w:p w14:paraId="3ABDB206" w14:textId="7678F1B0" w:rsidR="00DD409C" w:rsidRPr="002C5023" w:rsidRDefault="00DD409C" w:rsidP="006D2979">
      <w:pPr>
        <w:pStyle w:val="Heading2"/>
        <w:spacing w:line="240" w:lineRule="auto"/>
      </w:pPr>
      <w:bookmarkStart w:id="70" w:name="_Toc202190054"/>
      <w:bookmarkStart w:id="71" w:name="_Toc202190798"/>
      <w:r w:rsidRPr="002C5023">
        <w:lastRenderedPageBreak/>
        <w:t>[YC8] Ẩn độ mật</w:t>
      </w:r>
      <w:bookmarkEnd w:id="70"/>
      <w:bookmarkEnd w:id="71"/>
    </w:p>
    <w:p w14:paraId="0B9B35AC" w14:textId="373F2176" w:rsidR="00A42ACE" w:rsidRPr="002C5023" w:rsidRDefault="00A42ACE" w:rsidP="006D2979">
      <w:pPr>
        <w:pStyle w:val="Heading3"/>
        <w:spacing w:line="240" w:lineRule="auto"/>
      </w:pPr>
      <w:bookmarkStart w:id="72" w:name="_Toc202190055"/>
      <w:r w:rsidRPr="002C5023">
        <w:t>Mô tả chung vè yêu cầu thay đổi</w:t>
      </w:r>
      <w:bookmarkEnd w:id="72"/>
    </w:p>
    <w:p w14:paraId="1FABDA04" w14:textId="40F61495" w:rsidR="00E36BB2" w:rsidRPr="002C5023" w:rsidRDefault="00E36BB2" w:rsidP="00561F89">
      <w:pPr>
        <w:pStyle w:val="NormalIndent"/>
        <w:numPr>
          <w:ilvl w:val="0"/>
          <w:numId w:val="0"/>
        </w:numPr>
        <w:ind w:left="414"/>
      </w:pPr>
      <w:r w:rsidRPr="002C5023">
        <w:rPr>
          <w:b/>
        </w:rPr>
        <w:t xml:space="preserve">- </w:t>
      </w:r>
      <w:r w:rsidRPr="002C5023">
        <w:rPr>
          <w:b/>
          <w:u w:val="single"/>
        </w:rPr>
        <w:t>Hiện trạng:</w:t>
      </w:r>
      <w:r w:rsidRPr="002C5023">
        <w:t xml:space="preserve"> </w:t>
      </w:r>
      <w:r w:rsidR="00A42ACE" w:rsidRPr="002C5023">
        <w:t>Trong</w:t>
      </w:r>
      <w:r w:rsidR="009F5541" w:rsidRPr="002C5023">
        <w:t xml:space="preserve"> chi tiết </w:t>
      </w:r>
      <w:r w:rsidR="00A42ACE" w:rsidRPr="002C5023">
        <w:t>văn bản đến và chi tiết văn bản đi, hệ thống hiển thị độ mật của văn bản</w:t>
      </w:r>
    </w:p>
    <w:p w14:paraId="7ED1AF0D" w14:textId="7B9BAAD1" w:rsidR="00A42ACE" w:rsidRPr="002C5023" w:rsidRDefault="00A42ACE" w:rsidP="00561F89">
      <w:pPr>
        <w:pStyle w:val="NormalIndent"/>
        <w:numPr>
          <w:ilvl w:val="0"/>
          <w:numId w:val="0"/>
        </w:numPr>
        <w:ind w:left="414"/>
      </w:pPr>
      <w:r w:rsidRPr="002C5023">
        <w:rPr>
          <w:b/>
        </w:rPr>
        <w:t xml:space="preserve">- </w:t>
      </w:r>
      <w:r w:rsidRPr="002C5023">
        <w:rPr>
          <w:b/>
          <w:u w:val="single"/>
        </w:rPr>
        <w:t>Mong muốn:</w:t>
      </w:r>
      <w:r w:rsidRPr="002C5023">
        <w:t xml:space="preserve"> Ẩn độ mật của văn bản trong giao diện cả chi tiết văn bản đến và chi tiết văn bản đi</w:t>
      </w:r>
    </w:p>
    <w:p w14:paraId="068F8940" w14:textId="65A23449" w:rsidR="00A42ACE" w:rsidRPr="002C5023" w:rsidRDefault="00A42ACE" w:rsidP="006D2979">
      <w:pPr>
        <w:pStyle w:val="Heading3"/>
        <w:spacing w:line="240" w:lineRule="auto"/>
      </w:pPr>
      <w:bookmarkStart w:id="73" w:name="_Toc202190056"/>
      <w:r w:rsidRPr="002C5023">
        <w:t>Mô tả thay đổi về luồng nghiệp vụ</w:t>
      </w:r>
      <w:bookmarkEnd w:id="73"/>
    </w:p>
    <w:p w14:paraId="1ABCB82D" w14:textId="680945EB" w:rsidR="00917734" w:rsidRPr="002C5023" w:rsidRDefault="00917734" w:rsidP="006D2979">
      <w:pPr>
        <w:spacing w:line="240" w:lineRule="auto"/>
        <w:rPr>
          <w:szCs w:val="26"/>
        </w:rPr>
      </w:pPr>
      <w:r w:rsidRPr="002C5023">
        <w:rPr>
          <w:szCs w:val="26"/>
        </w:rPr>
        <w:t>- Áp dụng các phiên bản: web, ipad, app ios, app android</w:t>
      </w:r>
    </w:p>
    <w:p w14:paraId="4D27FC16" w14:textId="1CA73324" w:rsidR="00EF6251" w:rsidRPr="002C5023" w:rsidRDefault="000D2A47" w:rsidP="006D2979">
      <w:pPr>
        <w:spacing w:line="240" w:lineRule="auto"/>
        <w:rPr>
          <w:szCs w:val="26"/>
        </w:rPr>
      </w:pPr>
      <w:r w:rsidRPr="002C5023">
        <w:rPr>
          <w:szCs w:val="26"/>
        </w:rPr>
        <w:t xml:space="preserve">- Tại menu cấp 1 -&gt; Văn bản đến -&gt; Menu cấp 2-&gt; Các tab: Tiếp nhận văn bản, Chờ xử lý, Đang xử lý, Đã xử lý, Nhận để biết, Thu hồi, Tra cứu văn bản -&gt; Chi tiết văn bản </w:t>
      </w:r>
      <w:r w:rsidR="00C272A6" w:rsidRPr="002C5023">
        <w:rPr>
          <w:szCs w:val="26"/>
        </w:rPr>
        <w:t>-&gt; Ẩn trường “Độ mật”</w:t>
      </w:r>
    </w:p>
    <w:p w14:paraId="71170F64" w14:textId="5B0FAD2A" w:rsidR="00EF6251" w:rsidRDefault="000D2A47" w:rsidP="006D2979">
      <w:pPr>
        <w:spacing w:line="240" w:lineRule="auto"/>
        <w:rPr>
          <w:szCs w:val="26"/>
        </w:rPr>
      </w:pPr>
      <w:r w:rsidRPr="002C5023">
        <w:rPr>
          <w:szCs w:val="26"/>
        </w:rPr>
        <w:t>- Tại menu cấp 1 -&gt; Văn bản đến -&gt; Menu cấp 2-&gt; Các tab: Tiếp nhận văn bản, Chờ xử lý, Đang xử lý, Đã xử lý, Nhận để biết, Thu hồi -&gt; Lọc nâng cao -&gt; Ẩn bộ lọc “Độ mật”</w:t>
      </w:r>
    </w:p>
    <w:p w14:paraId="037300CC" w14:textId="6472D772" w:rsidR="00B87263" w:rsidRPr="002C5023" w:rsidRDefault="00B87263" w:rsidP="00B87263">
      <w:pPr>
        <w:spacing w:line="240" w:lineRule="auto"/>
        <w:rPr>
          <w:szCs w:val="26"/>
        </w:rPr>
      </w:pPr>
      <w:r w:rsidRPr="002C5023">
        <w:rPr>
          <w:szCs w:val="26"/>
        </w:rPr>
        <w:t xml:space="preserve">- Tại menu cấp 1 -&gt; Văn bản đến -&gt; </w:t>
      </w:r>
      <w:r>
        <w:rPr>
          <w:szCs w:val="26"/>
        </w:rPr>
        <w:t xml:space="preserve">Vào sổ văn bản -&gt; </w:t>
      </w:r>
      <w:r w:rsidRPr="002C5023">
        <w:rPr>
          <w:szCs w:val="26"/>
        </w:rPr>
        <w:t>Ẩn trường “Độ mật”</w:t>
      </w:r>
    </w:p>
    <w:p w14:paraId="55489C57" w14:textId="5561AFD0" w:rsidR="000D2A47" w:rsidRPr="002C5023" w:rsidRDefault="000D2A47" w:rsidP="006D2979">
      <w:pPr>
        <w:spacing w:line="240" w:lineRule="auto"/>
        <w:rPr>
          <w:szCs w:val="26"/>
        </w:rPr>
      </w:pPr>
      <w:r w:rsidRPr="002C5023">
        <w:rPr>
          <w:szCs w:val="26"/>
        </w:rPr>
        <w:t xml:space="preserve">- Tại menu cấp 1 -&gt; Văn bản đi -&gt; Menu cấp 2-&gt; Các tab: Dự thảo, </w:t>
      </w:r>
      <w:proofErr w:type="gramStart"/>
      <w:r w:rsidRPr="002C5023">
        <w:rPr>
          <w:szCs w:val="26"/>
        </w:rPr>
        <w:t>Ban</w:t>
      </w:r>
      <w:proofErr w:type="gramEnd"/>
      <w:r w:rsidRPr="002C5023">
        <w:rPr>
          <w:szCs w:val="26"/>
        </w:rPr>
        <w:t xml:space="preserve"> hành, </w:t>
      </w:r>
      <w:r w:rsidR="00DD7055" w:rsidRPr="002C5023">
        <w:rPr>
          <w:szCs w:val="26"/>
        </w:rPr>
        <w:t>Chờ xử lý, VB đã cấp số, Đã xử lý, Thu hồi, VB trình ban hành, Nhận để biết, Tra cứu văn bản</w:t>
      </w:r>
      <w:r w:rsidRPr="002C5023">
        <w:rPr>
          <w:szCs w:val="26"/>
        </w:rPr>
        <w:t>-&gt; Chi tiết văn bản -&gt; Ẩn trường “Độ mật”</w:t>
      </w:r>
    </w:p>
    <w:p w14:paraId="762DCF07" w14:textId="7452F553" w:rsidR="00DD7055" w:rsidRPr="002C5023" w:rsidRDefault="00DD7055" w:rsidP="006D2979">
      <w:pPr>
        <w:spacing w:line="240" w:lineRule="auto"/>
        <w:rPr>
          <w:szCs w:val="26"/>
        </w:rPr>
      </w:pPr>
      <w:r w:rsidRPr="002C5023">
        <w:rPr>
          <w:szCs w:val="26"/>
        </w:rPr>
        <w:t xml:space="preserve">- Tại menu cấp 1 -&gt; Văn bản đi -&gt; Menu cấp 2-&gt; Các tab: Dự thảo, </w:t>
      </w:r>
      <w:proofErr w:type="gramStart"/>
      <w:r w:rsidRPr="002C5023">
        <w:rPr>
          <w:szCs w:val="26"/>
        </w:rPr>
        <w:t>Ban</w:t>
      </w:r>
      <w:proofErr w:type="gramEnd"/>
      <w:r w:rsidRPr="002C5023">
        <w:rPr>
          <w:szCs w:val="26"/>
        </w:rPr>
        <w:t xml:space="preserve"> hành, Chờ xử lý, VB đã cấp số, Đã xử lý, Thu hồi, VB trình ban hành, Nhận để biết, Tra cứu văn bản-&gt;Lọc nâng cao -&gt; Ẩn trường “Độ mật”</w:t>
      </w:r>
    </w:p>
    <w:p w14:paraId="27B2801F" w14:textId="6A7BF410" w:rsidR="00B87263" w:rsidRPr="002C5023" w:rsidRDefault="00B87263" w:rsidP="00B87263">
      <w:pPr>
        <w:spacing w:line="240" w:lineRule="auto"/>
        <w:rPr>
          <w:szCs w:val="26"/>
        </w:rPr>
      </w:pPr>
      <w:r>
        <w:rPr>
          <w:szCs w:val="26"/>
        </w:rPr>
        <w:t>- Tại menu cấp 1 -&gt; Văn bản đi</w:t>
      </w:r>
      <w:r w:rsidRPr="002C5023">
        <w:rPr>
          <w:szCs w:val="26"/>
        </w:rPr>
        <w:t xml:space="preserve"> -&gt;</w:t>
      </w:r>
      <w:r>
        <w:rPr>
          <w:szCs w:val="26"/>
        </w:rPr>
        <w:t xml:space="preserve">Menu cấp 2-&gt; Dự thảo -&gt; Thêm mới dự thảo -&gt; </w:t>
      </w:r>
      <w:r w:rsidRPr="002C5023">
        <w:rPr>
          <w:szCs w:val="26"/>
        </w:rPr>
        <w:t>Ẩn trường “Độ mật”</w:t>
      </w:r>
    </w:p>
    <w:p w14:paraId="030F66A6" w14:textId="3193940B" w:rsidR="00B87263" w:rsidRPr="002C5023" w:rsidRDefault="00B87263" w:rsidP="00B87263">
      <w:pPr>
        <w:spacing w:line="240" w:lineRule="auto"/>
        <w:rPr>
          <w:szCs w:val="26"/>
        </w:rPr>
      </w:pPr>
      <w:r>
        <w:rPr>
          <w:szCs w:val="26"/>
        </w:rPr>
        <w:t>- Tại menu cấp 1 -&gt; Văn bản đi</w:t>
      </w:r>
      <w:r w:rsidRPr="002C5023">
        <w:rPr>
          <w:szCs w:val="26"/>
        </w:rPr>
        <w:t xml:space="preserve"> -&gt;</w:t>
      </w:r>
      <w:r>
        <w:rPr>
          <w:szCs w:val="26"/>
        </w:rPr>
        <w:t xml:space="preserve">Menu cấp 2-&gt; Ban hành -&gt; Cấp số và ban hành -&gt; </w:t>
      </w:r>
      <w:r w:rsidRPr="002C5023">
        <w:rPr>
          <w:szCs w:val="26"/>
        </w:rPr>
        <w:t>Ẩn trường “Độ mật”</w:t>
      </w:r>
    </w:p>
    <w:p w14:paraId="41BBBFA0" w14:textId="77777777" w:rsidR="00BD4339" w:rsidRPr="002C5023" w:rsidRDefault="00BD4339" w:rsidP="006D2979">
      <w:pPr>
        <w:widowControl/>
        <w:spacing w:before="0" w:line="240" w:lineRule="auto"/>
        <w:ind w:left="0"/>
        <w:rPr>
          <w:b/>
          <w:sz w:val="28"/>
        </w:rPr>
      </w:pPr>
      <w:r w:rsidRPr="002C5023">
        <w:br w:type="page"/>
      </w:r>
    </w:p>
    <w:p w14:paraId="5C6B2059" w14:textId="7DE47DD1" w:rsidR="00DD409C" w:rsidRPr="002C5023" w:rsidRDefault="00DD7055" w:rsidP="006D2979">
      <w:pPr>
        <w:pStyle w:val="Heading2"/>
        <w:spacing w:line="240" w:lineRule="auto"/>
      </w:pPr>
      <w:r w:rsidRPr="002C5023">
        <w:lastRenderedPageBreak/>
        <w:t xml:space="preserve"> </w:t>
      </w:r>
      <w:bookmarkStart w:id="74" w:name="_Toc202190057"/>
      <w:bookmarkStart w:id="75" w:name="_Toc202190799"/>
      <w:r w:rsidR="00DD409C" w:rsidRPr="002C5023">
        <w:t>[YC9] Độ khẩn đánh dấu bằng icon giống bên Đảng</w:t>
      </w:r>
      <w:bookmarkEnd w:id="74"/>
      <w:bookmarkEnd w:id="75"/>
    </w:p>
    <w:p w14:paraId="5E6F8E88" w14:textId="1317330D" w:rsidR="00A42ACE" w:rsidRPr="002C5023" w:rsidRDefault="00A42ACE" w:rsidP="006D2979">
      <w:pPr>
        <w:pStyle w:val="Heading3"/>
        <w:spacing w:line="240" w:lineRule="auto"/>
      </w:pPr>
      <w:bookmarkStart w:id="76" w:name="_Toc202190058"/>
      <w:r w:rsidRPr="002C5023">
        <w:t>Mô tả chung về yêu cầu thay đổi</w:t>
      </w:r>
      <w:bookmarkEnd w:id="76"/>
    </w:p>
    <w:p w14:paraId="7C0E3C68" w14:textId="659137BA" w:rsidR="00A42ACE" w:rsidRPr="002C5023" w:rsidRDefault="00A42ACE" w:rsidP="006D2979">
      <w:pPr>
        <w:spacing w:line="240" w:lineRule="auto"/>
        <w:rPr>
          <w:szCs w:val="26"/>
        </w:rPr>
      </w:pPr>
      <w:r w:rsidRPr="002C5023">
        <w:rPr>
          <w:b/>
          <w:szCs w:val="26"/>
        </w:rPr>
        <w:t xml:space="preserve">- </w:t>
      </w:r>
      <w:r w:rsidRPr="002C5023">
        <w:rPr>
          <w:b/>
          <w:szCs w:val="26"/>
          <w:u w:val="single"/>
        </w:rPr>
        <w:t>Hiện trạng</w:t>
      </w:r>
      <w:r w:rsidRPr="002C5023">
        <w:rPr>
          <w:szCs w:val="26"/>
        </w:rPr>
        <w:t>: người dùng cần biết độ khẩn</w:t>
      </w:r>
      <w:r w:rsidR="009C15A4" w:rsidRPr="002C5023">
        <w:rPr>
          <w:szCs w:val="26"/>
        </w:rPr>
        <w:t xml:space="preserve"> hoả tốc hay bình thường</w:t>
      </w:r>
      <w:r w:rsidRPr="002C5023">
        <w:rPr>
          <w:szCs w:val="26"/>
        </w:rPr>
        <w:t xml:space="preserve"> của văn bản cần phải vào chi tiết của văn bản đó để xem -&gt; gây mất thời gian và khó khăn trong việc xử lý văn bản khẩn</w:t>
      </w:r>
    </w:p>
    <w:p w14:paraId="240933C6" w14:textId="65D82A2E" w:rsidR="00A42ACE" w:rsidRPr="002C5023" w:rsidRDefault="00A42ACE" w:rsidP="006D2979">
      <w:pPr>
        <w:spacing w:line="240" w:lineRule="auto"/>
        <w:rPr>
          <w:szCs w:val="26"/>
        </w:rPr>
      </w:pPr>
      <w:r w:rsidRPr="002C5023">
        <w:rPr>
          <w:b/>
          <w:szCs w:val="26"/>
        </w:rPr>
        <w:t xml:space="preserve">- </w:t>
      </w:r>
      <w:r w:rsidRPr="002C5023">
        <w:rPr>
          <w:b/>
          <w:szCs w:val="26"/>
          <w:u w:val="single"/>
        </w:rPr>
        <w:t>Mong muốn</w:t>
      </w:r>
      <w:r w:rsidRPr="002C5023">
        <w:rPr>
          <w:szCs w:val="26"/>
        </w:rPr>
        <w:t xml:space="preserve">: </w:t>
      </w:r>
      <w:r w:rsidR="009C15A4" w:rsidRPr="002C5023">
        <w:rPr>
          <w:szCs w:val="26"/>
        </w:rPr>
        <w:t>Các văn bản Hỏa tốc sẽ bổ sung thêm 1 icon ở đầu trước trích yếu</w:t>
      </w:r>
    </w:p>
    <w:p w14:paraId="576BDCFC" w14:textId="337E244C" w:rsidR="009C15A4" w:rsidRPr="002C5023" w:rsidRDefault="009C15A4" w:rsidP="006D2979">
      <w:pPr>
        <w:pStyle w:val="Heading3"/>
        <w:spacing w:line="240" w:lineRule="auto"/>
      </w:pPr>
      <w:bookmarkStart w:id="77" w:name="_Toc202190059"/>
      <w:r w:rsidRPr="002C5023">
        <w:t>Mô tả thay đổi về luồng nghiệp vụ</w:t>
      </w:r>
      <w:bookmarkEnd w:id="77"/>
    </w:p>
    <w:p w14:paraId="0943398D" w14:textId="7BBB3057" w:rsidR="00917734" w:rsidRPr="002C5023" w:rsidRDefault="00917734" w:rsidP="006D2979">
      <w:pPr>
        <w:spacing w:line="240" w:lineRule="auto"/>
        <w:rPr>
          <w:szCs w:val="26"/>
        </w:rPr>
      </w:pPr>
      <w:r w:rsidRPr="002C5023">
        <w:rPr>
          <w:szCs w:val="26"/>
        </w:rPr>
        <w:t>- Áp dụng các phiên bản: web, ipad, app ios, app android</w:t>
      </w:r>
    </w:p>
    <w:p w14:paraId="66418700" w14:textId="1FA2A032" w:rsidR="00DD7055" w:rsidRPr="002C5023" w:rsidRDefault="00DD7055" w:rsidP="006D2979">
      <w:pPr>
        <w:spacing w:line="240" w:lineRule="auto"/>
        <w:rPr>
          <w:szCs w:val="26"/>
        </w:rPr>
      </w:pPr>
      <w:r w:rsidRPr="002C5023">
        <w:rPr>
          <w:szCs w:val="26"/>
        </w:rPr>
        <w:t xml:space="preserve">- Tại menu cấp 1 -&gt; Văn bản đến -&gt; Menu cấp 2-&gt; Tất cả các tab -&gt; Chi tiết văn bản </w:t>
      </w:r>
    </w:p>
    <w:p w14:paraId="7D9E6E99" w14:textId="5210F27E" w:rsidR="009C15A4" w:rsidRPr="002C5023" w:rsidRDefault="00DD7055" w:rsidP="006D2979">
      <w:pPr>
        <w:spacing w:line="240" w:lineRule="auto"/>
        <w:ind w:firstLine="663"/>
        <w:rPr>
          <w:szCs w:val="26"/>
        </w:rPr>
      </w:pPr>
      <w:r w:rsidRPr="002C5023">
        <w:rPr>
          <w:szCs w:val="26"/>
        </w:rPr>
        <w:t xml:space="preserve">+ </w:t>
      </w:r>
      <w:r w:rsidR="00AA25F2" w:rsidRPr="002C5023">
        <w:rPr>
          <w:szCs w:val="26"/>
        </w:rPr>
        <w:t>Đ</w:t>
      </w:r>
      <w:r w:rsidR="009C15A4" w:rsidRPr="002C5023">
        <w:rPr>
          <w:szCs w:val="26"/>
        </w:rPr>
        <w:t xml:space="preserve">ối với các văn bản có độ khẩn = </w:t>
      </w:r>
      <w:r w:rsidR="00C61E0D" w:rsidRPr="002C5023">
        <w:rPr>
          <w:szCs w:val="26"/>
        </w:rPr>
        <w:t>“</w:t>
      </w:r>
      <w:r w:rsidR="009C15A4" w:rsidRPr="002C5023">
        <w:rPr>
          <w:szCs w:val="26"/>
        </w:rPr>
        <w:t>hỏa tốc</w:t>
      </w:r>
      <w:r w:rsidR="00C61E0D" w:rsidRPr="002C5023">
        <w:rPr>
          <w:szCs w:val="26"/>
        </w:rPr>
        <w:t>”</w:t>
      </w:r>
      <w:r w:rsidR="009C15A4" w:rsidRPr="002C5023">
        <w:rPr>
          <w:szCs w:val="26"/>
        </w:rPr>
        <w:t xml:space="preserve"> thì sẽ đánh dấu văn bản hỏa tốc = icon  </w:t>
      </w:r>
      <w:r w:rsidR="00C61E0D" w:rsidRPr="002C5023">
        <w:rPr>
          <w:noProof/>
          <w:szCs w:val="26"/>
        </w:rPr>
        <w:drawing>
          <wp:inline distT="0" distB="0" distL="0" distR="0" wp14:anchorId="0CD1C321" wp14:editId="66379364">
            <wp:extent cx="285750" cy="285750"/>
            <wp:effectExtent l="0" t="0" r="0" b="0"/>
            <wp:docPr id="11" name="Picture 11"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00C61E0D" w:rsidRPr="002C5023">
        <w:rPr>
          <w:szCs w:val="26"/>
        </w:rPr>
        <w:t xml:space="preserve"> </w:t>
      </w:r>
      <w:r w:rsidR="009C15A4" w:rsidRPr="002C5023">
        <w:rPr>
          <w:szCs w:val="26"/>
        </w:rPr>
        <w:t>và hiển thị theo thứ tự Đảng (nếu có) &gt; Hỏa tốc &gt; trích yếu</w:t>
      </w:r>
    </w:p>
    <w:p w14:paraId="1A4E6A72" w14:textId="0225DAB0" w:rsidR="006F55DA" w:rsidRPr="002C5023" w:rsidRDefault="00DD7055" w:rsidP="006D2979">
      <w:pPr>
        <w:spacing w:line="240" w:lineRule="auto"/>
        <w:ind w:firstLine="663"/>
        <w:rPr>
          <w:szCs w:val="26"/>
        </w:rPr>
      </w:pPr>
      <w:r w:rsidRPr="002C5023">
        <w:rPr>
          <w:szCs w:val="26"/>
        </w:rPr>
        <w:t xml:space="preserve">+ </w:t>
      </w:r>
      <w:r w:rsidR="006F55DA" w:rsidRPr="002C5023">
        <w:rPr>
          <w:szCs w:val="26"/>
        </w:rPr>
        <w:t>Bổ sung tooltip cho cả hai biểu tượng (icon) với nội dung như sau:</w:t>
      </w:r>
    </w:p>
    <w:p w14:paraId="03EB2E57" w14:textId="72605D82" w:rsidR="006F55DA" w:rsidRPr="002C5023" w:rsidRDefault="006F55DA" w:rsidP="006D6DC2">
      <w:pPr>
        <w:pStyle w:val="ListParagraph"/>
        <w:numPr>
          <w:ilvl w:val="0"/>
          <w:numId w:val="29"/>
        </w:numPr>
        <w:spacing w:line="240" w:lineRule="auto"/>
        <w:rPr>
          <w:rFonts w:cs="Times New Roman"/>
          <w:szCs w:val="26"/>
        </w:rPr>
      </w:pPr>
      <w:r w:rsidRPr="002C5023">
        <w:rPr>
          <w:rFonts w:cs="Times New Roman"/>
          <w:szCs w:val="26"/>
        </w:rPr>
        <w:t>Biểu tượng Hỏa tốc: Hiển thị tooltip với nội dung “Hỏa tốc”</w:t>
      </w:r>
      <w:r w:rsidR="00C61E0D" w:rsidRPr="002C5023">
        <w:rPr>
          <w:rFonts w:cs="Times New Roman"/>
          <w:szCs w:val="26"/>
        </w:rPr>
        <w:t xml:space="preserve"> </w:t>
      </w:r>
    </w:p>
    <w:p w14:paraId="3C9C4C31" w14:textId="6E2CB4E5" w:rsidR="00610B41" w:rsidRPr="002C5023" w:rsidRDefault="006F55DA" w:rsidP="006D6DC2">
      <w:pPr>
        <w:pStyle w:val="ListParagraph"/>
        <w:numPr>
          <w:ilvl w:val="0"/>
          <w:numId w:val="29"/>
        </w:numPr>
        <w:spacing w:line="240" w:lineRule="auto"/>
        <w:rPr>
          <w:rFonts w:cs="Times New Roman"/>
          <w:szCs w:val="26"/>
        </w:rPr>
      </w:pPr>
      <w:r w:rsidRPr="002C5023">
        <w:rPr>
          <w:rFonts w:cs="Times New Roman"/>
          <w:szCs w:val="26"/>
        </w:rPr>
        <w:t>Biểu tượng Thứ tự Đảng: Hiển thị tooltip với nội dung “Văn bản Đảng”.</w:t>
      </w:r>
    </w:p>
    <w:p w14:paraId="144F2FA7" w14:textId="77777777" w:rsidR="00BD4339" w:rsidRPr="002C5023" w:rsidRDefault="00BD4339" w:rsidP="006D2979">
      <w:pPr>
        <w:widowControl/>
        <w:spacing w:before="0" w:line="240" w:lineRule="auto"/>
        <w:ind w:left="0"/>
        <w:rPr>
          <w:b/>
          <w:szCs w:val="26"/>
        </w:rPr>
      </w:pPr>
      <w:r w:rsidRPr="002C5023">
        <w:rPr>
          <w:szCs w:val="26"/>
        </w:rPr>
        <w:br w:type="page"/>
      </w:r>
    </w:p>
    <w:p w14:paraId="685581E4" w14:textId="1ED2B3FA" w:rsidR="006F55DA" w:rsidRPr="002C5023" w:rsidRDefault="00610B41" w:rsidP="006D2979">
      <w:pPr>
        <w:pStyle w:val="Heading2"/>
        <w:spacing w:line="240" w:lineRule="auto"/>
      </w:pPr>
      <w:bookmarkStart w:id="78" w:name="_Toc202190060"/>
      <w:bookmarkStart w:id="79" w:name="_Toc202190800"/>
      <w:r w:rsidRPr="002C5023">
        <w:lastRenderedPageBreak/>
        <w:t>[YC10] Ẩn chờ cho ý kiến/ đã cho ý kiến</w:t>
      </w:r>
      <w:bookmarkEnd w:id="78"/>
      <w:bookmarkEnd w:id="79"/>
    </w:p>
    <w:p w14:paraId="279127B1" w14:textId="082DFAE0" w:rsidR="006F55DA" w:rsidRPr="002C5023" w:rsidRDefault="006F55DA" w:rsidP="006D2979">
      <w:pPr>
        <w:pStyle w:val="Heading3"/>
        <w:spacing w:line="240" w:lineRule="auto"/>
      </w:pPr>
      <w:bookmarkStart w:id="80" w:name="_Toc202190061"/>
      <w:r w:rsidRPr="002C5023">
        <w:t>Mô tả chung về yêu cầu thay đổi</w:t>
      </w:r>
      <w:bookmarkEnd w:id="80"/>
    </w:p>
    <w:p w14:paraId="66FE0910" w14:textId="01944025" w:rsidR="006F55DA" w:rsidRPr="002C5023" w:rsidRDefault="006F55DA" w:rsidP="006D2979">
      <w:pPr>
        <w:spacing w:line="240" w:lineRule="auto"/>
      </w:pPr>
      <w:r w:rsidRPr="002C5023">
        <w:rPr>
          <w:b/>
        </w:rPr>
        <w:t xml:space="preserve">- </w:t>
      </w:r>
      <w:r w:rsidRPr="002C5023">
        <w:rPr>
          <w:b/>
          <w:u w:val="single"/>
        </w:rPr>
        <w:t>Mong muốn</w:t>
      </w:r>
      <w:r w:rsidRPr="002C5023">
        <w:t>: Ẩn chờ cho ý kiến/đã cho ý kiến</w:t>
      </w:r>
    </w:p>
    <w:p w14:paraId="3D508D5D" w14:textId="4C2B6F84" w:rsidR="006F55DA" w:rsidRPr="002C5023" w:rsidRDefault="006F55DA" w:rsidP="006D2979">
      <w:pPr>
        <w:pStyle w:val="Heading3"/>
        <w:spacing w:line="240" w:lineRule="auto"/>
      </w:pPr>
      <w:bookmarkStart w:id="81" w:name="_Toc202190062"/>
      <w:r w:rsidRPr="002C5023">
        <w:t>Mô tả thay đổi về luồng nghiệp vụ</w:t>
      </w:r>
      <w:bookmarkEnd w:id="81"/>
    </w:p>
    <w:p w14:paraId="3961EA01" w14:textId="1BC10F60" w:rsidR="004D5B92" w:rsidRPr="002C5023" w:rsidRDefault="004D5B92" w:rsidP="006D2979">
      <w:pPr>
        <w:spacing w:line="240" w:lineRule="auto"/>
        <w:rPr>
          <w:szCs w:val="26"/>
        </w:rPr>
      </w:pPr>
      <w:r w:rsidRPr="002C5023">
        <w:rPr>
          <w:szCs w:val="26"/>
        </w:rPr>
        <w:t>- Áp dụng phiên bản: web</w:t>
      </w:r>
      <w:r w:rsidR="00DD7055" w:rsidRPr="002C5023">
        <w:rPr>
          <w:szCs w:val="26"/>
        </w:rPr>
        <w:t>, ipad, app ios, app android</w:t>
      </w:r>
    </w:p>
    <w:p w14:paraId="7CBAFB43" w14:textId="77777777" w:rsidR="00FB1514" w:rsidRPr="002C5023" w:rsidRDefault="00AA25F2" w:rsidP="006D2979">
      <w:pPr>
        <w:spacing w:line="240" w:lineRule="auto"/>
        <w:rPr>
          <w:szCs w:val="26"/>
        </w:rPr>
      </w:pPr>
      <w:r w:rsidRPr="002C5023">
        <w:rPr>
          <w:szCs w:val="26"/>
        </w:rPr>
        <w:t xml:space="preserve">Tại menu cấp 1 -&gt; </w:t>
      </w:r>
      <w:r w:rsidR="004D5B92" w:rsidRPr="002C5023">
        <w:rPr>
          <w:szCs w:val="26"/>
        </w:rPr>
        <w:t>Văn bản đến</w:t>
      </w:r>
      <w:r w:rsidR="002B7E42" w:rsidRPr="002C5023">
        <w:rPr>
          <w:szCs w:val="26"/>
        </w:rPr>
        <w:t xml:space="preserve">, Văn bản đi </w:t>
      </w:r>
      <w:r w:rsidR="004D5B92" w:rsidRPr="002C5023">
        <w:rPr>
          <w:szCs w:val="26"/>
        </w:rPr>
        <w:t xml:space="preserve">-&gt; </w:t>
      </w:r>
      <w:r w:rsidR="00DD7055" w:rsidRPr="002C5023">
        <w:rPr>
          <w:szCs w:val="26"/>
        </w:rPr>
        <w:t>M</w:t>
      </w:r>
      <w:r w:rsidR="004D5B92" w:rsidRPr="002C5023">
        <w:rPr>
          <w:szCs w:val="26"/>
        </w:rPr>
        <w:t xml:space="preserve">enu cấp 2 </w:t>
      </w:r>
      <w:r w:rsidR="002B7E42" w:rsidRPr="002C5023">
        <w:rPr>
          <w:szCs w:val="26"/>
        </w:rPr>
        <w:t xml:space="preserve">-&gt; Ẩn </w:t>
      </w:r>
      <w:r w:rsidR="002F2E24" w:rsidRPr="002C5023">
        <w:rPr>
          <w:szCs w:val="26"/>
        </w:rPr>
        <w:t>các tab</w:t>
      </w:r>
      <w:r w:rsidR="002B7E42" w:rsidRPr="002C5023">
        <w:rPr>
          <w:szCs w:val="26"/>
        </w:rPr>
        <w:t xml:space="preserve"> “Chờ cho ý kiến”</w:t>
      </w:r>
      <w:r w:rsidR="00DD7055" w:rsidRPr="002C5023">
        <w:rPr>
          <w:szCs w:val="26"/>
        </w:rPr>
        <w:t>,</w:t>
      </w:r>
      <w:r w:rsidR="002B7E42" w:rsidRPr="002C5023">
        <w:rPr>
          <w:szCs w:val="26"/>
        </w:rPr>
        <w:t xml:space="preserve"> “Đã cho ý kiến” </w:t>
      </w:r>
    </w:p>
    <w:p w14:paraId="00D85B70" w14:textId="5B2BFB3E" w:rsidR="00FB1514" w:rsidRPr="002C5023" w:rsidRDefault="00FB1514" w:rsidP="006D2979">
      <w:pPr>
        <w:spacing w:line="240" w:lineRule="auto"/>
      </w:pPr>
      <w:r w:rsidRPr="002C5023">
        <w:rPr>
          <w:noProof/>
          <w:snapToGrid/>
        </w:rPr>
        <w:drawing>
          <wp:inline distT="0" distB="0" distL="0" distR="0" wp14:anchorId="63B970D3" wp14:editId="5C2A3B26">
            <wp:extent cx="5916295" cy="169989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16295" cy="1699895"/>
                    </a:xfrm>
                    <a:prstGeom prst="rect">
                      <a:avLst/>
                    </a:prstGeom>
                  </pic:spPr>
                </pic:pic>
              </a:graphicData>
            </a:graphic>
          </wp:inline>
        </w:drawing>
      </w:r>
      <w:r w:rsidRPr="002C5023">
        <w:t xml:space="preserve"> </w:t>
      </w:r>
      <w:r w:rsidR="00BD4339" w:rsidRPr="002C5023">
        <w:br w:type="page"/>
      </w:r>
    </w:p>
    <w:p w14:paraId="54BA665E" w14:textId="3476EA6A" w:rsidR="00DD409C" w:rsidRPr="002C5023" w:rsidRDefault="00DD409C" w:rsidP="006D2979">
      <w:pPr>
        <w:pStyle w:val="Heading2"/>
        <w:spacing w:line="240" w:lineRule="auto"/>
      </w:pPr>
      <w:bookmarkStart w:id="82" w:name="_Toc202190063"/>
      <w:bookmarkStart w:id="83" w:name="_Toc202190801"/>
      <w:r w:rsidRPr="002C5023">
        <w:lastRenderedPageBreak/>
        <w:t>[YC11] Ẩn menu Báo cáo thống kê với vai trò Thứ trưởng và Ẩn menu Ủy quyền với vai trò thứ trưởng</w:t>
      </w:r>
      <w:bookmarkEnd w:id="82"/>
      <w:bookmarkEnd w:id="83"/>
    </w:p>
    <w:p w14:paraId="5AE60A10" w14:textId="7B81750D" w:rsidR="00C61E0D" w:rsidRPr="002C5023" w:rsidRDefault="00C61E0D" w:rsidP="006D2979">
      <w:pPr>
        <w:pStyle w:val="Heading3"/>
        <w:spacing w:line="240" w:lineRule="auto"/>
      </w:pPr>
      <w:bookmarkStart w:id="84" w:name="_Toc202190064"/>
      <w:r w:rsidRPr="002C5023">
        <w:t>Mô tả chung về yêu cầu thay đổi</w:t>
      </w:r>
      <w:bookmarkEnd w:id="84"/>
    </w:p>
    <w:p w14:paraId="30746012" w14:textId="4B4AF445" w:rsidR="00C61E0D" w:rsidRPr="002C5023" w:rsidRDefault="00C61E0D" w:rsidP="006D2979">
      <w:pPr>
        <w:spacing w:line="240" w:lineRule="auto"/>
        <w:rPr>
          <w:szCs w:val="26"/>
        </w:rPr>
      </w:pPr>
      <w:r w:rsidRPr="002C5023">
        <w:rPr>
          <w:b/>
          <w:szCs w:val="26"/>
          <w:u w:val="single"/>
        </w:rPr>
        <w:t>- Hiện tại:</w:t>
      </w:r>
      <w:r w:rsidRPr="002C5023">
        <w:rPr>
          <w:szCs w:val="26"/>
        </w:rPr>
        <w:t xml:space="preserve"> Vai trò Thứ trưởng không liên quan đến chức năng Báo cáo thông kê và Uỷ quyền, nhưng hệ thống vẫn hiển thị trên thanh menu -&gt; gây rối và phiền hà cho người dùng</w:t>
      </w:r>
    </w:p>
    <w:p w14:paraId="1589CFAA" w14:textId="4D7F1CA0" w:rsidR="00C61E0D" w:rsidRPr="002C5023" w:rsidRDefault="00C61E0D" w:rsidP="006D2979">
      <w:pPr>
        <w:spacing w:line="240" w:lineRule="auto"/>
        <w:rPr>
          <w:szCs w:val="26"/>
        </w:rPr>
      </w:pPr>
      <w:r w:rsidRPr="002C5023">
        <w:rPr>
          <w:b/>
          <w:szCs w:val="26"/>
          <w:u w:val="single"/>
        </w:rPr>
        <w:t>- Mong muốn</w:t>
      </w:r>
      <w:r w:rsidRPr="002C5023">
        <w:rPr>
          <w:szCs w:val="26"/>
        </w:rPr>
        <w:t>: Ẩn chức năng Báo cáo thống kế và Uỷ quyền trên menu với vai trò Thứ trưởng</w:t>
      </w:r>
    </w:p>
    <w:p w14:paraId="207A1240" w14:textId="3DA15F37" w:rsidR="00C61E0D" w:rsidRPr="002C5023" w:rsidRDefault="00C61E0D" w:rsidP="006D2979">
      <w:pPr>
        <w:pStyle w:val="Heading3"/>
        <w:spacing w:line="240" w:lineRule="auto"/>
      </w:pPr>
      <w:bookmarkStart w:id="85" w:name="_Toc202190065"/>
      <w:r w:rsidRPr="002C5023">
        <w:t>Mô tả thay đổi về luồng nghiệp vụ</w:t>
      </w:r>
      <w:bookmarkEnd w:id="85"/>
    </w:p>
    <w:p w14:paraId="72CE895C" w14:textId="6C8CB92B" w:rsidR="00917734" w:rsidRPr="002C5023" w:rsidRDefault="00917734" w:rsidP="006D2979">
      <w:pPr>
        <w:spacing w:line="240" w:lineRule="auto"/>
        <w:rPr>
          <w:szCs w:val="26"/>
        </w:rPr>
      </w:pPr>
      <w:r w:rsidRPr="002C5023">
        <w:rPr>
          <w:szCs w:val="26"/>
        </w:rPr>
        <w:t>- Áp dụng các phiên bản: web</w:t>
      </w:r>
    </w:p>
    <w:p w14:paraId="27CC243A" w14:textId="6FC98831" w:rsidR="00C61E0D" w:rsidRPr="002C5023" w:rsidRDefault="00C61E0D" w:rsidP="006D2979">
      <w:pPr>
        <w:spacing w:line="240" w:lineRule="auto"/>
        <w:rPr>
          <w:szCs w:val="26"/>
        </w:rPr>
      </w:pPr>
      <w:r w:rsidRPr="002C5023">
        <w:rPr>
          <w:szCs w:val="26"/>
        </w:rPr>
        <w:t xml:space="preserve">- Quản trị viên hệ thống đăng nhập vào hệ thống -&gt; </w:t>
      </w:r>
      <w:r w:rsidR="002F2E24" w:rsidRPr="002C5023">
        <w:rPr>
          <w:szCs w:val="26"/>
        </w:rPr>
        <w:t xml:space="preserve">Tại menu cấp 1 -&gt; </w:t>
      </w:r>
      <w:r w:rsidRPr="002C5023">
        <w:rPr>
          <w:szCs w:val="26"/>
        </w:rPr>
        <w:t xml:space="preserve">Quản trị” -&gt; </w:t>
      </w:r>
      <w:r w:rsidR="002F2E24" w:rsidRPr="002C5023">
        <w:rPr>
          <w:szCs w:val="26"/>
        </w:rPr>
        <w:t xml:space="preserve">Tại menu cấp 2 -&gt; </w:t>
      </w:r>
      <w:r w:rsidRPr="002C5023">
        <w:rPr>
          <w:szCs w:val="26"/>
        </w:rPr>
        <w:t xml:space="preserve">Vai trò -&gt; Chọn icon </w:t>
      </w:r>
      <w:r w:rsidRPr="002C5023">
        <w:rPr>
          <w:noProof/>
          <w:snapToGrid/>
          <w:szCs w:val="26"/>
        </w:rPr>
        <w:drawing>
          <wp:inline distT="0" distB="0" distL="0" distR="0" wp14:anchorId="25613D43" wp14:editId="1E77F342">
            <wp:extent cx="161925" cy="16192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1925" cy="161925"/>
                    </a:xfrm>
                    <a:prstGeom prst="rect">
                      <a:avLst/>
                    </a:prstGeom>
                  </pic:spPr>
                </pic:pic>
              </a:graphicData>
            </a:graphic>
          </wp:inline>
        </w:drawing>
      </w:r>
      <w:r w:rsidR="00234D95" w:rsidRPr="002C5023">
        <w:rPr>
          <w:szCs w:val="26"/>
        </w:rPr>
        <w:t xml:space="preserve"> tại cột </w:t>
      </w:r>
      <w:r w:rsidR="002F2E24" w:rsidRPr="002C5023">
        <w:rPr>
          <w:szCs w:val="26"/>
        </w:rPr>
        <w:t>C</w:t>
      </w:r>
      <w:r w:rsidR="00234D95" w:rsidRPr="002C5023">
        <w:rPr>
          <w:szCs w:val="26"/>
        </w:rPr>
        <w:t>hức năng với vai trò Thứ trưởng</w:t>
      </w:r>
    </w:p>
    <w:p w14:paraId="041B075D" w14:textId="6253A28E" w:rsidR="00234D95" w:rsidRPr="002C5023" w:rsidRDefault="00234D95" w:rsidP="006D2979">
      <w:pPr>
        <w:spacing w:line="240" w:lineRule="auto"/>
        <w:rPr>
          <w:szCs w:val="26"/>
        </w:rPr>
      </w:pPr>
      <w:r w:rsidRPr="002C5023">
        <w:rPr>
          <w:noProof/>
          <w:snapToGrid/>
          <w:szCs w:val="26"/>
        </w:rPr>
        <w:drawing>
          <wp:inline distT="0" distB="0" distL="0" distR="0" wp14:anchorId="53BA0AE8" wp14:editId="5732343E">
            <wp:extent cx="5916295" cy="1757680"/>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16295" cy="1757680"/>
                    </a:xfrm>
                    <a:prstGeom prst="rect">
                      <a:avLst/>
                    </a:prstGeom>
                  </pic:spPr>
                </pic:pic>
              </a:graphicData>
            </a:graphic>
          </wp:inline>
        </w:drawing>
      </w:r>
    </w:p>
    <w:p w14:paraId="3D901A4C" w14:textId="5DA0B26C" w:rsidR="00234D95" w:rsidRPr="002C5023" w:rsidRDefault="00234D95" w:rsidP="006D2979">
      <w:pPr>
        <w:spacing w:line="240" w:lineRule="auto"/>
        <w:rPr>
          <w:szCs w:val="26"/>
        </w:rPr>
      </w:pPr>
      <w:r w:rsidRPr="002C5023">
        <w:rPr>
          <w:szCs w:val="26"/>
        </w:rPr>
        <w:t>Hệ thống hiển thị màn hình cấu hình cấp quyền truy cập c</w:t>
      </w:r>
      <w:r w:rsidR="00852B5E" w:rsidRPr="002C5023">
        <w:rPr>
          <w:szCs w:val="26"/>
        </w:rPr>
        <w:t>ác chức năng, quản trị viên tích</w:t>
      </w:r>
      <w:r w:rsidRPr="002C5023">
        <w:rPr>
          <w:szCs w:val="26"/>
        </w:rPr>
        <w:t xml:space="preserve"> bỏ chọn “Báo cáo thống kê” và “Uỷ quyền”</w:t>
      </w:r>
    </w:p>
    <w:p w14:paraId="4160CC11" w14:textId="1179ABDE" w:rsidR="00234D95" w:rsidRPr="002C5023" w:rsidRDefault="00234D95" w:rsidP="006D2979">
      <w:pPr>
        <w:spacing w:line="240" w:lineRule="auto"/>
      </w:pPr>
      <w:r w:rsidRPr="002C5023">
        <w:rPr>
          <w:noProof/>
          <w:snapToGrid/>
        </w:rPr>
        <w:lastRenderedPageBreak/>
        <w:drawing>
          <wp:inline distT="0" distB="0" distL="0" distR="0" wp14:anchorId="03C31A5A" wp14:editId="6ED692BC">
            <wp:extent cx="5381625" cy="46196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81625" cy="4619625"/>
                    </a:xfrm>
                    <a:prstGeom prst="rect">
                      <a:avLst/>
                    </a:prstGeom>
                  </pic:spPr>
                </pic:pic>
              </a:graphicData>
            </a:graphic>
          </wp:inline>
        </w:drawing>
      </w:r>
    </w:p>
    <w:p w14:paraId="182CAF39" w14:textId="77777777" w:rsidR="00BD4339" w:rsidRPr="002C5023" w:rsidRDefault="00BD4339" w:rsidP="006D2979">
      <w:pPr>
        <w:widowControl/>
        <w:spacing w:before="0" w:line="240" w:lineRule="auto"/>
        <w:ind w:left="0"/>
        <w:rPr>
          <w:b/>
          <w:sz w:val="28"/>
        </w:rPr>
      </w:pPr>
      <w:r w:rsidRPr="002C5023">
        <w:br w:type="page"/>
      </w:r>
    </w:p>
    <w:p w14:paraId="6BE2B407" w14:textId="1BA15AFF" w:rsidR="00DD409C" w:rsidRPr="002C5023" w:rsidRDefault="00DD409C" w:rsidP="006D2979">
      <w:pPr>
        <w:pStyle w:val="Heading2"/>
        <w:spacing w:line="240" w:lineRule="auto"/>
      </w:pPr>
      <w:bookmarkStart w:id="86" w:name="_Toc202190066"/>
      <w:bookmarkStart w:id="87" w:name="_Toc202190802"/>
      <w:r w:rsidRPr="002C5023">
        <w:lastRenderedPageBreak/>
        <w:t>[YC12] Nút bấm: "Năm nay", "Tháng này", Tuần này", "Hôm nay</w:t>
      </w:r>
      <w:r w:rsidR="00F226D2" w:rsidRPr="002C5023">
        <w:t>”</w:t>
      </w:r>
      <w:r w:rsidRPr="002C5023">
        <w:t xml:space="preserve"> gộp vào trong 1 combobox</w:t>
      </w:r>
      <w:bookmarkEnd w:id="86"/>
      <w:bookmarkEnd w:id="87"/>
    </w:p>
    <w:p w14:paraId="23520BD6" w14:textId="6F6E24E5" w:rsidR="006F55DA" w:rsidRPr="002C5023" w:rsidRDefault="006F55DA" w:rsidP="006D2979">
      <w:pPr>
        <w:pStyle w:val="Heading3"/>
        <w:spacing w:line="240" w:lineRule="auto"/>
      </w:pPr>
      <w:bookmarkStart w:id="88" w:name="_Toc202190067"/>
      <w:r w:rsidRPr="002C5023">
        <w:t>Mô tả chung về yêu cầu thay đổi</w:t>
      </w:r>
      <w:bookmarkEnd w:id="88"/>
    </w:p>
    <w:p w14:paraId="6F8A5F3F" w14:textId="3639968E" w:rsidR="006F55DA" w:rsidRPr="002C5023" w:rsidRDefault="006F55DA" w:rsidP="006D2979">
      <w:pPr>
        <w:spacing w:line="240" w:lineRule="auto"/>
        <w:rPr>
          <w:szCs w:val="26"/>
        </w:rPr>
      </w:pPr>
      <w:r w:rsidRPr="002B294D">
        <w:rPr>
          <w:b/>
          <w:szCs w:val="26"/>
        </w:rPr>
        <w:t xml:space="preserve">- </w:t>
      </w:r>
      <w:r w:rsidRPr="002C5023">
        <w:rPr>
          <w:b/>
          <w:szCs w:val="26"/>
          <w:u w:val="single"/>
        </w:rPr>
        <w:t>Hiện tại:</w:t>
      </w:r>
      <w:r w:rsidR="00C162E8" w:rsidRPr="002C5023">
        <w:rPr>
          <w:szCs w:val="26"/>
        </w:rPr>
        <w:t xml:space="preserve"> tại danh sách văn bản đến, danh sách văn bản đi</w:t>
      </w:r>
      <w:r w:rsidR="00A06A3C" w:rsidRPr="002C5023">
        <w:rPr>
          <w:szCs w:val="26"/>
        </w:rPr>
        <w:t xml:space="preserve"> </w:t>
      </w:r>
      <w:r w:rsidR="00F226D2" w:rsidRPr="002C5023">
        <w:rPr>
          <w:szCs w:val="26"/>
        </w:rPr>
        <w:t>có 4</w:t>
      </w:r>
      <w:r w:rsidRPr="002C5023">
        <w:rPr>
          <w:szCs w:val="26"/>
        </w:rPr>
        <w:t xml:space="preserve"> </w:t>
      </w:r>
      <w:r w:rsidR="00C162E8" w:rsidRPr="002C5023">
        <w:rPr>
          <w:szCs w:val="26"/>
        </w:rPr>
        <w:t>nút bấm chọn thời gian là</w:t>
      </w:r>
      <w:r w:rsidRPr="002C5023">
        <w:rPr>
          <w:szCs w:val="26"/>
        </w:rPr>
        <w:t xml:space="preserve"> "N</w:t>
      </w:r>
      <w:r w:rsidR="00C162E8" w:rsidRPr="002C5023">
        <w:rPr>
          <w:szCs w:val="26"/>
        </w:rPr>
        <w:t>ă</w:t>
      </w:r>
      <w:r w:rsidR="00F226D2" w:rsidRPr="002C5023">
        <w:rPr>
          <w:szCs w:val="26"/>
        </w:rPr>
        <w:t>m nay", "Tháng này", Tuần này", “Hôm nay”</w:t>
      </w:r>
    </w:p>
    <w:p w14:paraId="6FC6120E" w14:textId="15A140FF" w:rsidR="00C162E8" w:rsidRPr="002C5023" w:rsidRDefault="00C162E8" w:rsidP="006D2979">
      <w:pPr>
        <w:spacing w:line="240" w:lineRule="auto"/>
        <w:rPr>
          <w:szCs w:val="26"/>
        </w:rPr>
      </w:pPr>
      <w:r w:rsidRPr="002B294D">
        <w:rPr>
          <w:b/>
          <w:szCs w:val="26"/>
        </w:rPr>
        <w:t xml:space="preserve">- </w:t>
      </w:r>
      <w:r w:rsidRPr="002C5023">
        <w:rPr>
          <w:b/>
          <w:szCs w:val="26"/>
          <w:u w:val="single"/>
        </w:rPr>
        <w:t>Mong muốn</w:t>
      </w:r>
      <w:r w:rsidRPr="002C5023">
        <w:rPr>
          <w:szCs w:val="26"/>
          <w:u w:val="single"/>
        </w:rPr>
        <w:t>:</w:t>
      </w:r>
      <w:r w:rsidRPr="002C5023">
        <w:rPr>
          <w:szCs w:val="26"/>
        </w:rPr>
        <w:t xml:space="preserve"> chuyển các nút bấm "Năm nay", "Tháng này", Tuần này"</w:t>
      </w:r>
      <w:r w:rsidR="00F226D2" w:rsidRPr="002C5023">
        <w:rPr>
          <w:szCs w:val="26"/>
        </w:rPr>
        <w:t>, “Hôm nay”</w:t>
      </w:r>
      <w:r w:rsidRPr="002C5023">
        <w:rPr>
          <w:szCs w:val="26"/>
        </w:rPr>
        <w:t xml:space="preserve"> thành dạng combobox</w:t>
      </w:r>
    </w:p>
    <w:p w14:paraId="3E0FD102" w14:textId="1DC26D26" w:rsidR="00C162E8" w:rsidRPr="002C5023" w:rsidRDefault="00FB1514" w:rsidP="006D2979">
      <w:pPr>
        <w:spacing w:line="240" w:lineRule="auto"/>
      </w:pPr>
      <w:r w:rsidRPr="002C5023">
        <w:rPr>
          <w:noProof/>
          <w:snapToGrid/>
        </w:rPr>
        <w:drawing>
          <wp:inline distT="0" distB="0" distL="0" distR="0" wp14:anchorId="46E210A3" wp14:editId="7111FCF5">
            <wp:extent cx="5916295" cy="246316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16295" cy="2463165"/>
                    </a:xfrm>
                    <a:prstGeom prst="rect">
                      <a:avLst/>
                    </a:prstGeom>
                  </pic:spPr>
                </pic:pic>
              </a:graphicData>
            </a:graphic>
          </wp:inline>
        </w:drawing>
      </w:r>
    </w:p>
    <w:p w14:paraId="58D99004" w14:textId="39EE1DD9" w:rsidR="00C162E8" w:rsidRPr="002C5023" w:rsidRDefault="00C162E8" w:rsidP="006D2979">
      <w:pPr>
        <w:pStyle w:val="Heading3"/>
        <w:spacing w:line="240" w:lineRule="auto"/>
      </w:pPr>
      <w:bookmarkStart w:id="89" w:name="_Toc202190068"/>
      <w:r w:rsidRPr="002C5023">
        <w:t>Mô tả thay đổi về luồng nghiệp vụ</w:t>
      </w:r>
      <w:bookmarkEnd w:id="89"/>
    </w:p>
    <w:p w14:paraId="7EFBE5A5" w14:textId="07307A0B" w:rsidR="002F2E24" w:rsidRPr="002C5023" w:rsidRDefault="002F2E24" w:rsidP="006D2979">
      <w:pPr>
        <w:spacing w:line="240" w:lineRule="auto"/>
      </w:pPr>
      <w:r w:rsidRPr="002C5023">
        <w:t>- Áp dụng với phiên bản: web</w:t>
      </w:r>
    </w:p>
    <w:p w14:paraId="781307CC" w14:textId="64EBC63C" w:rsidR="002F2E24" w:rsidRPr="002C5023" w:rsidRDefault="00C162E8" w:rsidP="006D2979">
      <w:pPr>
        <w:spacing w:line="240" w:lineRule="auto"/>
      </w:pPr>
      <w:r w:rsidRPr="002C5023">
        <w:t xml:space="preserve">- Tại </w:t>
      </w:r>
      <w:r w:rsidR="002B7E42" w:rsidRPr="002C5023">
        <w:t>menu cấp 1</w:t>
      </w:r>
      <w:r w:rsidR="002F2E24" w:rsidRPr="002C5023">
        <w:t xml:space="preserve"> -&gt; Văn </w:t>
      </w:r>
      <w:r w:rsidRPr="002C5023">
        <w:t>bản</w:t>
      </w:r>
      <w:r w:rsidR="00A06A3C" w:rsidRPr="002C5023">
        <w:t xml:space="preserve"> đến</w:t>
      </w:r>
      <w:r w:rsidR="002B7E42" w:rsidRPr="002C5023">
        <w:t xml:space="preserve"> -&gt;</w:t>
      </w:r>
      <w:r w:rsidR="002F2E24" w:rsidRPr="002C5023">
        <w:t xml:space="preserve"> m</w:t>
      </w:r>
      <w:r w:rsidR="002B7E42" w:rsidRPr="002C5023">
        <w:t xml:space="preserve">enu cấp 2 các tab: Tiếp nhận văn bản, Chờ xử lý, Đang xử lý, Đã xử lý, Nhận để biết, Báo cáo in sổ, Tra cứu văn bản </w:t>
      </w:r>
    </w:p>
    <w:p w14:paraId="532E99DE" w14:textId="062BABA7" w:rsidR="00F226D2" w:rsidRPr="002C5023" w:rsidRDefault="002F2E24" w:rsidP="006D2979">
      <w:pPr>
        <w:spacing w:line="240" w:lineRule="auto"/>
      </w:pPr>
      <w:r w:rsidRPr="002C5023">
        <w:t>+ C</w:t>
      </w:r>
      <w:r w:rsidR="00FD6F17" w:rsidRPr="002C5023">
        <w:t>ác n</w:t>
      </w:r>
      <w:r w:rsidR="00C162E8" w:rsidRPr="002C5023">
        <w:t>út bấm: "Năm nay", "Tháng này", Tuần này", "Hôm nay</w:t>
      </w:r>
      <w:r w:rsidR="00F226D2" w:rsidRPr="002C5023">
        <w:t>” gộp vào trong 1 combobox có giá trị:</w:t>
      </w:r>
    </w:p>
    <w:p w14:paraId="761E83AB" w14:textId="61F88718" w:rsidR="00F226D2" w:rsidRPr="002C5023" w:rsidRDefault="00F226D2" w:rsidP="006D2979">
      <w:pPr>
        <w:spacing w:line="240" w:lineRule="auto"/>
        <w:ind w:firstLine="663"/>
      </w:pPr>
      <w:r w:rsidRPr="002C5023">
        <w:t>+ 0 - Năm nay</w:t>
      </w:r>
      <w:r w:rsidR="00771C2D" w:rsidRPr="002C5023">
        <w:t>. Sử dụng rule theo nút</w:t>
      </w:r>
      <w:r w:rsidR="00FB1514" w:rsidRPr="002C5023">
        <w:t xml:space="preserve"> bấm</w:t>
      </w:r>
      <w:r w:rsidR="00771C2D" w:rsidRPr="002C5023">
        <w:t xml:space="preserve"> “Năm nay” của hệ thống hiện tại</w:t>
      </w:r>
    </w:p>
    <w:p w14:paraId="0A6E6B7F" w14:textId="294EC303" w:rsidR="00F226D2" w:rsidRPr="002C5023" w:rsidRDefault="00F226D2" w:rsidP="006D2979">
      <w:pPr>
        <w:spacing w:line="240" w:lineRule="auto"/>
        <w:ind w:firstLine="663"/>
      </w:pPr>
      <w:r w:rsidRPr="002C5023">
        <w:t>+ 1 - Tháng này</w:t>
      </w:r>
      <w:r w:rsidR="00771C2D" w:rsidRPr="002C5023">
        <w:t xml:space="preserve">. Sử dụng rule theo </w:t>
      </w:r>
      <w:r w:rsidR="00FB1514" w:rsidRPr="002C5023">
        <w:t xml:space="preserve">nút bấm </w:t>
      </w:r>
      <w:r w:rsidR="00771C2D" w:rsidRPr="002C5023">
        <w:t>“Tháng này” của hệ thống hiện tại</w:t>
      </w:r>
    </w:p>
    <w:p w14:paraId="09E3E591" w14:textId="487053D7" w:rsidR="00C162E8" w:rsidRPr="002C5023" w:rsidRDefault="00F226D2" w:rsidP="006D2979">
      <w:pPr>
        <w:spacing w:line="240" w:lineRule="auto"/>
        <w:ind w:firstLine="663"/>
      </w:pPr>
      <w:r w:rsidRPr="002C5023">
        <w:t>+</w:t>
      </w:r>
      <w:r w:rsidR="00C162E8" w:rsidRPr="002C5023">
        <w:t xml:space="preserve"> 2 - Tuần này</w:t>
      </w:r>
      <w:r w:rsidR="00771C2D" w:rsidRPr="002C5023">
        <w:t xml:space="preserve">. Sử dụng rule theo </w:t>
      </w:r>
      <w:r w:rsidR="00FB1514" w:rsidRPr="002C5023">
        <w:t xml:space="preserve">nút bấm </w:t>
      </w:r>
      <w:r w:rsidR="00771C2D" w:rsidRPr="002C5023">
        <w:t>“Tuần này” của hệ thống hiện tại</w:t>
      </w:r>
    </w:p>
    <w:p w14:paraId="088A1882" w14:textId="0D03E039" w:rsidR="00F226D2" w:rsidRPr="002C5023" w:rsidRDefault="00F226D2" w:rsidP="006D2979">
      <w:pPr>
        <w:spacing w:line="240" w:lineRule="auto"/>
        <w:ind w:firstLine="663"/>
      </w:pPr>
      <w:r w:rsidRPr="002C5023">
        <w:t>+ 3 - Hôm nay</w:t>
      </w:r>
      <w:r w:rsidR="00771C2D" w:rsidRPr="002C5023">
        <w:t xml:space="preserve">. Sử dụng rule theo </w:t>
      </w:r>
      <w:r w:rsidR="00FB1514" w:rsidRPr="002C5023">
        <w:t xml:space="preserve">nút bấm </w:t>
      </w:r>
      <w:r w:rsidR="00771C2D" w:rsidRPr="002C5023">
        <w:t>“Hôm nay” của hệ thống hiện tại</w:t>
      </w:r>
    </w:p>
    <w:p w14:paraId="191E52E1" w14:textId="69FE3F65" w:rsidR="00C162E8" w:rsidRPr="002C5023" w:rsidRDefault="002F2E24" w:rsidP="006D2979">
      <w:pPr>
        <w:spacing w:line="240" w:lineRule="auto"/>
      </w:pPr>
      <w:r w:rsidRPr="002C5023">
        <w:t xml:space="preserve">+ </w:t>
      </w:r>
      <w:r w:rsidR="00C162E8" w:rsidRPr="002C5023">
        <w:t>Để tên combobox "Chọn thời gian"</w:t>
      </w:r>
      <w:r w:rsidR="00956A93">
        <w:t xml:space="preserve">. </w:t>
      </w:r>
      <w:r w:rsidR="00956A93" w:rsidRPr="00561F89">
        <w:t xml:space="preserve">Giá trị </w:t>
      </w:r>
      <w:r w:rsidR="00561F89" w:rsidRPr="00561F89">
        <w:t xml:space="preserve">lọc </w:t>
      </w:r>
      <w:r w:rsidR="00956A93" w:rsidRPr="00561F89">
        <w:t>mặc định là “T</w:t>
      </w:r>
      <w:r w:rsidR="00561F89" w:rsidRPr="00561F89">
        <w:t>háng</w:t>
      </w:r>
      <w:r w:rsidR="00956A93" w:rsidRPr="00561F89">
        <w:t xml:space="preserve"> này”</w:t>
      </w:r>
    </w:p>
    <w:p w14:paraId="157D725A" w14:textId="77777777" w:rsidR="002F2E24" w:rsidRPr="002C5023" w:rsidRDefault="002F2E24" w:rsidP="006D2979">
      <w:pPr>
        <w:spacing w:line="240" w:lineRule="auto"/>
      </w:pPr>
      <w:r w:rsidRPr="002C5023">
        <w:t xml:space="preserve">- Tại menu cấp 1 -&gt; Văn bản đi -&gt; Menu cấp 2-&gt; Các tab: Dự thảo, </w:t>
      </w:r>
      <w:proofErr w:type="gramStart"/>
      <w:r w:rsidRPr="002C5023">
        <w:t>Ban</w:t>
      </w:r>
      <w:proofErr w:type="gramEnd"/>
      <w:r w:rsidRPr="002C5023">
        <w:t xml:space="preserve"> hành, Chờ xử lý, VB đã cấp số, Đã xử lý, Thu hồi, VB trình ban hành, Nhận để biết, Báo cáo in sổ, Tra cứu văn bản</w:t>
      </w:r>
    </w:p>
    <w:p w14:paraId="5293887A" w14:textId="77777777" w:rsidR="002F2E24" w:rsidRPr="002C5023" w:rsidRDefault="002F2E24" w:rsidP="006D2979">
      <w:pPr>
        <w:spacing w:line="240" w:lineRule="auto"/>
      </w:pPr>
      <w:r w:rsidRPr="002C5023">
        <w:t>+ Các nút bấm: "Năm nay", "Tháng này", Tuần này", "Hôm nay” gộp vào trong 1 combobox có giá trị:</w:t>
      </w:r>
    </w:p>
    <w:p w14:paraId="7255D18D" w14:textId="43D5AB81" w:rsidR="00771C2D" w:rsidRPr="002C5023" w:rsidRDefault="00771C2D" w:rsidP="006D2979">
      <w:pPr>
        <w:spacing w:line="240" w:lineRule="auto"/>
        <w:ind w:firstLine="663"/>
      </w:pPr>
      <w:r w:rsidRPr="002C5023">
        <w:t xml:space="preserve">+ 0 - Năm nay. Sử dụng rule theo </w:t>
      </w:r>
      <w:r w:rsidR="00FB1514" w:rsidRPr="002C5023">
        <w:t xml:space="preserve">nút bấm </w:t>
      </w:r>
      <w:r w:rsidRPr="002C5023">
        <w:t>“Năm nay” của hệ thống hiện tại</w:t>
      </w:r>
    </w:p>
    <w:p w14:paraId="6155158B" w14:textId="2227D46F" w:rsidR="00771C2D" w:rsidRPr="002C5023" w:rsidRDefault="00771C2D" w:rsidP="006D2979">
      <w:pPr>
        <w:spacing w:line="240" w:lineRule="auto"/>
        <w:ind w:firstLine="663"/>
      </w:pPr>
      <w:r w:rsidRPr="002C5023">
        <w:t xml:space="preserve">+ 1 - Tháng này. Sử dụng rule theo </w:t>
      </w:r>
      <w:r w:rsidR="00FB1514" w:rsidRPr="002C5023">
        <w:t xml:space="preserve">nút bấm </w:t>
      </w:r>
      <w:r w:rsidRPr="002C5023">
        <w:t>“Tháng này” của hệ thống hiện tại</w:t>
      </w:r>
    </w:p>
    <w:p w14:paraId="18285123" w14:textId="497A42A4" w:rsidR="00771C2D" w:rsidRPr="002C5023" w:rsidRDefault="00771C2D" w:rsidP="006D2979">
      <w:pPr>
        <w:spacing w:line="240" w:lineRule="auto"/>
        <w:ind w:firstLine="663"/>
      </w:pPr>
      <w:r w:rsidRPr="002C5023">
        <w:t xml:space="preserve">+ 2 - Tuần này. Sử dụng rule theo </w:t>
      </w:r>
      <w:r w:rsidR="00FB1514" w:rsidRPr="002C5023">
        <w:t xml:space="preserve">nút bấm </w:t>
      </w:r>
      <w:r w:rsidRPr="002C5023">
        <w:t>“Tuần này” của hệ thống hiện tại</w:t>
      </w:r>
    </w:p>
    <w:p w14:paraId="5DBD64CF" w14:textId="284AF577" w:rsidR="00771C2D" w:rsidRPr="002C5023" w:rsidRDefault="00771C2D" w:rsidP="006D2979">
      <w:pPr>
        <w:spacing w:line="240" w:lineRule="auto"/>
        <w:ind w:firstLine="663"/>
      </w:pPr>
      <w:r w:rsidRPr="002C5023">
        <w:lastRenderedPageBreak/>
        <w:t xml:space="preserve">+ 3 - Hôm nay. Sử dụng rule theo </w:t>
      </w:r>
      <w:r w:rsidR="00FB1514" w:rsidRPr="002C5023">
        <w:t xml:space="preserve">nút bấm </w:t>
      </w:r>
      <w:r w:rsidRPr="002C5023">
        <w:t>“Hôm nay” của hệ thống hiện tại</w:t>
      </w:r>
    </w:p>
    <w:p w14:paraId="0A74B6D3" w14:textId="1300350D" w:rsidR="002F2E24" w:rsidRPr="002C5023" w:rsidRDefault="002F2E24" w:rsidP="006D2979">
      <w:pPr>
        <w:spacing w:line="240" w:lineRule="auto"/>
        <w:ind w:firstLine="663"/>
      </w:pPr>
      <w:r w:rsidRPr="002C5023">
        <w:t>+ Để tên combobox "Chọn thời gian"</w:t>
      </w:r>
      <w:r w:rsidR="00956A93">
        <w:t xml:space="preserve">. </w:t>
      </w:r>
      <w:r w:rsidR="00561F89" w:rsidRPr="00561F89">
        <w:t>Giá trị lọc mặc định là “Tháng này”</w:t>
      </w:r>
    </w:p>
    <w:p w14:paraId="20D94626" w14:textId="77777777" w:rsidR="00BD4339" w:rsidRPr="002C5023" w:rsidRDefault="00BD4339" w:rsidP="006D2979">
      <w:pPr>
        <w:widowControl/>
        <w:spacing w:before="0" w:line="240" w:lineRule="auto"/>
        <w:ind w:left="0"/>
        <w:rPr>
          <w:b/>
          <w:sz w:val="28"/>
        </w:rPr>
      </w:pPr>
      <w:r w:rsidRPr="002C5023">
        <w:br w:type="page"/>
      </w:r>
    </w:p>
    <w:p w14:paraId="732155FE" w14:textId="64B57869" w:rsidR="00DD409C" w:rsidRPr="002C5023" w:rsidRDefault="00DD409C" w:rsidP="006D2979">
      <w:pPr>
        <w:pStyle w:val="Heading2"/>
        <w:spacing w:line="240" w:lineRule="auto"/>
      </w:pPr>
      <w:bookmarkStart w:id="90" w:name="_Toc202190069"/>
      <w:bookmarkStart w:id="91" w:name="_Toc202190803"/>
      <w:r w:rsidRPr="002C5023">
        <w:lastRenderedPageBreak/>
        <w:t>[YC13] Khi view file đính kèm, mong muốn view luôn trên hệ thống, không mở ra cửa sổ khác</w:t>
      </w:r>
      <w:bookmarkEnd w:id="90"/>
      <w:bookmarkEnd w:id="91"/>
    </w:p>
    <w:p w14:paraId="465BE9E1" w14:textId="13BA814A" w:rsidR="00F226D2" w:rsidRPr="002C5023" w:rsidRDefault="00F226D2" w:rsidP="006D2979">
      <w:pPr>
        <w:pStyle w:val="Heading3"/>
        <w:spacing w:line="240" w:lineRule="auto"/>
      </w:pPr>
      <w:bookmarkStart w:id="92" w:name="_Toc202190070"/>
      <w:r w:rsidRPr="002C5023">
        <w:t>Mô tả chung về yêu cầu thay đổi</w:t>
      </w:r>
      <w:bookmarkEnd w:id="92"/>
    </w:p>
    <w:p w14:paraId="74FEB4EB" w14:textId="79271F32" w:rsidR="00F226D2" w:rsidRPr="002C5023" w:rsidRDefault="00F226D2" w:rsidP="006D2979">
      <w:pPr>
        <w:spacing w:line="240" w:lineRule="auto"/>
        <w:ind w:left="0"/>
      </w:pPr>
      <w:r w:rsidRPr="002C5023">
        <w:rPr>
          <w:b/>
        </w:rPr>
        <w:t>-</w:t>
      </w:r>
      <w:r w:rsidRPr="002C5023">
        <w:t xml:space="preserve"> </w:t>
      </w:r>
      <w:r w:rsidRPr="002C5023">
        <w:rPr>
          <w:b/>
          <w:u w:val="single"/>
        </w:rPr>
        <w:t>Hiện tại:</w:t>
      </w:r>
      <w:r w:rsidRPr="002C5023">
        <w:t xml:space="preserve"> Khi nhấm xem fie PFD, hệ thống mở 1 tab trình duyệt mới</w:t>
      </w:r>
    </w:p>
    <w:p w14:paraId="0D17A5ED" w14:textId="157987F4" w:rsidR="00B40707" w:rsidRPr="002C5023" w:rsidRDefault="00F226D2" w:rsidP="006D2979">
      <w:pPr>
        <w:widowControl/>
        <w:spacing w:before="0" w:line="240" w:lineRule="auto"/>
        <w:ind w:left="0"/>
      </w:pPr>
      <w:r w:rsidRPr="002C5023">
        <w:rPr>
          <w:b/>
        </w:rPr>
        <w:t xml:space="preserve">- </w:t>
      </w:r>
      <w:r w:rsidRPr="002C5023">
        <w:rPr>
          <w:b/>
          <w:u w:val="single"/>
        </w:rPr>
        <w:t>Mong muốn:</w:t>
      </w:r>
      <w:r w:rsidRPr="002C5023">
        <w:t xml:space="preserve"> Nhấn xem file PDF sẽ mở popup nằm trên cùng 1 màn hình. Trong popup đọc file, bổ sung icon ký =&gt; Nhấn ký sẽ hiển thị màn hình ký phiếu trình, dự thảo tương ứng</w:t>
      </w:r>
    </w:p>
    <w:p w14:paraId="1F12A399" w14:textId="3E16AE09" w:rsidR="00F226D2" w:rsidRPr="002C5023" w:rsidRDefault="00742388" w:rsidP="006D2979">
      <w:pPr>
        <w:pStyle w:val="Heading3"/>
        <w:spacing w:line="240" w:lineRule="auto"/>
      </w:pPr>
      <w:bookmarkStart w:id="93" w:name="_Toc202190071"/>
      <w:r w:rsidRPr="002C5023">
        <w:t>Mô tả thay đổi về luồng nghiệp vụ</w:t>
      </w:r>
      <w:bookmarkEnd w:id="93"/>
    </w:p>
    <w:p w14:paraId="071F74CD" w14:textId="133810B2" w:rsidR="00FD6F17" w:rsidRPr="002C5023" w:rsidRDefault="00FD6F17" w:rsidP="006D2979">
      <w:pPr>
        <w:spacing w:line="240" w:lineRule="auto"/>
      </w:pPr>
      <w:r w:rsidRPr="002C5023">
        <w:t>- Áp dụng với phiên bản: web</w:t>
      </w:r>
    </w:p>
    <w:p w14:paraId="7208ACDF" w14:textId="091A78CE" w:rsidR="00F226D2" w:rsidRPr="003A2C2F" w:rsidRDefault="00771C2D" w:rsidP="006D2979">
      <w:pPr>
        <w:spacing w:line="240" w:lineRule="auto"/>
      </w:pPr>
      <w:r w:rsidRPr="003A2C2F">
        <w:t xml:space="preserve">- Tại menu cấp 1 -&gt;Văn bản đi -&gt; Menu cấp 2 với các tab: Dự thảo, Ban hành, Chờ xử lý, </w:t>
      </w:r>
      <w:r w:rsidR="00D52F2C">
        <w:t>VB</w:t>
      </w:r>
      <w:r w:rsidRPr="003A2C2F">
        <w:t xml:space="preserve"> đã cấp số, Đã xử lý</w:t>
      </w:r>
      <w:r w:rsidR="00FD6F17" w:rsidRPr="003A2C2F">
        <w:t>,</w:t>
      </w:r>
      <w:r w:rsidR="00D52F2C" w:rsidRPr="00D52F2C">
        <w:t xml:space="preserve"> </w:t>
      </w:r>
      <w:r w:rsidR="00D52F2C">
        <w:t>VB</w:t>
      </w:r>
      <w:r w:rsidR="00D52F2C">
        <w:t xml:space="preserve"> ban hành</w:t>
      </w:r>
      <w:r w:rsidR="00D52F2C">
        <w:t>,</w:t>
      </w:r>
      <w:r w:rsidR="00FD6F17" w:rsidRPr="003A2C2F">
        <w:t xml:space="preserve"> Nhận để biết, Tra cứu</w:t>
      </w:r>
      <w:r w:rsidR="003A2C2F">
        <w:t xml:space="preserve"> văn bản -&gt; Chi tiết văn bản đi</w:t>
      </w:r>
    </w:p>
    <w:p w14:paraId="3BAEBA4C" w14:textId="72CC32CE" w:rsidR="00FD6F17" w:rsidRPr="003A2C2F" w:rsidRDefault="00FD6F17" w:rsidP="006D2979">
      <w:pPr>
        <w:spacing w:line="240" w:lineRule="auto"/>
      </w:pPr>
      <w:r w:rsidRPr="003A2C2F">
        <w:t>+ Khi ấn vào icon xem file PDF -&gt; Hiển thị màn hình popup xem file PDF</w:t>
      </w:r>
    </w:p>
    <w:p w14:paraId="75972187" w14:textId="1CCFC7DA" w:rsidR="00D52F2C" w:rsidRPr="003A2C2F" w:rsidRDefault="00FD6F17" w:rsidP="00223917">
      <w:pPr>
        <w:spacing w:line="240" w:lineRule="auto"/>
      </w:pPr>
      <w:r w:rsidRPr="003A2C2F">
        <w:t>+ Trong popup đọc file, bổ sung icon ký =&gt; Nhấn ký sẽ hiển thị màn hình ký phiếu trình, dự thảo tương ứng</w:t>
      </w:r>
      <w:r w:rsidR="002A2B62" w:rsidRPr="003A2C2F">
        <w:t xml:space="preserve"> (Ký từng file)</w:t>
      </w:r>
    </w:p>
    <w:p w14:paraId="709D5FE0" w14:textId="119FEC43" w:rsidR="003A2C2F" w:rsidRPr="003A2C2F" w:rsidRDefault="003A2C2F" w:rsidP="003A2C2F">
      <w:pPr>
        <w:spacing w:line="240" w:lineRule="auto"/>
      </w:pPr>
      <w:r w:rsidRPr="003A2C2F">
        <w:t>- Tại menu cấp 1 -&gt;Văn bản đi -&gt; Menu cấp 2 với các tab:</w:t>
      </w:r>
      <w:r w:rsidRPr="00D52F2C">
        <w:rPr>
          <w:color w:val="FF0000"/>
        </w:rPr>
        <w:t xml:space="preserve"> </w:t>
      </w:r>
      <w:r w:rsidRPr="003A2C2F">
        <w:t xml:space="preserve">Ban hành, Chờ xử lý, </w:t>
      </w:r>
      <w:r w:rsidR="00D52F2C">
        <w:t>VB</w:t>
      </w:r>
      <w:r w:rsidRPr="003A2C2F">
        <w:t xml:space="preserve"> đã cấp số</w:t>
      </w:r>
      <w:r w:rsidRPr="00D52F2C">
        <w:rPr>
          <w:b/>
        </w:rPr>
        <w:t xml:space="preserve">, </w:t>
      </w:r>
      <w:r w:rsidR="00D52F2C">
        <w:t xml:space="preserve">VB trình ban hành, </w:t>
      </w:r>
      <w:r w:rsidRPr="003A2C2F">
        <w:t>Tra cứu văn bản</w:t>
      </w:r>
      <w:r>
        <w:t xml:space="preserve"> -&gt;</w:t>
      </w:r>
      <w:r w:rsidR="00D52F2C">
        <w:t xml:space="preserve">Tại </w:t>
      </w:r>
      <w:r>
        <w:t>Danh sách văn bản đi</w:t>
      </w:r>
    </w:p>
    <w:p w14:paraId="4C012217" w14:textId="639DF4D6" w:rsidR="003A2C2F" w:rsidRPr="003A2C2F" w:rsidRDefault="003A2C2F" w:rsidP="003A2C2F">
      <w:pPr>
        <w:spacing w:line="240" w:lineRule="auto"/>
        <w:ind w:left="0"/>
      </w:pPr>
      <w:r w:rsidRPr="003A2C2F">
        <w:t>+ Khi ấn vào icon xem file PDF -&gt; Hiển thị màn hình popup xem file PDF</w:t>
      </w:r>
    </w:p>
    <w:p w14:paraId="5AD628F4" w14:textId="77777777" w:rsidR="00D52F2C" w:rsidRPr="003A2C2F" w:rsidRDefault="00D52F2C" w:rsidP="00D52F2C">
      <w:pPr>
        <w:spacing w:line="240" w:lineRule="auto"/>
        <w:ind w:left="0"/>
      </w:pPr>
      <w:r w:rsidRPr="003A2C2F">
        <w:t>+ Trong popup đọc file, bổ sung icon ký =&gt; Nhấn ký sẽ hiển thị màn hình ký phiếu trình, dự thảo tương ứng (Ký từng file)</w:t>
      </w:r>
    </w:p>
    <w:p w14:paraId="1858B952" w14:textId="759530BF" w:rsidR="003A2C2F" w:rsidRPr="002C5023" w:rsidRDefault="003A2C2F" w:rsidP="00D52F2C">
      <w:pPr>
        <w:spacing w:line="240" w:lineRule="auto"/>
        <w:ind w:left="0"/>
      </w:pPr>
    </w:p>
    <w:p w14:paraId="0F519A46" w14:textId="5CC8B761" w:rsidR="002A2B62" w:rsidRPr="002C5023" w:rsidRDefault="00D52F2C" w:rsidP="006D2979">
      <w:pPr>
        <w:spacing w:line="240" w:lineRule="auto"/>
      </w:pPr>
      <w:r>
        <w:t>- Tại menu cấp 1 -&gt;Văn bản đến</w:t>
      </w:r>
      <w:r w:rsidR="002A2B62" w:rsidRPr="002C5023">
        <w:t xml:space="preserve"> -&gt; Menu cấp 2 với các tab: </w:t>
      </w:r>
      <w:r>
        <w:t xml:space="preserve">Tiếp nhận văn bản, Chờ xử lý, Đang xử lý, Đã xử lý, </w:t>
      </w:r>
      <w:r w:rsidR="002A2B62" w:rsidRPr="002C5023">
        <w:t>Nhận để biết, Tra cứ</w:t>
      </w:r>
      <w:r w:rsidR="00223917">
        <w:t>u văn bản -&gt; Chi tiết văn bản đến</w:t>
      </w:r>
      <w:r w:rsidR="002A2B62" w:rsidRPr="002C5023">
        <w:t xml:space="preserve"> </w:t>
      </w:r>
    </w:p>
    <w:p w14:paraId="4898399C" w14:textId="77777777" w:rsidR="002A2B62" w:rsidRPr="002C5023" w:rsidRDefault="002A2B62" w:rsidP="006D2979">
      <w:pPr>
        <w:spacing w:line="240" w:lineRule="auto"/>
      </w:pPr>
      <w:r w:rsidRPr="002C5023">
        <w:t>+ Khi ấn vào icon xem file PDF -&gt; Hiển thị màn hình popup xem file PDF</w:t>
      </w:r>
    </w:p>
    <w:p w14:paraId="62220EDB" w14:textId="3F4A3575" w:rsidR="00694EB3" w:rsidRDefault="00694EB3" w:rsidP="00694EB3">
      <w:pPr>
        <w:spacing w:line="240" w:lineRule="auto"/>
      </w:pPr>
      <w:r>
        <w:t>- Tại menu cấp 1 -&gt;Văn bản đến</w:t>
      </w:r>
      <w:r w:rsidRPr="002C5023">
        <w:t xml:space="preserve"> -&gt; Menu cấp 2 với các tab: </w:t>
      </w:r>
      <w:r>
        <w:t xml:space="preserve">Tiếp nhận văn bản, Chờ xử lý, Đang xử lý, Đã xử lý, </w:t>
      </w:r>
      <w:r w:rsidRPr="002C5023">
        <w:t xml:space="preserve">Nhận để biết, Tra cứu văn bản -&gt; </w:t>
      </w:r>
      <w:r>
        <w:t>Tại D</w:t>
      </w:r>
      <w:r w:rsidR="00223917">
        <w:t>anh sách văn bản đến</w:t>
      </w:r>
    </w:p>
    <w:p w14:paraId="6420235F" w14:textId="34409B4B" w:rsidR="00694EB3" w:rsidRPr="002C5023" w:rsidRDefault="00694EB3" w:rsidP="00694EB3">
      <w:pPr>
        <w:spacing w:line="240" w:lineRule="auto"/>
      </w:pPr>
      <w:r w:rsidRPr="002C5023">
        <w:t>+ Khi ấn vào icon xem file PDF -&gt; Hiển thị màn hình popup xem file PDF</w:t>
      </w:r>
    </w:p>
    <w:p w14:paraId="53612CFE" w14:textId="77777777" w:rsidR="0036231E" w:rsidRPr="002C5023" w:rsidRDefault="0036231E" w:rsidP="006D2979">
      <w:pPr>
        <w:widowControl/>
        <w:spacing w:before="0" w:line="240" w:lineRule="auto"/>
        <w:ind w:left="0"/>
        <w:rPr>
          <w:b/>
          <w:sz w:val="28"/>
        </w:rPr>
      </w:pPr>
      <w:r w:rsidRPr="002C5023">
        <w:br w:type="page"/>
      </w:r>
    </w:p>
    <w:p w14:paraId="7CA82AAF" w14:textId="2EF53851" w:rsidR="00DD409C" w:rsidRPr="002C5023" w:rsidRDefault="00DD409C" w:rsidP="006D2979">
      <w:pPr>
        <w:pStyle w:val="Heading2"/>
        <w:spacing w:line="240" w:lineRule="auto"/>
      </w:pPr>
      <w:r w:rsidRPr="002C5023">
        <w:lastRenderedPageBreak/>
        <w:t xml:space="preserve"> </w:t>
      </w:r>
      <w:bookmarkStart w:id="94" w:name="_Toc202190072"/>
      <w:bookmarkStart w:id="95" w:name="_Toc202190804"/>
      <w:r w:rsidRPr="002C5023">
        <w:t>[YC15] Thanh tính năng phải tối ưu cho từng tác vụ chứ k</w:t>
      </w:r>
      <w:r w:rsidR="00F67426" w:rsidRPr="002C5023">
        <w:t>hông</w:t>
      </w:r>
      <w:r w:rsidRPr="002C5023">
        <w:t xml:space="preserve"> phải là 1 thanh các tính năng cố định</w:t>
      </w:r>
      <w:bookmarkEnd w:id="94"/>
      <w:bookmarkEnd w:id="95"/>
      <w:r w:rsidRPr="002C5023">
        <w:t xml:space="preserve"> </w:t>
      </w:r>
    </w:p>
    <w:p w14:paraId="572D8624" w14:textId="5D8B238E" w:rsidR="00876325" w:rsidRPr="002C5023" w:rsidRDefault="00876325" w:rsidP="006D2979">
      <w:pPr>
        <w:pStyle w:val="Heading3"/>
        <w:spacing w:line="240" w:lineRule="auto"/>
      </w:pPr>
      <w:bookmarkStart w:id="96" w:name="_Toc202190073"/>
      <w:r w:rsidRPr="002C5023">
        <w:t>Mô tả chung về yêu cầu thay đổi</w:t>
      </w:r>
      <w:bookmarkEnd w:id="96"/>
    </w:p>
    <w:p w14:paraId="3DDFE756" w14:textId="57793AC8" w:rsidR="00876325" w:rsidRPr="002C5023" w:rsidRDefault="00876325" w:rsidP="006D2979">
      <w:pPr>
        <w:spacing w:line="240" w:lineRule="auto"/>
      </w:pPr>
      <w:r w:rsidRPr="002C5023">
        <w:t xml:space="preserve">- </w:t>
      </w:r>
      <w:r w:rsidRPr="002C5023">
        <w:rPr>
          <w:b/>
          <w:u w:val="single"/>
        </w:rPr>
        <w:t>Hiện tại</w:t>
      </w:r>
      <w:r w:rsidRPr="002C5023">
        <w:t>: thanh menu đang được fix cố định, có nhiều chức năng không cần thiết với các vai trò được hiển thị ra ngoài</w:t>
      </w:r>
    </w:p>
    <w:p w14:paraId="60D0E5EB" w14:textId="1C4CEF75" w:rsidR="00876325" w:rsidRPr="002C5023" w:rsidRDefault="00876325" w:rsidP="006D2979">
      <w:pPr>
        <w:spacing w:line="240" w:lineRule="auto"/>
      </w:pPr>
      <w:r w:rsidRPr="002C5023">
        <w:t xml:space="preserve">- </w:t>
      </w:r>
      <w:r w:rsidRPr="002C5023">
        <w:rPr>
          <w:b/>
          <w:u w:val="single"/>
        </w:rPr>
        <w:t>Mong muốn</w:t>
      </w:r>
      <w:r w:rsidRPr="002C5023">
        <w:t>: Rà soát các chức năng theo từng vai trò và ẩn các chức năng không cần thiết</w:t>
      </w:r>
    </w:p>
    <w:p w14:paraId="4E8B272E" w14:textId="5FFEEE7B" w:rsidR="00876325" w:rsidRPr="002C5023" w:rsidRDefault="00876325" w:rsidP="006D2979">
      <w:pPr>
        <w:pStyle w:val="Heading3"/>
        <w:spacing w:line="240" w:lineRule="auto"/>
      </w:pPr>
      <w:bookmarkStart w:id="97" w:name="_Toc202190074"/>
      <w:r w:rsidRPr="002C5023">
        <w:t>Mô tả thay đổi về luồng nghiệp vụ</w:t>
      </w:r>
      <w:bookmarkEnd w:id="97"/>
    </w:p>
    <w:p w14:paraId="520FDA8C" w14:textId="0DA3FA5D" w:rsidR="00917734" w:rsidRPr="002C5023" w:rsidRDefault="00917734" w:rsidP="006D2979">
      <w:pPr>
        <w:spacing w:line="240" w:lineRule="auto"/>
      </w:pPr>
      <w:r w:rsidRPr="002C5023">
        <w:t>- Áp dụng các phiên bản: web</w:t>
      </w:r>
    </w:p>
    <w:p w14:paraId="20432DDC" w14:textId="2A7B6041" w:rsidR="00852B5E" w:rsidRPr="002C5023" w:rsidRDefault="00852B5E" w:rsidP="006D2979">
      <w:pPr>
        <w:spacing w:line="240" w:lineRule="auto"/>
      </w:pPr>
      <w:r w:rsidRPr="002C5023">
        <w:t xml:space="preserve">- Quản trị viên hệ thống đăng nhập vào hệ thống -&gt; </w:t>
      </w:r>
      <w:r w:rsidR="002F2E24" w:rsidRPr="002C5023">
        <w:t xml:space="preserve">Tại menu cấp 1 -&gt; </w:t>
      </w:r>
      <w:r w:rsidRPr="002C5023">
        <w:t>Quản trị</w:t>
      </w:r>
      <w:r w:rsidR="002F2E24" w:rsidRPr="002C5023">
        <w:t xml:space="preserve"> -&gt; Tại menu cấp 2  </w:t>
      </w:r>
      <w:r w:rsidRPr="002C5023">
        <w:t xml:space="preserve">-&gt; Vai trò -&gt; Chọn icon </w:t>
      </w:r>
      <w:r w:rsidRPr="002C5023">
        <w:rPr>
          <w:noProof/>
          <w:snapToGrid/>
        </w:rPr>
        <w:drawing>
          <wp:inline distT="0" distB="0" distL="0" distR="0" wp14:anchorId="58540DBD" wp14:editId="2B9FF3F6">
            <wp:extent cx="161925" cy="1619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1925" cy="161925"/>
                    </a:xfrm>
                    <a:prstGeom prst="rect">
                      <a:avLst/>
                    </a:prstGeom>
                  </pic:spPr>
                </pic:pic>
              </a:graphicData>
            </a:graphic>
          </wp:inline>
        </w:drawing>
      </w:r>
      <w:r w:rsidRPr="002C5023">
        <w:t xml:space="preserve"> tại cột chức năng với muốn </w:t>
      </w:r>
      <w:r w:rsidR="002F2E24" w:rsidRPr="002C5023">
        <w:t>cấu</w:t>
      </w:r>
      <w:r w:rsidRPr="002C5023">
        <w:t xml:space="preserve"> hình</w:t>
      </w:r>
    </w:p>
    <w:p w14:paraId="4C4302F9" w14:textId="77777777" w:rsidR="00852B5E" w:rsidRPr="002C5023" w:rsidRDefault="00852B5E" w:rsidP="006D2979">
      <w:pPr>
        <w:spacing w:line="240" w:lineRule="auto"/>
      </w:pPr>
      <w:r w:rsidRPr="002C5023">
        <w:rPr>
          <w:noProof/>
          <w:snapToGrid/>
        </w:rPr>
        <w:drawing>
          <wp:inline distT="0" distB="0" distL="0" distR="0" wp14:anchorId="325EF837" wp14:editId="00651347">
            <wp:extent cx="5916295" cy="1757680"/>
            <wp:effectExtent l="0" t="0" r="825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16295" cy="1757680"/>
                    </a:xfrm>
                    <a:prstGeom prst="rect">
                      <a:avLst/>
                    </a:prstGeom>
                  </pic:spPr>
                </pic:pic>
              </a:graphicData>
            </a:graphic>
          </wp:inline>
        </w:drawing>
      </w:r>
    </w:p>
    <w:p w14:paraId="7981A1CC" w14:textId="09E5C28E" w:rsidR="00852B5E" w:rsidRPr="002C5023" w:rsidRDefault="00852B5E" w:rsidP="006D2979">
      <w:pPr>
        <w:spacing w:line="240" w:lineRule="auto"/>
      </w:pPr>
      <w:r w:rsidRPr="002C5023">
        <w:t>Hệ thống hiển thị màn hình cấu hình cấp quyền truy cập các chức năng, quản trị viên tích chọn/bỏ chọn các tính năng cho vai trò đó</w:t>
      </w:r>
    </w:p>
    <w:p w14:paraId="6AB9F9F2" w14:textId="77777777" w:rsidR="0036231E" w:rsidRPr="002C5023" w:rsidRDefault="0036231E" w:rsidP="006D2979">
      <w:pPr>
        <w:widowControl/>
        <w:spacing w:before="0" w:line="240" w:lineRule="auto"/>
        <w:ind w:left="0"/>
        <w:rPr>
          <w:b/>
          <w:sz w:val="28"/>
        </w:rPr>
      </w:pPr>
      <w:r w:rsidRPr="002C5023">
        <w:br w:type="page"/>
      </w:r>
    </w:p>
    <w:p w14:paraId="2D3F7B8E" w14:textId="5260E83B" w:rsidR="00DD409C" w:rsidRPr="002C5023" w:rsidRDefault="00DD409C" w:rsidP="006D2979">
      <w:pPr>
        <w:pStyle w:val="Heading2"/>
        <w:spacing w:line="240" w:lineRule="auto"/>
      </w:pPr>
      <w:bookmarkStart w:id="98" w:name="_Toc202190075"/>
      <w:bookmarkStart w:id="99" w:name="_Toc202190805"/>
      <w:r w:rsidRPr="002C5023">
        <w:lastRenderedPageBreak/>
        <w:t>[YC16] Chức năng tìm kiếm nói chung: chưa thông minh, việc tổ chức tìm kiếm theo trường thông tin là không thông minh, cần mở rộng về năng lực tìm kiếm nhưng đơn giản về thao tác tìm kiếm (như trên IOS hoặc MacOS).</w:t>
      </w:r>
      <w:bookmarkEnd w:id="98"/>
      <w:bookmarkEnd w:id="99"/>
    </w:p>
    <w:p w14:paraId="700AE66A" w14:textId="51162388" w:rsidR="00876325" w:rsidRPr="002C5023" w:rsidRDefault="0010152C" w:rsidP="006D2979">
      <w:pPr>
        <w:pStyle w:val="Heading3"/>
        <w:spacing w:line="240" w:lineRule="auto"/>
      </w:pPr>
      <w:bookmarkStart w:id="100" w:name="_Toc202190076"/>
      <w:r w:rsidRPr="002C5023">
        <w:t>Mô tả chung về yêu cầu thay đổi</w:t>
      </w:r>
      <w:bookmarkEnd w:id="100"/>
    </w:p>
    <w:p w14:paraId="595DFDDC" w14:textId="5AEF4F6F" w:rsidR="0010152C" w:rsidRPr="002C5023" w:rsidRDefault="0010152C" w:rsidP="006D2979">
      <w:pPr>
        <w:spacing w:line="240" w:lineRule="auto"/>
      </w:pPr>
      <w:r w:rsidRPr="002C5023">
        <w:t xml:space="preserve">- </w:t>
      </w:r>
      <w:r w:rsidRPr="002C5023">
        <w:rPr>
          <w:b/>
          <w:u w:val="single"/>
        </w:rPr>
        <w:t>Hiện tại:</w:t>
      </w:r>
      <w:r w:rsidRPr="002C5023">
        <w:t xml:space="preserve"> Chức năng tìm kiếm nói chung: chưa thông minh, việc tổ chức tìm kiếm theo trường thông tin không tiện dụng</w:t>
      </w:r>
    </w:p>
    <w:p w14:paraId="29C72C78" w14:textId="5711302C" w:rsidR="0010152C" w:rsidRPr="002C5023" w:rsidRDefault="0010152C" w:rsidP="006D2979">
      <w:pPr>
        <w:spacing w:line="240" w:lineRule="auto"/>
      </w:pPr>
      <w:r w:rsidRPr="002C5023">
        <w:t>-</w:t>
      </w:r>
      <w:r w:rsidR="002C5023">
        <w:t xml:space="preserve"> </w:t>
      </w:r>
      <w:r w:rsidRPr="002C5023">
        <w:rPr>
          <w:b/>
          <w:u w:val="single"/>
        </w:rPr>
        <w:t>Mong muốn</w:t>
      </w:r>
      <w:r w:rsidRPr="002C5023">
        <w:t>: Cải thiện chức năng tìm kiếm, cho phép search nhanh, search đồng thời nhiều t</w:t>
      </w:r>
      <w:r w:rsidR="00CD50DE" w:rsidRPr="002C5023">
        <w:t>r</w:t>
      </w:r>
      <w:r w:rsidRPr="002C5023">
        <w:t>ường thông tin</w:t>
      </w:r>
      <w:r w:rsidR="00017C5A" w:rsidRPr="002C5023">
        <w:t>. Search được các từ khoá không dấu, từ khoá viết tắt, từ khoá viết sai chỉnh tả.</w:t>
      </w:r>
    </w:p>
    <w:p w14:paraId="11E51E33" w14:textId="4E47E2E0" w:rsidR="002A2B62" w:rsidRPr="002C5023" w:rsidRDefault="0010152C" w:rsidP="006D2979">
      <w:pPr>
        <w:pStyle w:val="Heading3"/>
        <w:spacing w:line="240" w:lineRule="auto"/>
      </w:pPr>
      <w:bookmarkStart w:id="101" w:name="_Toc202190077"/>
      <w:r w:rsidRPr="002C5023">
        <w:t>Mô tả thay đổi về nghiệp vụ yêu cầu</w:t>
      </w:r>
      <w:bookmarkEnd w:id="101"/>
    </w:p>
    <w:p w14:paraId="3E920119" w14:textId="77777777" w:rsidR="00181BF6" w:rsidRPr="002C5023" w:rsidRDefault="00CD50DE" w:rsidP="006D2979">
      <w:pPr>
        <w:spacing w:line="240" w:lineRule="auto"/>
      </w:pPr>
      <w:r w:rsidRPr="002C5023">
        <w:t xml:space="preserve">- </w:t>
      </w:r>
      <w:r w:rsidR="00181BF6" w:rsidRPr="002C5023">
        <w:t>Áp dụng với phiên bản: web</w:t>
      </w:r>
    </w:p>
    <w:p w14:paraId="6AD2FFBC" w14:textId="1651F2AD" w:rsidR="00915DD8" w:rsidRPr="002C5023" w:rsidRDefault="000C0791" w:rsidP="006D2979">
      <w:pPr>
        <w:spacing w:line="240" w:lineRule="auto"/>
        <w:rPr>
          <w:snapToGrid/>
        </w:rPr>
      </w:pPr>
      <w:r w:rsidRPr="002C5023">
        <w:t xml:space="preserve">- Tại menu cấp 1 -&gt; Văn bản đi -&gt; Menu cấp 2-&gt; Các tab: Dự thảo, </w:t>
      </w:r>
      <w:proofErr w:type="gramStart"/>
      <w:r w:rsidRPr="002C5023">
        <w:t>Ban</w:t>
      </w:r>
      <w:proofErr w:type="gramEnd"/>
      <w:r w:rsidRPr="002C5023">
        <w:t xml:space="preserve"> hành, Chờ xử lý, VB đã cấp số, Đã xử lý, Thu hồi, VB trình ban hành, Nhận để biết, Tra cứu văn bản</w:t>
      </w:r>
    </w:p>
    <w:p w14:paraId="47ECFCB5" w14:textId="496B7FF2" w:rsidR="00CD50DE" w:rsidRPr="002C5023" w:rsidRDefault="000C0791" w:rsidP="006D2979">
      <w:pPr>
        <w:spacing w:line="240" w:lineRule="auto"/>
      </w:pPr>
      <w:r w:rsidRPr="002C5023">
        <w:t xml:space="preserve">+ </w:t>
      </w:r>
      <w:r w:rsidR="00CD50DE" w:rsidRPr="002C5023">
        <w:t xml:space="preserve"> </w:t>
      </w:r>
      <w:r w:rsidR="002F2E24" w:rsidRPr="002C5023">
        <w:t xml:space="preserve">Bổ sung droplist bên cạnh ô input Tìm kiếm. </w:t>
      </w:r>
      <w:r w:rsidR="00CD50DE" w:rsidRPr="002C5023">
        <w:t>Giá trị droplist giá trị tìm kiếm:</w:t>
      </w:r>
    </w:p>
    <w:p w14:paraId="68569B59" w14:textId="742FF1C4" w:rsidR="00CD50DE" w:rsidRPr="002C5023" w:rsidRDefault="00CD50DE" w:rsidP="002C5023">
      <w:pPr>
        <w:pStyle w:val="ListParagraph"/>
        <w:numPr>
          <w:ilvl w:val="0"/>
          <w:numId w:val="30"/>
        </w:numPr>
        <w:spacing w:line="240" w:lineRule="auto"/>
      </w:pPr>
      <w:r w:rsidRPr="002C5023">
        <w:t>Số ký hiệu/Số trình</w:t>
      </w:r>
      <w:r w:rsidR="00AF0D99" w:rsidRPr="002C5023">
        <w:t xml:space="preserve">. </w:t>
      </w:r>
    </w:p>
    <w:p w14:paraId="0166631E" w14:textId="1FC9ACE7" w:rsidR="00AF0D99" w:rsidRPr="002C5023" w:rsidRDefault="00AF0D99" w:rsidP="002C5023">
      <w:pPr>
        <w:pStyle w:val="ListParagraph"/>
        <w:numPr>
          <w:ilvl w:val="0"/>
          <w:numId w:val="30"/>
        </w:numPr>
        <w:spacing w:line="240" w:lineRule="auto"/>
      </w:pPr>
      <w:r w:rsidRPr="002C5023">
        <w:t xml:space="preserve">Ngày ban hành. </w:t>
      </w:r>
    </w:p>
    <w:p w14:paraId="3544CB30" w14:textId="7369457A" w:rsidR="00AF0D99" w:rsidRPr="002C5023" w:rsidRDefault="00AF0D99" w:rsidP="002C5023">
      <w:pPr>
        <w:pStyle w:val="ListParagraph"/>
        <w:numPr>
          <w:ilvl w:val="0"/>
          <w:numId w:val="30"/>
        </w:numPr>
        <w:spacing w:line="240" w:lineRule="auto"/>
      </w:pPr>
      <w:r w:rsidRPr="002C5023">
        <w:t xml:space="preserve">Đơn vị soạn thảo. </w:t>
      </w:r>
    </w:p>
    <w:p w14:paraId="57A0EB23" w14:textId="20F7D030" w:rsidR="00AF0D99" w:rsidRPr="002C5023" w:rsidRDefault="00AF0D99" w:rsidP="002C5023">
      <w:pPr>
        <w:pStyle w:val="ListParagraph"/>
        <w:numPr>
          <w:ilvl w:val="0"/>
          <w:numId w:val="30"/>
        </w:numPr>
        <w:spacing w:line="240" w:lineRule="auto"/>
      </w:pPr>
      <w:r w:rsidRPr="002C5023">
        <w:t xml:space="preserve">Trích yếu. </w:t>
      </w:r>
    </w:p>
    <w:p w14:paraId="3BB2FE2E" w14:textId="6CC5E8FA" w:rsidR="00AF0D99" w:rsidRPr="002C5023" w:rsidRDefault="00AF0D99" w:rsidP="002C5023">
      <w:pPr>
        <w:pStyle w:val="ListParagraph"/>
        <w:numPr>
          <w:ilvl w:val="0"/>
          <w:numId w:val="30"/>
        </w:numPr>
        <w:spacing w:line="240" w:lineRule="auto"/>
      </w:pPr>
      <w:r w:rsidRPr="002C5023">
        <w:t>Tất cả</w:t>
      </w:r>
      <w:r w:rsidR="002C5023">
        <w:t>.</w:t>
      </w:r>
    </w:p>
    <w:p w14:paraId="498FB7ED" w14:textId="3494F6D2" w:rsidR="00AF0D99" w:rsidRPr="002C5023" w:rsidRDefault="00017C5A" w:rsidP="006D2979">
      <w:pPr>
        <w:spacing w:line="240" w:lineRule="auto"/>
        <w:ind w:left="777" w:firstLine="663"/>
      </w:pPr>
      <w:r w:rsidRPr="002C5023">
        <w:t xml:space="preserve">=&gt; </w:t>
      </w:r>
      <w:r w:rsidR="00757D24" w:rsidRPr="002C5023">
        <w:t>Mặc định giá trị droplist là “Tất cả”</w:t>
      </w:r>
    </w:p>
    <w:p w14:paraId="2AE9DB63" w14:textId="615FEA3C" w:rsidR="000C0791" w:rsidRPr="002C5023" w:rsidRDefault="000C0791" w:rsidP="006D2979">
      <w:pPr>
        <w:spacing w:line="240" w:lineRule="auto"/>
        <w:rPr>
          <w:snapToGrid/>
        </w:rPr>
      </w:pPr>
      <w:r w:rsidRPr="002C5023">
        <w:t xml:space="preserve">- Tại menu cấp 1 -&gt; Văn bản đến -&gt; Menu cấp 2-&gt; Các tab: Tiếp nhận văn bản, Chờ xử lý, Đang xử lý, Đã xử lý, Nhận để biết, Thu hồi, Tra cứu văn bản </w:t>
      </w:r>
    </w:p>
    <w:p w14:paraId="1A56B023" w14:textId="77777777" w:rsidR="000C0791" w:rsidRPr="002C5023" w:rsidRDefault="000C0791" w:rsidP="006D2979">
      <w:pPr>
        <w:spacing w:line="240" w:lineRule="auto"/>
        <w:rPr>
          <w:snapToGrid/>
        </w:rPr>
      </w:pPr>
      <w:r w:rsidRPr="002C5023">
        <w:t>+  Bổ sung droplist bên cạnh ô input Tìm kiếm. Giá trị droplist giá trị tìm kiếm:</w:t>
      </w:r>
    </w:p>
    <w:p w14:paraId="0AAFF021" w14:textId="2D293191" w:rsidR="000C0791" w:rsidRPr="002C5023" w:rsidRDefault="000C0791" w:rsidP="002C5023">
      <w:pPr>
        <w:pStyle w:val="ListParagraph"/>
        <w:numPr>
          <w:ilvl w:val="0"/>
          <w:numId w:val="31"/>
        </w:numPr>
        <w:spacing w:line="240" w:lineRule="auto"/>
      </w:pPr>
      <w:r w:rsidRPr="002C5023">
        <w:t xml:space="preserve">Số ký hiệu/Số trình. </w:t>
      </w:r>
    </w:p>
    <w:p w14:paraId="1A9BEB6C" w14:textId="1DAE02C8" w:rsidR="000C0791" w:rsidRPr="002C5023" w:rsidRDefault="000C0791" w:rsidP="002C5023">
      <w:pPr>
        <w:pStyle w:val="ListParagraph"/>
        <w:numPr>
          <w:ilvl w:val="0"/>
          <w:numId w:val="31"/>
        </w:numPr>
        <w:spacing w:line="240" w:lineRule="auto"/>
      </w:pPr>
      <w:r w:rsidRPr="002C5023">
        <w:t xml:space="preserve">Ngày ban hành. </w:t>
      </w:r>
    </w:p>
    <w:p w14:paraId="6AA34202" w14:textId="0AA22979" w:rsidR="000C0791" w:rsidRPr="002C5023" w:rsidRDefault="000C0791" w:rsidP="002C5023">
      <w:pPr>
        <w:pStyle w:val="ListParagraph"/>
        <w:numPr>
          <w:ilvl w:val="0"/>
          <w:numId w:val="31"/>
        </w:numPr>
        <w:spacing w:line="240" w:lineRule="auto"/>
      </w:pPr>
      <w:r w:rsidRPr="002C5023">
        <w:t xml:space="preserve">Đơn vị soạn thảo. </w:t>
      </w:r>
    </w:p>
    <w:p w14:paraId="14283446" w14:textId="0F919B80" w:rsidR="000C0791" w:rsidRPr="002C5023" w:rsidRDefault="000C0791" w:rsidP="002C5023">
      <w:pPr>
        <w:pStyle w:val="ListParagraph"/>
        <w:numPr>
          <w:ilvl w:val="0"/>
          <w:numId w:val="31"/>
        </w:numPr>
        <w:spacing w:line="240" w:lineRule="auto"/>
      </w:pPr>
      <w:r w:rsidRPr="002C5023">
        <w:t xml:space="preserve">Trích yếu. </w:t>
      </w:r>
    </w:p>
    <w:p w14:paraId="656A2A55" w14:textId="693B9788" w:rsidR="000C0791" w:rsidRPr="002C5023" w:rsidRDefault="000C0791" w:rsidP="002C5023">
      <w:pPr>
        <w:pStyle w:val="ListParagraph"/>
        <w:numPr>
          <w:ilvl w:val="0"/>
          <w:numId w:val="31"/>
        </w:numPr>
        <w:spacing w:line="240" w:lineRule="auto"/>
      </w:pPr>
      <w:r w:rsidRPr="002C5023">
        <w:t>Tất cả</w:t>
      </w:r>
      <w:r w:rsidR="002C5023">
        <w:t>.</w:t>
      </w:r>
    </w:p>
    <w:p w14:paraId="51CD95AD" w14:textId="593E5CE3" w:rsidR="000C0791" w:rsidRPr="002C5023" w:rsidRDefault="000C0791" w:rsidP="006D2979">
      <w:pPr>
        <w:spacing w:line="240" w:lineRule="auto"/>
        <w:ind w:left="777" w:firstLine="663"/>
      </w:pPr>
      <w:r w:rsidRPr="002C5023">
        <w:t>=&gt; Mặc định giá trị droplist là “Tất cả”</w:t>
      </w:r>
    </w:p>
    <w:p w14:paraId="2DA96267" w14:textId="7650B478" w:rsidR="00757D24" w:rsidRPr="002C5023" w:rsidRDefault="00757D24" w:rsidP="006D2979">
      <w:pPr>
        <w:spacing w:line="240" w:lineRule="auto"/>
      </w:pPr>
      <w:r w:rsidRPr="002C5023">
        <w:t>- Yêu cầu về tìm kiếm:</w:t>
      </w:r>
    </w:p>
    <w:p w14:paraId="424933F7" w14:textId="04F8C6F2" w:rsidR="00757D24" w:rsidRPr="002C5023" w:rsidRDefault="00757D24" w:rsidP="006D2979">
      <w:pPr>
        <w:spacing w:line="240" w:lineRule="auto"/>
      </w:pPr>
      <w:r w:rsidRPr="002C5023">
        <w:t>+ Tìm kiếm không dấu: Người dùng có thể nhập từ khóa không dấu để tìm ra kết quả có dấu.</w:t>
      </w:r>
    </w:p>
    <w:p w14:paraId="32BFC7E7" w14:textId="28184C6D" w:rsidR="00757D24" w:rsidRPr="002C5023" w:rsidRDefault="00757D24" w:rsidP="006D2979">
      <w:pPr>
        <w:spacing w:line="240" w:lineRule="auto"/>
        <w:ind w:left="0" w:firstLine="720"/>
      </w:pPr>
      <w:r w:rsidRPr="002C5023">
        <w:t>VD: Gõ "can tho" vẫn trả về "Cần Thơ".</w:t>
      </w:r>
    </w:p>
    <w:p w14:paraId="2329738F" w14:textId="2D9ACE9E" w:rsidR="003A1299" w:rsidRPr="002C5023" w:rsidRDefault="003A1299" w:rsidP="006D2979">
      <w:pPr>
        <w:spacing w:line="240" w:lineRule="auto"/>
        <w:ind w:left="0"/>
      </w:pPr>
      <w:r w:rsidRPr="002C5023">
        <w:t>+ Tìm kiếm từ viết tắt: Hệ thống cho phép tìm kiếm theo các ký tự đầu tiên của từng từ trong một chuỗi.</w:t>
      </w:r>
    </w:p>
    <w:p w14:paraId="4738B735" w14:textId="7DA1EFD5" w:rsidR="003A1299" w:rsidRPr="002C5023" w:rsidRDefault="003A1299" w:rsidP="006D2979">
      <w:pPr>
        <w:spacing w:line="240" w:lineRule="auto"/>
        <w:ind w:firstLine="519"/>
      </w:pPr>
      <w:r w:rsidRPr="002C5023">
        <w:t>VD: "hcm" → "TP. Hồ Chí Minh", "nva" → "Nguyễn Văn A"</w:t>
      </w:r>
    </w:p>
    <w:p w14:paraId="248303BF" w14:textId="085E8C35" w:rsidR="00757D24" w:rsidRPr="002C5023" w:rsidRDefault="00757D24" w:rsidP="006D2979">
      <w:pPr>
        <w:spacing w:line="240" w:lineRule="auto"/>
        <w:ind w:left="0"/>
      </w:pPr>
      <w:r w:rsidRPr="002C5023">
        <w:t>+ Tìm kiếm gần đúng</w:t>
      </w:r>
      <w:r w:rsidR="003A1299" w:rsidRPr="002C5023">
        <w:t xml:space="preserve"> chỉnh tả</w:t>
      </w:r>
      <w:r w:rsidRPr="002C5023">
        <w:t>: Cho phép tìm kiếm khi người dùng gõ sai chính tả nhẹ (sai 1–2 ký tự).</w:t>
      </w:r>
    </w:p>
    <w:p w14:paraId="0BA9CE75" w14:textId="3A321F5C" w:rsidR="00757D24" w:rsidRPr="002C5023" w:rsidRDefault="00757D24" w:rsidP="006D2979">
      <w:pPr>
        <w:spacing w:line="240" w:lineRule="auto"/>
        <w:ind w:left="0" w:firstLine="720"/>
      </w:pPr>
      <w:r w:rsidRPr="002C5023">
        <w:lastRenderedPageBreak/>
        <w:t>VD: Gõ "nguyne" sẽ gợi ý "Nguyễn".</w:t>
      </w:r>
    </w:p>
    <w:p w14:paraId="58A2EFC5" w14:textId="50AA820B" w:rsidR="00017C5A" w:rsidRPr="002C5023" w:rsidRDefault="00017C5A" w:rsidP="006D2979">
      <w:pPr>
        <w:spacing w:line="240" w:lineRule="auto"/>
      </w:pPr>
      <w:r w:rsidRPr="002C5023">
        <w:t>- Thứ tự sắp xếp và hiển thị kết quả tìm kiếm: 1</w:t>
      </w:r>
      <w:r w:rsidR="003A1299" w:rsidRPr="002C5023">
        <w:t>. C</w:t>
      </w:r>
      <w:r w:rsidRPr="002C5023">
        <w:t>hính xác toàn phần → 2</w:t>
      </w:r>
      <w:r w:rsidR="003A1299" w:rsidRPr="002C5023">
        <w:t>. Chính xác toàn phần</w:t>
      </w:r>
      <w:r w:rsidRPr="002C5023">
        <w:t xml:space="preserve"> không dấu →</w:t>
      </w:r>
      <w:r w:rsidR="003A1299" w:rsidRPr="002C5023">
        <w:t xml:space="preserve"> </w:t>
      </w:r>
      <w:r w:rsidRPr="002C5023">
        <w:t>3. Một phần</w:t>
      </w:r>
      <w:r w:rsidR="003A1299" w:rsidRPr="002C5023">
        <w:t xml:space="preserve"> có dấu → 4. Một phần không dấu</w:t>
      </w:r>
      <w:r w:rsidRPr="002C5023">
        <w:t>→ 4. Viết tắt → 5. Gần đúng</w:t>
      </w:r>
      <w:r w:rsidR="003A1299" w:rsidRPr="002C5023">
        <w:t xml:space="preserve"> chính tả</w:t>
      </w:r>
    </w:p>
    <w:p w14:paraId="1C4DD9EC" w14:textId="77777777" w:rsidR="0036231E" w:rsidRPr="002C5023" w:rsidRDefault="0036231E" w:rsidP="006D2979">
      <w:pPr>
        <w:widowControl/>
        <w:spacing w:before="0" w:line="240" w:lineRule="auto"/>
        <w:ind w:left="0"/>
        <w:rPr>
          <w:b/>
          <w:sz w:val="28"/>
        </w:rPr>
      </w:pPr>
      <w:r w:rsidRPr="002C5023">
        <w:br w:type="page"/>
      </w:r>
    </w:p>
    <w:p w14:paraId="59A8D584" w14:textId="00D591FA" w:rsidR="00DD409C" w:rsidRPr="002C5023" w:rsidRDefault="00DD409C" w:rsidP="006D2979">
      <w:pPr>
        <w:pStyle w:val="Heading2"/>
        <w:spacing w:line="240" w:lineRule="auto"/>
      </w:pPr>
      <w:bookmarkStart w:id="102" w:name="_Toc202190078"/>
      <w:bookmarkStart w:id="103" w:name="_Toc202190806"/>
      <w:r w:rsidRPr="002C5023">
        <w:lastRenderedPageBreak/>
        <w:t>[YC17] Tính năng notification là cần thiết</w:t>
      </w:r>
      <w:bookmarkEnd w:id="102"/>
      <w:bookmarkEnd w:id="103"/>
      <w:r w:rsidRPr="002C5023">
        <w:t xml:space="preserve"> </w:t>
      </w:r>
    </w:p>
    <w:p w14:paraId="467E13C2" w14:textId="69712DA5" w:rsidR="004E6A75" w:rsidRPr="002C5023" w:rsidRDefault="0090386E" w:rsidP="006D2979">
      <w:pPr>
        <w:pStyle w:val="Heading3"/>
        <w:spacing w:line="240" w:lineRule="auto"/>
      </w:pPr>
      <w:bookmarkStart w:id="104" w:name="_Toc202190079"/>
      <w:r w:rsidRPr="002C5023">
        <w:t>Mô tả chung về yêu cầu nghiệp vụ</w:t>
      </w:r>
      <w:bookmarkEnd w:id="104"/>
      <w:r w:rsidR="00554FD7" w:rsidRPr="002C5023">
        <w:t xml:space="preserve"> </w:t>
      </w:r>
    </w:p>
    <w:p w14:paraId="35F0EFB4" w14:textId="23D05A35" w:rsidR="00554FD7" w:rsidRPr="002C5023" w:rsidRDefault="002C5023" w:rsidP="006D2979">
      <w:pPr>
        <w:spacing w:line="240" w:lineRule="auto"/>
      </w:pPr>
      <w:r>
        <w:t xml:space="preserve">- </w:t>
      </w:r>
      <w:r w:rsidR="009F5541" w:rsidRPr="002C5023">
        <w:rPr>
          <w:b/>
          <w:u w:val="single"/>
        </w:rPr>
        <w:t>Mong muốn</w:t>
      </w:r>
      <w:r w:rsidR="009F5541" w:rsidRPr="002C5023">
        <w:t>: bổ sung các notification trên app và web khi có các thay đổi của văn bản đến, văn bản đi, lịch họp</w:t>
      </w:r>
    </w:p>
    <w:p w14:paraId="3DE7BB10" w14:textId="253A3F65" w:rsidR="001235CB" w:rsidRPr="002C5023" w:rsidRDefault="009F5541" w:rsidP="006D2979">
      <w:pPr>
        <w:pStyle w:val="Heading3"/>
        <w:spacing w:line="240" w:lineRule="auto"/>
      </w:pPr>
      <w:bookmarkStart w:id="105" w:name="_Toc202190080"/>
      <w:r w:rsidRPr="002C5023">
        <w:t>Mô tả thay đổi về yêu cầu nghiệp vụ</w:t>
      </w:r>
      <w:bookmarkEnd w:id="105"/>
    </w:p>
    <w:p w14:paraId="23B7257E" w14:textId="186034B2" w:rsidR="000C0791" w:rsidRPr="002C5023" w:rsidRDefault="000C0791" w:rsidP="006D2979">
      <w:pPr>
        <w:spacing w:line="240" w:lineRule="auto"/>
      </w:pPr>
      <w:r w:rsidRPr="002C5023">
        <w:t>- Áp dụng với phiên bản: web, ipad, app ios, app android</w:t>
      </w:r>
    </w:p>
    <w:p w14:paraId="0E9E93C2" w14:textId="2549F2DC" w:rsidR="000A6CAE" w:rsidRPr="002C5023" w:rsidRDefault="00F010DD" w:rsidP="006D2979">
      <w:pPr>
        <w:spacing w:line="240" w:lineRule="auto"/>
      </w:pPr>
      <w:r w:rsidRPr="002C5023">
        <w:t xml:space="preserve">- </w:t>
      </w:r>
      <w:r w:rsidR="001235CB" w:rsidRPr="002C5023">
        <w:t>Cấu trúc của 1 thông báo</w:t>
      </w:r>
      <w:r w:rsidRPr="002C5023">
        <w:t xml:space="preserve"> văn bản đến</w:t>
      </w:r>
      <w:r w:rsidR="001235CB" w:rsidRPr="002C5023">
        <w:t xml:space="preserve">: </w:t>
      </w:r>
      <w:r w:rsidRPr="002C5023">
        <w:rPr>
          <w:b/>
        </w:rPr>
        <w:t>Văn bản đến</w:t>
      </w:r>
      <w:r w:rsidR="000A6CAE" w:rsidRPr="002C5023">
        <w:t>:</w:t>
      </w:r>
      <w:r w:rsidR="001235CB" w:rsidRPr="002C5023">
        <w:t xml:space="preserve"> +</w:t>
      </w:r>
      <w:r w:rsidR="000A6CAE" w:rsidRPr="002C5023">
        <w:t xml:space="preserve"> [Chức vụ người thực hiện hành động] + [Họ và tên người thực hiện hành động] +</w:t>
      </w:r>
      <w:r w:rsidR="001235CB" w:rsidRPr="002C5023">
        <w:t xml:space="preserve"> [Nội dung </w:t>
      </w:r>
      <w:r w:rsidR="000A6CAE" w:rsidRPr="002C5023">
        <w:t>hành động</w:t>
      </w:r>
      <w:r w:rsidR="001235CB" w:rsidRPr="002C5023">
        <w:t>]</w:t>
      </w:r>
      <w:r w:rsidR="000A6CAE" w:rsidRPr="002C5023">
        <w:t xml:space="preserve"> +</w:t>
      </w:r>
      <w:r w:rsidR="00407470" w:rsidRPr="002C5023">
        <w:t xml:space="preserve"> văn bản</w:t>
      </w:r>
      <w:r w:rsidR="000A6CAE" w:rsidRPr="002C5023">
        <w:t xml:space="preserve"> có tiêu đề: [Nội dung tiêu đề]</w:t>
      </w:r>
    </w:p>
    <w:p w14:paraId="24960002" w14:textId="1CB318BC" w:rsidR="000A6CAE" w:rsidRDefault="000A6CAE" w:rsidP="006D2979">
      <w:pPr>
        <w:spacing w:line="240" w:lineRule="auto"/>
        <w:ind w:firstLine="663"/>
      </w:pPr>
      <w:r w:rsidRPr="002C5023">
        <w:t xml:space="preserve">VD: </w:t>
      </w:r>
      <w:r w:rsidRPr="002C5023">
        <w:rPr>
          <w:b/>
        </w:rPr>
        <w:t>Văn bản đến</w:t>
      </w:r>
      <w:r w:rsidRPr="002C5023">
        <w:t xml:space="preserve">: </w:t>
      </w:r>
      <w:r w:rsidR="00407470" w:rsidRPr="002C5023">
        <w:t>Trưởng phòng Nghiêm Xuân Yêm vừa chuyển xử ý văn bản có tiêu đề: V/v thẩm định quỹ tiền lương thực hiện năm 2024 của người lao động và người quản lý Công ty mẹ - Tập đoàn Hoá chất Việt Chi Nam Số và ký hiệu H.</w:t>
      </w:r>
    </w:p>
    <w:p w14:paraId="1DC8B4B3" w14:textId="7C6E10DE" w:rsidR="00722125" w:rsidRPr="002C5023" w:rsidRDefault="00722125" w:rsidP="00722125">
      <w:pPr>
        <w:spacing w:line="240" w:lineRule="auto"/>
      </w:pPr>
      <w:r>
        <w:t>- Khi user click vào thông báo -&gt; Hệ thống mở màn hình chi tiết Văn bản đến đang được nhắc đến</w:t>
      </w:r>
    </w:p>
    <w:p w14:paraId="6AF57035" w14:textId="6C286476" w:rsidR="001235CB" w:rsidRPr="002C5023" w:rsidRDefault="001235CB" w:rsidP="006D2979">
      <w:pPr>
        <w:spacing w:line="240" w:lineRule="auto"/>
      </w:pPr>
      <w:r w:rsidRPr="002C5023">
        <w:t>Kịch bản thông báo cho module Văn bản đến:</w:t>
      </w:r>
    </w:p>
    <w:tbl>
      <w:tblPr>
        <w:tblStyle w:val="TableGrid"/>
        <w:tblW w:w="9208" w:type="dxa"/>
        <w:tblInd w:w="57" w:type="dxa"/>
        <w:tblLook w:val="04A0" w:firstRow="1" w:lastRow="0" w:firstColumn="1" w:lastColumn="0" w:noHBand="0" w:noVBand="1"/>
      </w:tblPr>
      <w:tblGrid>
        <w:gridCol w:w="664"/>
        <w:gridCol w:w="1884"/>
        <w:gridCol w:w="1800"/>
        <w:gridCol w:w="2340"/>
        <w:gridCol w:w="2520"/>
      </w:tblGrid>
      <w:tr w:rsidR="001235CB" w:rsidRPr="002C5023" w14:paraId="53B4DDEE" w14:textId="77777777" w:rsidTr="00694EB3">
        <w:tc>
          <w:tcPr>
            <w:tcW w:w="664" w:type="dxa"/>
          </w:tcPr>
          <w:p w14:paraId="7FDABD1A" w14:textId="0B2909BB" w:rsidR="009F5541" w:rsidRPr="002C5023" w:rsidRDefault="009F5541" w:rsidP="006D2979">
            <w:pPr>
              <w:spacing w:line="240" w:lineRule="auto"/>
              <w:ind w:left="0"/>
              <w:jc w:val="center"/>
              <w:rPr>
                <w:b/>
              </w:rPr>
            </w:pPr>
            <w:r w:rsidRPr="002C5023">
              <w:rPr>
                <w:b/>
              </w:rPr>
              <w:t>ID</w:t>
            </w:r>
          </w:p>
        </w:tc>
        <w:tc>
          <w:tcPr>
            <w:tcW w:w="1884" w:type="dxa"/>
          </w:tcPr>
          <w:p w14:paraId="05958536" w14:textId="341AC6A5" w:rsidR="009F5541" w:rsidRPr="002C5023" w:rsidRDefault="009F5541" w:rsidP="006D2979">
            <w:pPr>
              <w:spacing w:line="240" w:lineRule="auto"/>
              <w:ind w:left="0"/>
              <w:jc w:val="center"/>
              <w:rPr>
                <w:b/>
              </w:rPr>
            </w:pPr>
            <w:r w:rsidRPr="002C5023">
              <w:rPr>
                <w:b/>
              </w:rPr>
              <w:t>Trường hợp</w:t>
            </w:r>
          </w:p>
        </w:tc>
        <w:tc>
          <w:tcPr>
            <w:tcW w:w="1800" w:type="dxa"/>
          </w:tcPr>
          <w:p w14:paraId="54241858" w14:textId="49A01C81" w:rsidR="009F5541" w:rsidRPr="002C5023" w:rsidRDefault="009F5541" w:rsidP="006D2979">
            <w:pPr>
              <w:spacing w:line="240" w:lineRule="auto"/>
              <w:ind w:left="0"/>
              <w:jc w:val="center"/>
              <w:rPr>
                <w:b/>
              </w:rPr>
            </w:pPr>
            <w:r w:rsidRPr="002C5023">
              <w:rPr>
                <w:b/>
              </w:rPr>
              <w:t>Thời gian gửi</w:t>
            </w:r>
          </w:p>
        </w:tc>
        <w:tc>
          <w:tcPr>
            <w:tcW w:w="2340" w:type="dxa"/>
          </w:tcPr>
          <w:p w14:paraId="07C6DCDC" w14:textId="25A0C5AE" w:rsidR="009F5541" w:rsidRPr="002C5023" w:rsidRDefault="009F5541" w:rsidP="006D2979">
            <w:pPr>
              <w:spacing w:line="240" w:lineRule="auto"/>
              <w:ind w:left="0"/>
              <w:jc w:val="center"/>
              <w:rPr>
                <w:b/>
              </w:rPr>
            </w:pPr>
            <w:r w:rsidRPr="002C5023">
              <w:rPr>
                <w:b/>
              </w:rPr>
              <w:t>Đối tượng nhận</w:t>
            </w:r>
          </w:p>
        </w:tc>
        <w:tc>
          <w:tcPr>
            <w:tcW w:w="2520" w:type="dxa"/>
          </w:tcPr>
          <w:p w14:paraId="7313A52E" w14:textId="27501447" w:rsidR="009F5541" w:rsidRPr="002C5023" w:rsidRDefault="009F5541" w:rsidP="006D2979">
            <w:pPr>
              <w:spacing w:line="240" w:lineRule="auto"/>
              <w:ind w:left="0"/>
              <w:jc w:val="center"/>
              <w:rPr>
                <w:b/>
              </w:rPr>
            </w:pPr>
            <w:r w:rsidRPr="002C5023">
              <w:rPr>
                <w:b/>
              </w:rPr>
              <w:t>N</w:t>
            </w:r>
            <w:r w:rsidR="00407470" w:rsidRPr="002C5023">
              <w:rPr>
                <w:b/>
              </w:rPr>
              <w:t>ội dung hành động</w:t>
            </w:r>
          </w:p>
        </w:tc>
      </w:tr>
      <w:tr w:rsidR="001235CB" w:rsidRPr="002C5023" w14:paraId="6354E26F" w14:textId="77777777" w:rsidTr="00694EB3">
        <w:tc>
          <w:tcPr>
            <w:tcW w:w="664" w:type="dxa"/>
          </w:tcPr>
          <w:p w14:paraId="5CB2D5FD" w14:textId="393DF429" w:rsidR="009F5541" w:rsidRPr="002C5023" w:rsidRDefault="001235CB" w:rsidP="006D2979">
            <w:pPr>
              <w:spacing w:line="240" w:lineRule="auto"/>
              <w:ind w:left="0"/>
            </w:pPr>
            <w:r w:rsidRPr="002C5023">
              <w:t>D01</w:t>
            </w:r>
          </w:p>
        </w:tc>
        <w:tc>
          <w:tcPr>
            <w:tcW w:w="1884" w:type="dxa"/>
          </w:tcPr>
          <w:p w14:paraId="53C845A4" w14:textId="42ED8136" w:rsidR="001235CB" w:rsidRPr="002C5023" w:rsidRDefault="00222F20" w:rsidP="006D2979">
            <w:pPr>
              <w:spacing w:line="240" w:lineRule="auto"/>
              <w:ind w:left="0"/>
            </w:pPr>
            <w:r w:rsidRPr="002C5023">
              <w:t>Chuyển xử ý</w:t>
            </w:r>
          </w:p>
        </w:tc>
        <w:tc>
          <w:tcPr>
            <w:tcW w:w="1800" w:type="dxa"/>
          </w:tcPr>
          <w:p w14:paraId="452492A6" w14:textId="4CF579CB" w:rsidR="009F5541" w:rsidRPr="002C5023" w:rsidRDefault="001235CB" w:rsidP="006D2979">
            <w:pPr>
              <w:spacing w:line="240" w:lineRule="auto"/>
              <w:ind w:left="0"/>
            </w:pPr>
            <w:r w:rsidRPr="002C5023">
              <w:t>Ngay lập tức</w:t>
            </w:r>
          </w:p>
        </w:tc>
        <w:tc>
          <w:tcPr>
            <w:tcW w:w="2340" w:type="dxa"/>
          </w:tcPr>
          <w:p w14:paraId="271ABDA0" w14:textId="748D538D" w:rsidR="009F5541" w:rsidRPr="002C5023" w:rsidRDefault="001235CB" w:rsidP="006D2979">
            <w:pPr>
              <w:spacing w:line="240" w:lineRule="auto"/>
              <w:ind w:left="0"/>
            </w:pPr>
            <w:r w:rsidRPr="002C5023">
              <w:t xml:space="preserve">Cá nhân, đơn vị </w:t>
            </w:r>
            <w:r w:rsidR="00222F20" w:rsidRPr="002C5023">
              <w:t xml:space="preserve">được chọn </w:t>
            </w:r>
            <w:r w:rsidR="00B301F4" w:rsidRPr="002C5023">
              <w:t xml:space="preserve">xử lý </w:t>
            </w:r>
            <w:r w:rsidR="00222F20" w:rsidRPr="002C5023">
              <w:t>là người chủ trì xử lý, Phối hợp, Nhận để biết</w:t>
            </w:r>
          </w:p>
        </w:tc>
        <w:tc>
          <w:tcPr>
            <w:tcW w:w="2520" w:type="dxa"/>
          </w:tcPr>
          <w:p w14:paraId="47E97C5D" w14:textId="792588AE" w:rsidR="009F5541" w:rsidRPr="002C5023" w:rsidRDefault="00407470" w:rsidP="006D2979">
            <w:pPr>
              <w:spacing w:line="240" w:lineRule="auto"/>
              <w:ind w:left="0"/>
            </w:pPr>
            <w:r w:rsidRPr="002C5023">
              <w:t>đã</w:t>
            </w:r>
            <w:r w:rsidR="000A6CAE" w:rsidRPr="002C5023">
              <w:t xml:space="preserve"> chuyển xử lý </w:t>
            </w:r>
          </w:p>
        </w:tc>
      </w:tr>
      <w:tr w:rsidR="00222F20" w:rsidRPr="002C5023" w14:paraId="27C60526" w14:textId="77777777" w:rsidTr="00694EB3">
        <w:tc>
          <w:tcPr>
            <w:tcW w:w="664" w:type="dxa"/>
          </w:tcPr>
          <w:p w14:paraId="430F92BE" w14:textId="74D45DFE" w:rsidR="001235CB" w:rsidRPr="002C5023" w:rsidRDefault="001235CB" w:rsidP="006D2979">
            <w:pPr>
              <w:spacing w:line="240" w:lineRule="auto"/>
              <w:ind w:left="0"/>
            </w:pPr>
            <w:r w:rsidRPr="002C5023">
              <w:t>D02</w:t>
            </w:r>
          </w:p>
        </w:tc>
        <w:tc>
          <w:tcPr>
            <w:tcW w:w="1884" w:type="dxa"/>
          </w:tcPr>
          <w:p w14:paraId="477D4B67" w14:textId="794ABD15" w:rsidR="001235CB" w:rsidRPr="002C5023" w:rsidRDefault="001235CB" w:rsidP="006D2979">
            <w:pPr>
              <w:spacing w:line="240" w:lineRule="auto"/>
              <w:ind w:left="0"/>
            </w:pPr>
            <w:r w:rsidRPr="002C5023">
              <w:t>Trả lại văn bản</w:t>
            </w:r>
          </w:p>
        </w:tc>
        <w:tc>
          <w:tcPr>
            <w:tcW w:w="1800" w:type="dxa"/>
          </w:tcPr>
          <w:p w14:paraId="2CC29A17" w14:textId="4472A18A" w:rsidR="001235CB" w:rsidRPr="002C5023" w:rsidRDefault="001235CB" w:rsidP="006D2979">
            <w:pPr>
              <w:spacing w:line="240" w:lineRule="auto"/>
              <w:ind w:left="0"/>
            </w:pPr>
            <w:r w:rsidRPr="002C5023">
              <w:t>Ngay lập tức</w:t>
            </w:r>
          </w:p>
        </w:tc>
        <w:tc>
          <w:tcPr>
            <w:tcW w:w="2340" w:type="dxa"/>
          </w:tcPr>
          <w:p w14:paraId="409E3EDE" w14:textId="6CBBD015" w:rsidR="001235CB" w:rsidRPr="002C5023" w:rsidRDefault="001235CB" w:rsidP="006D2979">
            <w:pPr>
              <w:spacing w:line="240" w:lineRule="auto"/>
              <w:ind w:left="0"/>
            </w:pPr>
            <w:r w:rsidRPr="002C5023">
              <w:t xml:space="preserve">Cá nhân, Đơn vị xử lý </w:t>
            </w:r>
            <w:r w:rsidR="00671489" w:rsidRPr="002C5023">
              <w:t>trước đó</w:t>
            </w:r>
          </w:p>
        </w:tc>
        <w:tc>
          <w:tcPr>
            <w:tcW w:w="2520" w:type="dxa"/>
          </w:tcPr>
          <w:p w14:paraId="11DEB4AD" w14:textId="08D496E0" w:rsidR="001235CB" w:rsidRPr="002C5023" w:rsidRDefault="00407470" w:rsidP="006D2979">
            <w:pPr>
              <w:spacing w:line="240" w:lineRule="auto"/>
              <w:ind w:left="0"/>
            </w:pPr>
            <w:r w:rsidRPr="002C5023">
              <w:t>đã trả lại</w:t>
            </w:r>
          </w:p>
        </w:tc>
      </w:tr>
      <w:tr w:rsidR="00222F20" w:rsidRPr="002C5023" w14:paraId="4B0C4F5F" w14:textId="77777777" w:rsidTr="00694EB3">
        <w:tc>
          <w:tcPr>
            <w:tcW w:w="664" w:type="dxa"/>
          </w:tcPr>
          <w:p w14:paraId="4C59B769" w14:textId="3AA30056" w:rsidR="001235CB" w:rsidRPr="002C5023" w:rsidRDefault="00222F20" w:rsidP="006D2979">
            <w:pPr>
              <w:spacing w:line="240" w:lineRule="auto"/>
              <w:ind w:left="0"/>
            </w:pPr>
            <w:r w:rsidRPr="002C5023">
              <w:t>D03</w:t>
            </w:r>
          </w:p>
        </w:tc>
        <w:tc>
          <w:tcPr>
            <w:tcW w:w="1884" w:type="dxa"/>
          </w:tcPr>
          <w:p w14:paraId="28DE1029" w14:textId="740B4660" w:rsidR="001235CB" w:rsidRPr="002C5023" w:rsidRDefault="001235CB" w:rsidP="006D2979">
            <w:pPr>
              <w:spacing w:line="240" w:lineRule="auto"/>
              <w:ind w:left="0"/>
            </w:pPr>
            <w:r w:rsidRPr="002C5023">
              <w:t>Xin ý kiến</w:t>
            </w:r>
          </w:p>
        </w:tc>
        <w:tc>
          <w:tcPr>
            <w:tcW w:w="1800" w:type="dxa"/>
          </w:tcPr>
          <w:p w14:paraId="6A1EC6A4" w14:textId="7CABF695" w:rsidR="001235CB" w:rsidRPr="002C5023" w:rsidRDefault="001235CB" w:rsidP="006D2979">
            <w:pPr>
              <w:spacing w:line="240" w:lineRule="auto"/>
              <w:ind w:left="0"/>
            </w:pPr>
            <w:r w:rsidRPr="002C5023">
              <w:t>Ngay lập tức</w:t>
            </w:r>
          </w:p>
        </w:tc>
        <w:tc>
          <w:tcPr>
            <w:tcW w:w="2340" w:type="dxa"/>
          </w:tcPr>
          <w:p w14:paraId="39B761F0" w14:textId="119995FB" w:rsidR="001235CB" w:rsidRPr="002C5023" w:rsidRDefault="00771C2D" w:rsidP="006D2979">
            <w:pPr>
              <w:spacing w:line="240" w:lineRule="auto"/>
              <w:ind w:left="0"/>
            </w:pPr>
            <w:r w:rsidRPr="002C5023">
              <w:t>Cá nhân</w:t>
            </w:r>
          </w:p>
        </w:tc>
        <w:tc>
          <w:tcPr>
            <w:tcW w:w="2520" w:type="dxa"/>
          </w:tcPr>
          <w:p w14:paraId="4B34FE4B" w14:textId="3F26BE08" w:rsidR="001235CB" w:rsidRPr="002C5023" w:rsidRDefault="00407470" w:rsidP="006D2979">
            <w:pPr>
              <w:spacing w:line="240" w:lineRule="auto"/>
              <w:ind w:left="0"/>
            </w:pPr>
            <w:r w:rsidRPr="002C5023">
              <w:t xml:space="preserve">xin ý kiến cho </w:t>
            </w:r>
          </w:p>
        </w:tc>
      </w:tr>
      <w:tr w:rsidR="00222F20" w:rsidRPr="002C5023" w14:paraId="49F6BA26" w14:textId="77777777" w:rsidTr="00694EB3">
        <w:tc>
          <w:tcPr>
            <w:tcW w:w="664" w:type="dxa"/>
          </w:tcPr>
          <w:p w14:paraId="46E27970" w14:textId="3258CCA5" w:rsidR="001235CB" w:rsidRPr="002C5023" w:rsidRDefault="00222F20" w:rsidP="006D2979">
            <w:pPr>
              <w:spacing w:line="240" w:lineRule="auto"/>
              <w:ind w:left="0"/>
            </w:pPr>
            <w:r w:rsidRPr="002C5023">
              <w:t>D04</w:t>
            </w:r>
          </w:p>
        </w:tc>
        <w:tc>
          <w:tcPr>
            <w:tcW w:w="1884" w:type="dxa"/>
          </w:tcPr>
          <w:p w14:paraId="79598996" w14:textId="1BE3F3F4" w:rsidR="001235CB" w:rsidRPr="002C5023" w:rsidRDefault="001235CB" w:rsidP="006D2979">
            <w:pPr>
              <w:spacing w:line="240" w:lineRule="auto"/>
              <w:ind w:left="0"/>
            </w:pPr>
            <w:r w:rsidRPr="002C5023">
              <w:t>Thu hồi</w:t>
            </w:r>
          </w:p>
        </w:tc>
        <w:tc>
          <w:tcPr>
            <w:tcW w:w="1800" w:type="dxa"/>
          </w:tcPr>
          <w:p w14:paraId="7B003FC4" w14:textId="6C1FAEF5" w:rsidR="001235CB" w:rsidRPr="002C5023" w:rsidRDefault="001235CB" w:rsidP="006D2979">
            <w:pPr>
              <w:spacing w:line="240" w:lineRule="auto"/>
              <w:ind w:left="0"/>
            </w:pPr>
            <w:r w:rsidRPr="002C5023">
              <w:t>Ngay lập tức</w:t>
            </w:r>
          </w:p>
        </w:tc>
        <w:tc>
          <w:tcPr>
            <w:tcW w:w="2340" w:type="dxa"/>
          </w:tcPr>
          <w:p w14:paraId="539B4135" w14:textId="78839457" w:rsidR="001235CB" w:rsidRPr="002C5023" w:rsidRDefault="00771C2D" w:rsidP="006D2979">
            <w:pPr>
              <w:spacing w:line="240" w:lineRule="auto"/>
              <w:ind w:left="0"/>
            </w:pPr>
            <w:r w:rsidRPr="002C5023">
              <w:t>Văn thư đơn vị</w:t>
            </w:r>
          </w:p>
        </w:tc>
        <w:tc>
          <w:tcPr>
            <w:tcW w:w="2520" w:type="dxa"/>
          </w:tcPr>
          <w:p w14:paraId="0621639A" w14:textId="7C9945CA" w:rsidR="001235CB" w:rsidRPr="002C5023" w:rsidRDefault="00407470" w:rsidP="006D2979">
            <w:pPr>
              <w:spacing w:line="240" w:lineRule="auto"/>
              <w:ind w:left="0"/>
            </w:pPr>
            <w:r w:rsidRPr="002C5023">
              <w:t xml:space="preserve">đã thu hồi </w:t>
            </w:r>
          </w:p>
        </w:tc>
      </w:tr>
      <w:tr w:rsidR="00222F20" w:rsidRPr="002C5023" w14:paraId="3D5F8233" w14:textId="77777777" w:rsidTr="00694EB3">
        <w:tc>
          <w:tcPr>
            <w:tcW w:w="664" w:type="dxa"/>
          </w:tcPr>
          <w:p w14:paraId="1C18713F" w14:textId="2029821F" w:rsidR="001235CB" w:rsidRPr="002C5023" w:rsidRDefault="00222F20" w:rsidP="006D2979">
            <w:pPr>
              <w:spacing w:line="240" w:lineRule="auto"/>
              <w:ind w:left="0"/>
            </w:pPr>
            <w:r w:rsidRPr="002C5023">
              <w:t>D05</w:t>
            </w:r>
          </w:p>
        </w:tc>
        <w:tc>
          <w:tcPr>
            <w:tcW w:w="1884" w:type="dxa"/>
          </w:tcPr>
          <w:p w14:paraId="70BD4CB5" w14:textId="246799ED" w:rsidR="001235CB" w:rsidRPr="002C5023" w:rsidRDefault="001235CB" w:rsidP="006D2979">
            <w:pPr>
              <w:spacing w:line="240" w:lineRule="auto"/>
              <w:ind w:left="0"/>
            </w:pPr>
            <w:r w:rsidRPr="002C5023">
              <w:t>Công bố</w:t>
            </w:r>
          </w:p>
        </w:tc>
        <w:tc>
          <w:tcPr>
            <w:tcW w:w="1800" w:type="dxa"/>
          </w:tcPr>
          <w:p w14:paraId="2934BF41" w14:textId="1687DE86" w:rsidR="001235CB" w:rsidRPr="002C5023" w:rsidRDefault="001235CB" w:rsidP="006D2979">
            <w:pPr>
              <w:spacing w:line="240" w:lineRule="auto"/>
              <w:ind w:left="0"/>
            </w:pPr>
            <w:r w:rsidRPr="002C5023">
              <w:t>Ngay lập tức</w:t>
            </w:r>
          </w:p>
        </w:tc>
        <w:tc>
          <w:tcPr>
            <w:tcW w:w="2340" w:type="dxa"/>
          </w:tcPr>
          <w:p w14:paraId="6799F20F" w14:textId="0C151B19" w:rsidR="001235CB" w:rsidRPr="002C5023" w:rsidRDefault="000A6CAE" w:rsidP="006D2979">
            <w:pPr>
              <w:spacing w:line="240" w:lineRule="auto"/>
              <w:ind w:left="0"/>
            </w:pPr>
            <w:r w:rsidRPr="002C5023">
              <w:t>Cá nhân, Đơn vị được chọn công bố</w:t>
            </w:r>
          </w:p>
        </w:tc>
        <w:tc>
          <w:tcPr>
            <w:tcW w:w="2520" w:type="dxa"/>
          </w:tcPr>
          <w:p w14:paraId="17E8144D" w14:textId="40A462FB" w:rsidR="001235CB" w:rsidRPr="002C5023" w:rsidRDefault="00407470" w:rsidP="006D2979">
            <w:pPr>
              <w:spacing w:line="240" w:lineRule="auto"/>
              <w:ind w:left="0"/>
            </w:pPr>
            <w:r w:rsidRPr="002C5023">
              <w:t>đã công bố</w:t>
            </w:r>
          </w:p>
        </w:tc>
      </w:tr>
      <w:tr w:rsidR="001235CB" w:rsidRPr="002C5023" w14:paraId="7FAA3F47" w14:textId="77777777" w:rsidTr="00694EB3">
        <w:tc>
          <w:tcPr>
            <w:tcW w:w="664" w:type="dxa"/>
          </w:tcPr>
          <w:p w14:paraId="4A7FB6AF" w14:textId="210B78EB" w:rsidR="001235CB" w:rsidRPr="002C5023" w:rsidRDefault="00222F20" w:rsidP="006D2979">
            <w:pPr>
              <w:spacing w:line="240" w:lineRule="auto"/>
              <w:ind w:left="0"/>
            </w:pPr>
            <w:r w:rsidRPr="002C5023">
              <w:t>D06</w:t>
            </w:r>
          </w:p>
        </w:tc>
        <w:tc>
          <w:tcPr>
            <w:tcW w:w="1884" w:type="dxa"/>
          </w:tcPr>
          <w:p w14:paraId="209022CE" w14:textId="1867E628" w:rsidR="001235CB" w:rsidRPr="002C5023" w:rsidRDefault="001235CB" w:rsidP="006D2979">
            <w:pPr>
              <w:spacing w:line="240" w:lineRule="auto"/>
              <w:ind w:left="0"/>
            </w:pPr>
            <w:r w:rsidRPr="002C5023">
              <w:t>Hoàn thành</w:t>
            </w:r>
          </w:p>
        </w:tc>
        <w:tc>
          <w:tcPr>
            <w:tcW w:w="1800" w:type="dxa"/>
          </w:tcPr>
          <w:p w14:paraId="5493FA66" w14:textId="75707558" w:rsidR="001235CB" w:rsidRPr="002C5023" w:rsidRDefault="001235CB" w:rsidP="006D2979">
            <w:pPr>
              <w:spacing w:line="240" w:lineRule="auto"/>
              <w:ind w:left="0"/>
            </w:pPr>
            <w:r w:rsidRPr="002C5023">
              <w:t>Ngay lập tức</w:t>
            </w:r>
          </w:p>
        </w:tc>
        <w:tc>
          <w:tcPr>
            <w:tcW w:w="2340" w:type="dxa"/>
          </w:tcPr>
          <w:p w14:paraId="4BF9F26C" w14:textId="467D7655" w:rsidR="001235CB" w:rsidRPr="002C5023" w:rsidRDefault="000A6CAE" w:rsidP="006D2979">
            <w:pPr>
              <w:spacing w:line="240" w:lineRule="auto"/>
              <w:ind w:left="0"/>
            </w:pPr>
            <w:r w:rsidRPr="002C5023">
              <w:t>Cá nhân, Đơn vị xử lý</w:t>
            </w:r>
          </w:p>
        </w:tc>
        <w:tc>
          <w:tcPr>
            <w:tcW w:w="2520" w:type="dxa"/>
          </w:tcPr>
          <w:p w14:paraId="4ED5EB21" w14:textId="3C5487C3" w:rsidR="001235CB" w:rsidRPr="002C5023" w:rsidRDefault="00407470" w:rsidP="006D2979">
            <w:pPr>
              <w:spacing w:line="240" w:lineRule="auto"/>
              <w:ind w:left="0"/>
            </w:pPr>
            <w:r w:rsidRPr="002C5023">
              <w:t>đã hoàn thành</w:t>
            </w:r>
          </w:p>
        </w:tc>
      </w:tr>
    </w:tbl>
    <w:p w14:paraId="40D6A94A" w14:textId="77777777" w:rsidR="002E5D61" w:rsidRPr="002C5023" w:rsidRDefault="002E5D61" w:rsidP="006D2979">
      <w:pPr>
        <w:spacing w:line="240" w:lineRule="auto"/>
      </w:pPr>
    </w:p>
    <w:p w14:paraId="30AEB204" w14:textId="77777777" w:rsidR="002B294D" w:rsidRDefault="002B294D">
      <w:pPr>
        <w:widowControl/>
        <w:spacing w:before="0" w:line="240" w:lineRule="auto"/>
        <w:ind w:left="0"/>
      </w:pPr>
      <w:r>
        <w:br w:type="page"/>
      </w:r>
    </w:p>
    <w:p w14:paraId="07029227" w14:textId="1498457E" w:rsidR="00F010DD" w:rsidRPr="002C5023" w:rsidRDefault="00F010DD" w:rsidP="006D2979">
      <w:pPr>
        <w:spacing w:line="240" w:lineRule="auto"/>
      </w:pPr>
      <w:r w:rsidRPr="002C5023">
        <w:lastRenderedPageBreak/>
        <w:t xml:space="preserve">- Cấu trúc của 1 thông báo văn bản đi: </w:t>
      </w:r>
      <w:r w:rsidRPr="002C5023">
        <w:rPr>
          <w:b/>
        </w:rPr>
        <w:t>Văn bản đi</w:t>
      </w:r>
      <w:r w:rsidRPr="002C5023">
        <w:t>: + [Chức vụ người thực hiện hành động] + [Họ và tên người thực hiện hành động] + [Nội dung hành động] + văn bản có tiêu đề: [Nội dung tiêu đề]</w:t>
      </w:r>
    </w:p>
    <w:p w14:paraId="7D8E8D18" w14:textId="175591D2" w:rsidR="00FB1514" w:rsidRDefault="00F010DD" w:rsidP="006D2979">
      <w:pPr>
        <w:spacing w:line="240" w:lineRule="auto"/>
        <w:ind w:firstLine="663"/>
      </w:pPr>
      <w:r w:rsidRPr="002C5023">
        <w:t xml:space="preserve">VD: </w:t>
      </w:r>
      <w:r w:rsidRPr="002C5023">
        <w:rPr>
          <w:b/>
        </w:rPr>
        <w:t>Vă</w:t>
      </w:r>
      <w:r w:rsidR="008B20AF" w:rsidRPr="002C5023">
        <w:rPr>
          <w:b/>
        </w:rPr>
        <w:t>n bản đi</w:t>
      </w:r>
      <w:r w:rsidRPr="002C5023">
        <w:t>: Trưởng phòng Nghiêm Xuân Yêm vừa chuyển xử ý văn bản có tiêu đề: V/v thẩm định quỹ tiền lương thực hiện năm 2024 của người lao động và người quản lý Công ty mẹ - Tập đoàn Hoá chất Việt Chi Nam Số và ký hiệu H.</w:t>
      </w:r>
    </w:p>
    <w:p w14:paraId="48C7F1CA" w14:textId="3261F037" w:rsidR="00722125" w:rsidRDefault="00722125" w:rsidP="00722125">
      <w:pPr>
        <w:spacing w:line="240" w:lineRule="auto"/>
      </w:pPr>
      <w:r>
        <w:t>- Khi user click vào thông báo -&gt; Hệ thống mở màn hình chi tiết Văn bản đi đang được nhắc đến</w:t>
      </w:r>
    </w:p>
    <w:p w14:paraId="122F98B0" w14:textId="2B47D3A1" w:rsidR="002E5D61" w:rsidRPr="002C5023" w:rsidRDefault="002E5D61" w:rsidP="006D2979">
      <w:pPr>
        <w:spacing w:line="240" w:lineRule="auto"/>
      </w:pPr>
      <w:r w:rsidRPr="002C5023">
        <w:t>Kịch bản thông báo cho module Văn bản đi:</w:t>
      </w:r>
    </w:p>
    <w:tbl>
      <w:tblPr>
        <w:tblStyle w:val="TableGrid"/>
        <w:tblW w:w="0" w:type="auto"/>
        <w:tblInd w:w="57" w:type="dxa"/>
        <w:tblLook w:val="04A0" w:firstRow="1" w:lastRow="0" w:firstColumn="1" w:lastColumn="0" w:noHBand="0" w:noVBand="1"/>
      </w:tblPr>
      <w:tblGrid>
        <w:gridCol w:w="664"/>
        <w:gridCol w:w="1974"/>
        <w:gridCol w:w="1820"/>
        <w:gridCol w:w="2230"/>
        <w:gridCol w:w="2562"/>
      </w:tblGrid>
      <w:tr w:rsidR="002E5D61" w:rsidRPr="002C5023" w14:paraId="151F4673" w14:textId="77777777" w:rsidTr="00694EB3">
        <w:tc>
          <w:tcPr>
            <w:tcW w:w="664" w:type="dxa"/>
          </w:tcPr>
          <w:p w14:paraId="08A796D8" w14:textId="77777777" w:rsidR="002E5D61" w:rsidRPr="002C5023" w:rsidRDefault="002E5D61" w:rsidP="006D2979">
            <w:pPr>
              <w:spacing w:line="240" w:lineRule="auto"/>
              <w:ind w:left="0"/>
              <w:jc w:val="center"/>
              <w:rPr>
                <w:b/>
              </w:rPr>
            </w:pPr>
            <w:r w:rsidRPr="002C5023">
              <w:rPr>
                <w:b/>
              </w:rPr>
              <w:t>ID</w:t>
            </w:r>
          </w:p>
        </w:tc>
        <w:tc>
          <w:tcPr>
            <w:tcW w:w="1974" w:type="dxa"/>
          </w:tcPr>
          <w:p w14:paraId="2052A06E" w14:textId="77777777" w:rsidR="002E5D61" w:rsidRPr="002C5023" w:rsidRDefault="002E5D61" w:rsidP="006D2979">
            <w:pPr>
              <w:spacing w:line="240" w:lineRule="auto"/>
              <w:ind w:left="0"/>
              <w:jc w:val="center"/>
              <w:rPr>
                <w:b/>
              </w:rPr>
            </w:pPr>
            <w:r w:rsidRPr="002C5023">
              <w:rPr>
                <w:b/>
              </w:rPr>
              <w:t>Trường hợp</w:t>
            </w:r>
          </w:p>
        </w:tc>
        <w:tc>
          <w:tcPr>
            <w:tcW w:w="1820" w:type="dxa"/>
          </w:tcPr>
          <w:p w14:paraId="1CE16C23" w14:textId="77777777" w:rsidR="002E5D61" w:rsidRPr="002C5023" w:rsidRDefault="002E5D61" w:rsidP="006D2979">
            <w:pPr>
              <w:spacing w:line="240" w:lineRule="auto"/>
              <w:ind w:left="0"/>
              <w:jc w:val="center"/>
              <w:rPr>
                <w:b/>
              </w:rPr>
            </w:pPr>
            <w:r w:rsidRPr="002C5023">
              <w:rPr>
                <w:b/>
              </w:rPr>
              <w:t>Thời gian gửi</w:t>
            </w:r>
          </w:p>
        </w:tc>
        <w:tc>
          <w:tcPr>
            <w:tcW w:w="2230" w:type="dxa"/>
          </w:tcPr>
          <w:p w14:paraId="0EFE3BD5" w14:textId="77777777" w:rsidR="002E5D61" w:rsidRPr="002C5023" w:rsidRDefault="002E5D61" w:rsidP="006D2979">
            <w:pPr>
              <w:spacing w:line="240" w:lineRule="auto"/>
              <w:ind w:left="0"/>
              <w:jc w:val="center"/>
              <w:rPr>
                <w:b/>
              </w:rPr>
            </w:pPr>
            <w:r w:rsidRPr="002C5023">
              <w:rPr>
                <w:b/>
              </w:rPr>
              <w:t>Đối tượng nhận</w:t>
            </w:r>
          </w:p>
        </w:tc>
        <w:tc>
          <w:tcPr>
            <w:tcW w:w="2562" w:type="dxa"/>
          </w:tcPr>
          <w:p w14:paraId="4A4A07EF" w14:textId="77777777" w:rsidR="002E5D61" w:rsidRPr="002C5023" w:rsidRDefault="002E5D61" w:rsidP="006D2979">
            <w:pPr>
              <w:spacing w:line="240" w:lineRule="auto"/>
              <w:ind w:left="0"/>
              <w:jc w:val="center"/>
              <w:rPr>
                <w:b/>
              </w:rPr>
            </w:pPr>
            <w:r w:rsidRPr="002C5023">
              <w:rPr>
                <w:b/>
              </w:rPr>
              <w:t>Nội dung hành động</w:t>
            </w:r>
          </w:p>
        </w:tc>
      </w:tr>
      <w:tr w:rsidR="002E5D61" w:rsidRPr="002C5023" w14:paraId="263FD8A6" w14:textId="77777777" w:rsidTr="00694EB3">
        <w:tc>
          <w:tcPr>
            <w:tcW w:w="664" w:type="dxa"/>
          </w:tcPr>
          <w:p w14:paraId="6BDE6F75" w14:textId="05929D40" w:rsidR="002E5D61" w:rsidRPr="002C5023" w:rsidRDefault="002E5D61" w:rsidP="006D2979">
            <w:pPr>
              <w:spacing w:line="240" w:lineRule="auto"/>
              <w:ind w:left="0"/>
            </w:pPr>
            <w:r w:rsidRPr="002C5023">
              <w:t>Đ01</w:t>
            </w:r>
          </w:p>
        </w:tc>
        <w:tc>
          <w:tcPr>
            <w:tcW w:w="1974" w:type="dxa"/>
          </w:tcPr>
          <w:p w14:paraId="4F66D8DC" w14:textId="51973BB7" w:rsidR="002E5D61" w:rsidRPr="002C5023" w:rsidRDefault="002E5D61" w:rsidP="006D2979">
            <w:pPr>
              <w:spacing w:line="240" w:lineRule="auto"/>
              <w:ind w:left="0"/>
            </w:pPr>
            <w:r w:rsidRPr="002C5023">
              <w:t>Trình xử lý</w:t>
            </w:r>
          </w:p>
        </w:tc>
        <w:tc>
          <w:tcPr>
            <w:tcW w:w="1820" w:type="dxa"/>
          </w:tcPr>
          <w:p w14:paraId="379A456A" w14:textId="77777777" w:rsidR="002E5D61" w:rsidRPr="002C5023" w:rsidRDefault="002E5D61" w:rsidP="006D2979">
            <w:pPr>
              <w:spacing w:line="240" w:lineRule="auto"/>
              <w:ind w:left="0"/>
            </w:pPr>
            <w:r w:rsidRPr="002C5023">
              <w:t>Ngay lập tức</w:t>
            </w:r>
          </w:p>
        </w:tc>
        <w:tc>
          <w:tcPr>
            <w:tcW w:w="2230" w:type="dxa"/>
          </w:tcPr>
          <w:p w14:paraId="3465D703" w14:textId="3D1C6D35" w:rsidR="002E5D61" w:rsidRPr="002C5023" w:rsidRDefault="002E5D61" w:rsidP="006D2979">
            <w:pPr>
              <w:spacing w:line="240" w:lineRule="auto"/>
              <w:ind w:left="0"/>
            </w:pPr>
            <w:r w:rsidRPr="002C5023">
              <w:t xml:space="preserve">Cá nhân, đơn vị </w:t>
            </w:r>
            <w:r w:rsidR="00B301F4" w:rsidRPr="002C5023">
              <w:t>được chọn xử lý</w:t>
            </w:r>
          </w:p>
        </w:tc>
        <w:tc>
          <w:tcPr>
            <w:tcW w:w="2562" w:type="dxa"/>
          </w:tcPr>
          <w:p w14:paraId="41F67052" w14:textId="44A245F4" w:rsidR="002E5D61" w:rsidRPr="002C5023" w:rsidRDefault="00FB1514" w:rsidP="006D2979">
            <w:pPr>
              <w:spacing w:line="240" w:lineRule="auto"/>
              <w:ind w:left="0"/>
            </w:pPr>
            <w:r w:rsidRPr="002C5023">
              <w:t>đã trình xử lý</w:t>
            </w:r>
          </w:p>
        </w:tc>
      </w:tr>
      <w:tr w:rsidR="002E5D61" w:rsidRPr="002C5023" w14:paraId="3914CD51" w14:textId="77777777" w:rsidTr="00694EB3">
        <w:tc>
          <w:tcPr>
            <w:tcW w:w="664" w:type="dxa"/>
          </w:tcPr>
          <w:p w14:paraId="7A67307E" w14:textId="6BB5A2C7" w:rsidR="002E5D61" w:rsidRPr="002C5023" w:rsidRDefault="002E5D61" w:rsidP="006D2979">
            <w:pPr>
              <w:spacing w:line="240" w:lineRule="auto"/>
              <w:ind w:left="0"/>
            </w:pPr>
            <w:r w:rsidRPr="002C5023">
              <w:t>Đ02</w:t>
            </w:r>
          </w:p>
        </w:tc>
        <w:tc>
          <w:tcPr>
            <w:tcW w:w="1974" w:type="dxa"/>
          </w:tcPr>
          <w:p w14:paraId="63BC49F5" w14:textId="7EC25781" w:rsidR="002E5D61" w:rsidRPr="002C5023" w:rsidRDefault="002E5D61" w:rsidP="006D2979">
            <w:pPr>
              <w:spacing w:line="240" w:lineRule="auto"/>
              <w:ind w:left="0"/>
            </w:pPr>
            <w:r w:rsidRPr="002C5023">
              <w:t>Trình ký</w:t>
            </w:r>
          </w:p>
        </w:tc>
        <w:tc>
          <w:tcPr>
            <w:tcW w:w="1820" w:type="dxa"/>
          </w:tcPr>
          <w:p w14:paraId="496E2354" w14:textId="77777777" w:rsidR="002E5D61" w:rsidRPr="002C5023" w:rsidRDefault="002E5D61" w:rsidP="006D2979">
            <w:pPr>
              <w:spacing w:line="240" w:lineRule="auto"/>
              <w:ind w:left="0"/>
            </w:pPr>
            <w:r w:rsidRPr="002C5023">
              <w:t>Ngay lập tức</w:t>
            </w:r>
          </w:p>
        </w:tc>
        <w:tc>
          <w:tcPr>
            <w:tcW w:w="2230" w:type="dxa"/>
          </w:tcPr>
          <w:p w14:paraId="214E39DD" w14:textId="4534E20B" w:rsidR="002E5D61" w:rsidRPr="002C5023" w:rsidRDefault="00B301F4" w:rsidP="006D2979">
            <w:pPr>
              <w:spacing w:line="240" w:lineRule="auto"/>
              <w:ind w:left="0"/>
            </w:pPr>
            <w:r w:rsidRPr="002C5023">
              <w:t>Cá nhân, đơn vị được chọn ký</w:t>
            </w:r>
          </w:p>
        </w:tc>
        <w:tc>
          <w:tcPr>
            <w:tcW w:w="2562" w:type="dxa"/>
          </w:tcPr>
          <w:p w14:paraId="510E9FC9" w14:textId="782BFBA9" w:rsidR="002E5D61" w:rsidRPr="002C5023" w:rsidRDefault="008B20AF" w:rsidP="006D2979">
            <w:pPr>
              <w:spacing w:line="240" w:lineRule="auto"/>
              <w:ind w:left="0"/>
            </w:pPr>
            <w:r w:rsidRPr="002C5023">
              <w:t>đã gửi trình ký</w:t>
            </w:r>
          </w:p>
        </w:tc>
      </w:tr>
      <w:tr w:rsidR="002E5D61" w:rsidRPr="002C5023" w14:paraId="0D43A521" w14:textId="77777777" w:rsidTr="00694EB3">
        <w:tc>
          <w:tcPr>
            <w:tcW w:w="664" w:type="dxa"/>
          </w:tcPr>
          <w:p w14:paraId="6E157A75" w14:textId="4B236882" w:rsidR="002E5D61" w:rsidRPr="002C5023" w:rsidRDefault="002E5D61" w:rsidP="006D2979">
            <w:pPr>
              <w:spacing w:line="240" w:lineRule="auto"/>
              <w:ind w:left="0"/>
            </w:pPr>
            <w:r w:rsidRPr="002C5023">
              <w:t>Đ03</w:t>
            </w:r>
          </w:p>
        </w:tc>
        <w:tc>
          <w:tcPr>
            <w:tcW w:w="1974" w:type="dxa"/>
          </w:tcPr>
          <w:p w14:paraId="4907D922" w14:textId="16EF6FF0" w:rsidR="002E5D61" w:rsidRPr="002C5023" w:rsidRDefault="002E5D61" w:rsidP="006D2979">
            <w:pPr>
              <w:spacing w:line="240" w:lineRule="auto"/>
              <w:ind w:left="0"/>
            </w:pPr>
            <w:r w:rsidRPr="002C5023">
              <w:t>Chuyển xử ký</w:t>
            </w:r>
          </w:p>
        </w:tc>
        <w:tc>
          <w:tcPr>
            <w:tcW w:w="1820" w:type="dxa"/>
          </w:tcPr>
          <w:p w14:paraId="4D21C64A" w14:textId="77777777" w:rsidR="002E5D61" w:rsidRPr="002C5023" w:rsidRDefault="002E5D61" w:rsidP="006D2979">
            <w:pPr>
              <w:spacing w:line="240" w:lineRule="auto"/>
              <w:ind w:left="0"/>
            </w:pPr>
            <w:r w:rsidRPr="002C5023">
              <w:t>Ngay lập tức</w:t>
            </w:r>
          </w:p>
        </w:tc>
        <w:tc>
          <w:tcPr>
            <w:tcW w:w="2230" w:type="dxa"/>
          </w:tcPr>
          <w:p w14:paraId="23C0F607" w14:textId="7AEB49E7" w:rsidR="002E5D61" w:rsidRPr="002C5023" w:rsidRDefault="00B301F4" w:rsidP="006D2979">
            <w:pPr>
              <w:spacing w:line="240" w:lineRule="auto"/>
              <w:ind w:left="0"/>
            </w:pPr>
            <w:r w:rsidRPr="002C5023">
              <w:t>Cá nhân, đơn vị được chọn xử lý là người chủ trì xử lý, Phối hợp, Nhận để biết</w:t>
            </w:r>
          </w:p>
        </w:tc>
        <w:tc>
          <w:tcPr>
            <w:tcW w:w="2562" w:type="dxa"/>
          </w:tcPr>
          <w:p w14:paraId="3CAB28A9" w14:textId="20440724" w:rsidR="002E5D61" w:rsidRPr="002C5023" w:rsidRDefault="00FB1514" w:rsidP="006D2979">
            <w:pPr>
              <w:spacing w:line="240" w:lineRule="auto"/>
              <w:ind w:left="0"/>
            </w:pPr>
            <w:r w:rsidRPr="002C5023">
              <w:t>đã chuyển xử lý</w:t>
            </w:r>
          </w:p>
        </w:tc>
      </w:tr>
      <w:tr w:rsidR="002E5D61" w:rsidRPr="002C5023" w14:paraId="1B07BA4E" w14:textId="77777777" w:rsidTr="00694EB3">
        <w:tc>
          <w:tcPr>
            <w:tcW w:w="664" w:type="dxa"/>
          </w:tcPr>
          <w:p w14:paraId="77228C45" w14:textId="67F94A7B" w:rsidR="002E5D61" w:rsidRPr="002C5023" w:rsidRDefault="002E5D61" w:rsidP="006D2979">
            <w:pPr>
              <w:spacing w:line="240" w:lineRule="auto"/>
              <w:ind w:left="0"/>
            </w:pPr>
            <w:r w:rsidRPr="002C5023">
              <w:t>Đ04</w:t>
            </w:r>
          </w:p>
        </w:tc>
        <w:tc>
          <w:tcPr>
            <w:tcW w:w="1974" w:type="dxa"/>
          </w:tcPr>
          <w:p w14:paraId="036C367F" w14:textId="36E27F0F" w:rsidR="002E5D61" w:rsidRPr="002C5023" w:rsidRDefault="002E5D61" w:rsidP="006D2979">
            <w:pPr>
              <w:spacing w:line="240" w:lineRule="auto"/>
              <w:ind w:left="0"/>
            </w:pPr>
            <w:r w:rsidRPr="002C5023">
              <w:t>Phê duyệt</w:t>
            </w:r>
          </w:p>
        </w:tc>
        <w:tc>
          <w:tcPr>
            <w:tcW w:w="1820" w:type="dxa"/>
          </w:tcPr>
          <w:p w14:paraId="69734A53" w14:textId="77777777" w:rsidR="002E5D61" w:rsidRPr="002C5023" w:rsidRDefault="002E5D61" w:rsidP="006D2979">
            <w:pPr>
              <w:spacing w:line="240" w:lineRule="auto"/>
              <w:ind w:left="0"/>
            </w:pPr>
            <w:r w:rsidRPr="002C5023">
              <w:t>Ngay lập tức</w:t>
            </w:r>
          </w:p>
        </w:tc>
        <w:tc>
          <w:tcPr>
            <w:tcW w:w="2230" w:type="dxa"/>
          </w:tcPr>
          <w:p w14:paraId="06F74818" w14:textId="2739A722" w:rsidR="002E5D61" w:rsidRPr="002C5023" w:rsidRDefault="002E5D61" w:rsidP="006D2979">
            <w:pPr>
              <w:spacing w:line="240" w:lineRule="auto"/>
              <w:ind w:left="0"/>
            </w:pPr>
            <w:r w:rsidRPr="002C5023">
              <w:t>Cá nhân, Đơn vị</w:t>
            </w:r>
            <w:r w:rsidR="00B301F4" w:rsidRPr="002C5023">
              <w:t xml:space="preserve"> được chọn phê duyệt </w:t>
            </w:r>
          </w:p>
        </w:tc>
        <w:tc>
          <w:tcPr>
            <w:tcW w:w="2562" w:type="dxa"/>
          </w:tcPr>
          <w:p w14:paraId="57957072" w14:textId="19D78FA6" w:rsidR="002E5D61" w:rsidRPr="002C5023" w:rsidRDefault="00C06727" w:rsidP="006D2979">
            <w:pPr>
              <w:spacing w:line="240" w:lineRule="auto"/>
              <w:ind w:left="0"/>
            </w:pPr>
            <w:r w:rsidRPr="002C5023">
              <w:t>đã phê duyệt</w:t>
            </w:r>
          </w:p>
        </w:tc>
      </w:tr>
      <w:tr w:rsidR="002E5D61" w:rsidRPr="002C5023" w14:paraId="19FE5D5B" w14:textId="77777777" w:rsidTr="00694EB3">
        <w:tc>
          <w:tcPr>
            <w:tcW w:w="664" w:type="dxa"/>
          </w:tcPr>
          <w:p w14:paraId="1283039A" w14:textId="214FDDF9" w:rsidR="002E5D61" w:rsidRPr="002C5023" w:rsidRDefault="002E5D61" w:rsidP="006D2979">
            <w:pPr>
              <w:spacing w:line="240" w:lineRule="auto"/>
              <w:ind w:left="0"/>
            </w:pPr>
            <w:r w:rsidRPr="002C5023">
              <w:t>Đ05</w:t>
            </w:r>
          </w:p>
        </w:tc>
        <w:tc>
          <w:tcPr>
            <w:tcW w:w="1974" w:type="dxa"/>
          </w:tcPr>
          <w:p w14:paraId="472DE670" w14:textId="6901F7E0" w:rsidR="002E5D61" w:rsidRPr="002C5023" w:rsidRDefault="002E5D61" w:rsidP="006D2979">
            <w:pPr>
              <w:spacing w:line="240" w:lineRule="auto"/>
              <w:ind w:left="0"/>
            </w:pPr>
            <w:r w:rsidRPr="002C5023">
              <w:t>Ký duyệt</w:t>
            </w:r>
          </w:p>
        </w:tc>
        <w:tc>
          <w:tcPr>
            <w:tcW w:w="1820" w:type="dxa"/>
          </w:tcPr>
          <w:p w14:paraId="46EE3911" w14:textId="77777777" w:rsidR="002E5D61" w:rsidRPr="002C5023" w:rsidRDefault="002E5D61" w:rsidP="006D2979">
            <w:pPr>
              <w:spacing w:line="240" w:lineRule="auto"/>
              <w:ind w:left="0"/>
            </w:pPr>
            <w:r w:rsidRPr="002C5023">
              <w:t>Ngay lập tức</w:t>
            </w:r>
          </w:p>
        </w:tc>
        <w:tc>
          <w:tcPr>
            <w:tcW w:w="2230" w:type="dxa"/>
          </w:tcPr>
          <w:p w14:paraId="3C102DF9" w14:textId="17175522" w:rsidR="002E5D61" w:rsidRPr="002C5023" w:rsidRDefault="002E5D61" w:rsidP="006D2979">
            <w:pPr>
              <w:spacing w:line="240" w:lineRule="auto"/>
              <w:ind w:left="0"/>
            </w:pPr>
            <w:r w:rsidRPr="002C5023">
              <w:t xml:space="preserve">Cá nhân, Đơn vị được chọn </w:t>
            </w:r>
            <w:r w:rsidR="00B301F4" w:rsidRPr="002C5023">
              <w:t>ký duyệt</w:t>
            </w:r>
          </w:p>
        </w:tc>
        <w:tc>
          <w:tcPr>
            <w:tcW w:w="2562" w:type="dxa"/>
          </w:tcPr>
          <w:p w14:paraId="53C07968" w14:textId="7820A11C" w:rsidR="002E5D61" w:rsidRPr="002C5023" w:rsidRDefault="00C06727" w:rsidP="006D2979">
            <w:pPr>
              <w:spacing w:line="240" w:lineRule="auto"/>
              <w:ind w:left="0"/>
            </w:pPr>
            <w:r w:rsidRPr="002C5023">
              <w:t>đã ký duyệt</w:t>
            </w:r>
          </w:p>
        </w:tc>
      </w:tr>
      <w:tr w:rsidR="002E5D61" w:rsidRPr="002C5023" w14:paraId="2D70A6D5" w14:textId="77777777" w:rsidTr="00694EB3">
        <w:tc>
          <w:tcPr>
            <w:tcW w:w="664" w:type="dxa"/>
          </w:tcPr>
          <w:p w14:paraId="4E5025FA" w14:textId="0EC31146" w:rsidR="002E5D61" w:rsidRPr="002C5023" w:rsidRDefault="002E5D61" w:rsidP="006D2979">
            <w:pPr>
              <w:spacing w:line="240" w:lineRule="auto"/>
              <w:ind w:left="0"/>
            </w:pPr>
            <w:r w:rsidRPr="002C5023">
              <w:t>Đ06</w:t>
            </w:r>
          </w:p>
        </w:tc>
        <w:tc>
          <w:tcPr>
            <w:tcW w:w="1974" w:type="dxa"/>
          </w:tcPr>
          <w:p w14:paraId="73CDD151" w14:textId="1903603A" w:rsidR="002E5D61" w:rsidRPr="002C5023" w:rsidRDefault="002E5D61" w:rsidP="006D2979">
            <w:pPr>
              <w:spacing w:line="240" w:lineRule="auto"/>
              <w:ind w:left="0"/>
            </w:pPr>
            <w:r w:rsidRPr="002C5023">
              <w:t>Xin ý kiến</w:t>
            </w:r>
          </w:p>
        </w:tc>
        <w:tc>
          <w:tcPr>
            <w:tcW w:w="1820" w:type="dxa"/>
          </w:tcPr>
          <w:p w14:paraId="39E4070A" w14:textId="77777777" w:rsidR="002E5D61" w:rsidRPr="002C5023" w:rsidRDefault="002E5D61" w:rsidP="006D2979">
            <w:pPr>
              <w:spacing w:line="240" w:lineRule="auto"/>
              <w:ind w:left="0"/>
            </w:pPr>
            <w:r w:rsidRPr="002C5023">
              <w:t>Ngay lập tức</w:t>
            </w:r>
          </w:p>
        </w:tc>
        <w:tc>
          <w:tcPr>
            <w:tcW w:w="2230" w:type="dxa"/>
          </w:tcPr>
          <w:p w14:paraId="7BEED2C9" w14:textId="47E6C9CD" w:rsidR="002E5D61" w:rsidRPr="002C5023" w:rsidRDefault="002E5D61" w:rsidP="006D2979">
            <w:pPr>
              <w:spacing w:line="240" w:lineRule="auto"/>
              <w:ind w:left="0"/>
            </w:pPr>
            <w:r w:rsidRPr="002C5023">
              <w:t xml:space="preserve">Cá nhân, Đơn vị </w:t>
            </w:r>
            <w:r w:rsidR="00B301F4" w:rsidRPr="002C5023">
              <w:t>được chọn để xin ý kiến</w:t>
            </w:r>
          </w:p>
        </w:tc>
        <w:tc>
          <w:tcPr>
            <w:tcW w:w="2562" w:type="dxa"/>
          </w:tcPr>
          <w:p w14:paraId="14196627" w14:textId="0BB4EB3F" w:rsidR="002E5D61" w:rsidRPr="002C5023" w:rsidRDefault="00C06727" w:rsidP="006D2979">
            <w:pPr>
              <w:spacing w:line="240" w:lineRule="auto"/>
              <w:ind w:left="0"/>
            </w:pPr>
            <w:r w:rsidRPr="002C5023">
              <w:t>xin ý kiến</w:t>
            </w:r>
          </w:p>
        </w:tc>
      </w:tr>
      <w:tr w:rsidR="002E5D61" w:rsidRPr="002C5023" w14:paraId="40A795AB" w14:textId="77777777" w:rsidTr="00694EB3">
        <w:tc>
          <w:tcPr>
            <w:tcW w:w="664" w:type="dxa"/>
          </w:tcPr>
          <w:p w14:paraId="41D6EA6F" w14:textId="609CC412" w:rsidR="002E5D61" w:rsidRPr="002C5023" w:rsidRDefault="002E5D61" w:rsidP="006D2979">
            <w:pPr>
              <w:spacing w:line="240" w:lineRule="auto"/>
              <w:ind w:left="0"/>
            </w:pPr>
            <w:r w:rsidRPr="002C5023">
              <w:t>Đ07</w:t>
            </w:r>
          </w:p>
        </w:tc>
        <w:tc>
          <w:tcPr>
            <w:tcW w:w="1974" w:type="dxa"/>
          </w:tcPr>
          <w:p w14:paraId="6CEC6968" w14:textId="1F9C8A18" w:rsidR="002E5D61" w:rsidRPr="002C5023" w:rsidRDefault="002E5D61" w:rsidP="006D2979">
            <w:pPr>
              <w:spacing w:line="240" w:lineRule="auto"/>
              <w:ind w:left="0"/>
            </w:pPr>
            <w:r w:rsidRPr="002C5023">
              <w:t>Trả lại</w:t>
            </w:r>
          </w:p>
        </w:tc>
        <w:tc>
          <w:tcPr>
            <w:tcW w:w="1820" w:type="dxa"/>
          </w:tcPr>
          <w:p w14:paraId="4494A6C1" w14:textId="6B087C19" w:rsidR="002E5D61" w:rsidRPr="002C5023" w:rsidRDefault="002E5D61" w:rsidP="006D2979">
            <w:pPr>
              <w:spacing w:line="240" w:lineRule="auto"/>
              <w:ind w:left="0"/>
            </w:pPr>
            <w:r w:rsidRPr="002C5023">
              <w:t>Ngay lập tức</w:t>
            </w:r>
          </w:p>
        </w:tc>
        <w:tc>
          <w:tcPr>
            <w:tcW w:w="2230" w:type="dxa"/>
          </w:tcPr>
          <w:p w14:paraId="15CE0A37" w14:textId="18F379DD" w:rsidR="002E5D61" w:rsidRPr="002C5023" w:rsidRDefault="00B301F4" w:rsidP="006D2979">
            <w:pPr>
              <w:spacing w:line="240" w:lineRule="auto"/>
              <w:ind w:left="0"/>
            </w:pPr>
            <w:r w:rsidRPr="002C5023">
              <w:t>Cá nhân, Đơn vị xử lý trước đó</w:t>
            </w:r>
          </w:p>
        </w:tc>
        <w:tc>
          <w:tcPr>
            <w:tcW w:w="2562" w:type="dxa"/>
          </w:tcPr>
          <w:p w14:paraId="1C6A9A21" w14:textId="1D745A23" w:rsidR="002E5D61" w:rsidRPr="002C5023" w:rsidRDefault="00C06727" w:rsidP="006D2979">
            <w:pPr>
              <w:spacing w:line="240" w:lineRule="auto"/>
              <w:ind w:left="0"/>
            </w:pPr>
            <w:r w:rsidRPr="002C5023">
              <w:t>đã trả lại</w:t>
            </w:r>
          </w:p>
        </w:tc>
      </w:tr>
      <w:tr w:rsidR="002E5D61" w:rsidRPr="002C5023" w14:paraId="26C11B2A" w14:textId="77777777" w:rsidTr="00694EB3">
        <w:tc>
          <w:tcPr>
            <w:tcW w:w="664" w:type="dxa"/>
          </w:tcPr>
          <w:p w14:paraId="48ADDB86" w14:textId="582E8C27" w:rsidR="002E5D61" w:rsidRPr="002C5023" w:rsidRDefault="002E5D61" w:rsidP="006D2979">
            <w:pPr>
              <w:spacing w:line="240" w:lineRule="auto"/>
              <w:ind w:left="0"/>
            </w:pPr>
            <w:r w:rsidRPr="002C5023">
              <w:t>Đ08</w:t>
            </w:r>
          </w:p>
        </w:tc>
        <w:tc>
          <w:tcPr>
            <w:tcW w:w="1974" w:type="dxa"/>
          </w:tcPr>
          <w:p w14:paraId="50CB89E2" w14:textId="4DD0066E" w:rsidR="002E5D61" w:rsidRPr="002C5023" w:rsidRDefault="002E5D61" w:rsidP="006D2979">
            <w:pPr>
              <w:spacing w:line="240" w:lineRule="auto"/>
              <w:ind w:left="0"/>
            </w:pPr>
            <w:r w:rsidRPr="002C5023">
              <w:t>Thu hồi</w:t>
            </w:r>
          </w:p>
        </w:tc>
        <w:tc>
          <w:tcPr>
            <w:tcW w:w="1820" w:type="dxa"/>
          </w:tcPr>
          <w:p w14:paraId="2B7573A7" w14:textId="3F8DCE22" w:rsidR="002E5D61" w:rsidRPr="002C5023" w:rsidRDefault="002E5D61" w:rsidP="006D2979">
            <w:pPr>
              <w:spacing w:line="240" w:lineRule="auto"/>
              <w:ind w:left="0"/>
            </w:pPr>
            <w:r w:rsidRPr="002C5023">
              <w:t>Ngay lập tức</w:t>
            </w:r>
          </w:p>
        </w:tc>
        <w:tc>
          <w:tcPr>
            <w:tcW w:w="2230" w:type="dxa"/>
          </w:tcPr>
          <w:p w14:paraId="41982E8B" w14:textId="77777777" w:rsidR="002E5D61" w:rsidRPr="002C5023" w:rsidRDefault="00B301F4" w:rsidP="006D2979">
            <w:pPr>
              <w:spacing w:line="240" w:lineRule="auto"/>
              <w:ind w:left="0"/>
            </w:pPr>
            <w:r w:rsidRPr="002C5023">
              <w:t>Cá nhân, đơn vị đang tiếp nhận văn bản</w:t>
            </w:r>
          </w:p>
          <w:p w14:paraId="53E28B42" w14:textId="0FFEEB5E" w:rsidR="00C06727" w:rsidRPr="002C5023" w:rsidRDefault="00C06727" w:rsidP="006D2979">
            <w:pPr>
              <w:spacing w:line="240" w:lineRule="auto"/>
              <w:ind w:left="0"/>
            </w:pPr>
          </w:p>
        </w:tc>
        <w:tc>
          <w:tcPr>
            <w:tcW w:w="2562" w:type="dxa"/>
          </w:tcPr>
          <w:p w14:paraId="350548A8" w14:textId="58E887D3" w:rsidR="002E5D61" w:rsidRPr="002C5023" w:rsidRDefault="00C06727" w:rsidP="006D2979">
            <w:pPr>
              <w:spacing w:line="240" w:lineRule="auto"/>
              <w:ind w:left="0"/>
            </w:pPr>
            <w:r w:rsidRPr="002C5023">
              <w:t>đã thu hồi</w:t>
            </w:r>
          </w:p>
        </w:tc>
      </w:tr>
      <w:tr w:rsidR="002E5D61" w:rsidRPr="002C5023" w14:paraId="6192C65C" w14:textId="77777777" w:rsidTr="00694EB3">
        <w:tc>
          <w:tcPr>
            <w:tcW w:w="664" w:type="dxa"/>
          </w:tcPr>
          <w:p w14:paraId="613EDF8A" w14:textId="2A1E6559" w:rsidR="002E5D61" w:rsidRPr="002C5023" w:rsidRDefault="002E5D61" w:rsidP="006D2979">
            <w:pPr>
              <w:spacing w:line="240" w:lineRule="auto"/>
              <w:ind w:left="0"/>
            </w:pPr>
            <w:r w:rsidRPr="002C5023">
              <w:t xml:space="preserve">Đ09 </w:t>
            </w:r>
          </w:p>
        </w:tc>
        <w:tc>
          <w:tcPr>
            <w:tcW w:w="1974" w:type="dxa"/>
          </w:tcPr>
          <w:p w14:paraId="44128C78" w14:textId="3D6B5412" w:rsidR="002E5D61" w:rsidRPr="002C5023" w:rsidRDefault="002E5D61" w:rsidP="006D2979">
            <w:pPr>
              <w:spacing w:line="240" w:lineRule="auto"/>
              <w:ind w:left="0"/>
            </w:pPr>
            <w:r w:rsidRPr="002C5023">
              <w:t>Cấp số ban hành</w:t>
            </w:r>
          </w:p>
        </w:tc>
        <w:tc>
          <w:tcPr>
            <w:tcW w:w="1820" w:type="dxa"/>
          </w:tcPr>
          <w:p w14:paraId="16A3C18C" w14:textId="3E29BC5A" w:rsidR="002E5D61" w:rsidRPr="002C5023" w:rsidRDefault="002E5D61" w:rsidP="006D2979">
            <w:pPr>
              <w:spacing w:line="240" w:lineRule="auto"/>
              <w:ind w:left="0"/>
            </w:pPr>
            <w:r w:rsidRPr="002C5023">
              <w:t>Ngay lập tức</w:t>
            </w:r>
          </w:p>
        </w:tc>
        <w:tc>
          <w:tcPr>
            <w:tcW w:w="2230" w:type="dxa"/>
          </w:tcPr>
          <w:p w14:paraId="2344C531" w14:textId="77777777" w:rsidR="002E5D61" w:rsidRPr="002C5023" w:rsidRDefault="002E5D61" w:rsidP="006D2979">
            <w:pPr>
              <w:spacing w:line="240" w:lineRule="auto"/>
              <w:ind w:left="0"/>
            </w:pPr>
          </w:p>
        </w:tc>
        <w:tc>
          <w:tcPr>
            <w:tcW w:w="2562" w:type="dxa"/>
          </w:tcPr>
          <w:p w14:paraId="204DBE85" w14:textId="46A97A4E" w:rsidR="002E5D61" w:rsidRPr="002C5023" w:rsidRDefault="00C06727" w:rsidP="006D2979">
            <w:pPr>
              <w:spacing w:line="240" w:lineRule="auto"/>
              <w:ind w:left="0"/>
            </w:pPr>
            <w:r w:rsidRPr="002C5023">
              <w:t>đã cấp số ban hành</w:t>
            </w:r>
          </w:p>
        </w:tc>
      </w:tr>
    </w:tbl>
    <w:p w14:paraId="2748280B" w14:textId="77777777" w:rsidR="00F010DD" w:rsidRPr="002C5023" w:rsidRDefault="00F010DD" w:rsidP="006D2979">
      <w:pPr>
        <w:spacing w:line="240" w:lineRule="auto"/>
      </w:pPr>
    </w:p>
    <w:p w14:paraId="3A69535E" w14:textId="77777777" w:rsidR="002B294D" w:rsidRDefault="002B294D">
      <w:pPr>
        <w:widowControl/>
        <w:spacing w:before="0" w:line="240" w:lineRule="auto"/>
        <w:ind w:left="0"/>
      </w:pPr>
      <w:r>
        <w:br w:type="page"/>
      </w:r>
    </w:p>
    <w:p w14:paraId="347A3C96" w14:textId="744C9E7F" w:rsidR="00F010DD" w:rsidRPr="002C5023" w:rsidRDefault="00F010DD" w:rsidP="006D2979">
      <w:pPr>
        <w:spacing w:line="240" w:lineRule="auto"/>
      </w:pPr>
      <w:r w:rsidRPr="002C5023">
        <w:lastRenderedPageBreak/>
        <w:t xml:space="preserve">- Cấu trúc của 1 thông báo lịch họp: </w:t>
      </w:r>
      <w:r w:rsidRPr="002C5023">
        <w:rPr>
          <w:b/>
        </w:rPr>
        <w:t>Lịch họp</w:t>
      </w:r>
      <w:r w:rsidRPr="002C5023">
        <w:t>+ [Chức vụ người thực hiện hành động] + [Họ và tên người thực hiện hành động] + [Nội dung hành động] + chủ đề: [Nội dung chủ đề cuộc họp]</w:t>
      </w:r>
    </w:p>
    <w:p w14:paraId="0BACD7D7" w14:textId="616426FC" w:rsidR="00F010DD" w:rsidRDefault="00F010DD" w:rsidP="006D2979">
      <w:pPr>
        <w:spacing w:line="240" w:lineRule="auto"/>
        <w:ind w:firstLine="663"/>
      </w:pPr>
      <w:r w:rsidRPr="002C5023">
        <w:t xml:space="preserve">VD: </w:t>
      </w:r>
      <w:r w:rsidRPr="002C5023">
        <w:rPr>
          <w:b/>
        </w:rPr>
        <w:t>Lịch họp</w:t>
      </w:r>
      <w:r w:rsidRPr="002C5023">
        <w:t>: Trưởng phòng Nghiêm Xuân Yêm đã mời bạn tham gia cuộc họp chủ đề: Nghe báo cáo đề án 223 về đào bạo, bồi dưỡng tài năng thể thao</w:t>
      </w:r>
    </w:p>
    <w:p w14:paraId="5A3871E7" w14:textId="396C2AE3" w:rsidR="00722125" w:rsidRPr="002C5023" w:rsidRDefault="00722125" w:rsidP="00722125">
      <w:pPr>
        <w:spacing w:line="240" w:lineRule="auto"/>
      </w:pPr>
      <w:r>
        <w:t xml:space="preserve">- Khi user click vào thông báo -&gt; Hệ thống mở màn hình chi tiết Lịch họp đang được nhắc đến </w:t>
      </w:r>
    </w:p>
    <w:p w14:paraId="557DDCE4" w14:textId="664BF96E" w:rsidR="002E5D61" w:rsidRPr="002C5023" w:rsidRDefault="002E5D61" w:rsidP="006D2979">
      <w:pPr>
        <w:spacing w:line="240" w:lineRule="auto"/>
        <w:rPr>
          <w:snapToGrid/>
        </w:rPr>
      </w:pPr>
      <w:r w:rsidRPr="002C5023">
        <w:t>Kịch bản thông báo cho module Lịch họp:</w:t>
      </w:r>
    </w:p>
    <w:tbl>
      <w:tblPr>
        <w:tblStyle w:val="TableGrid"/>
        <w:tblW w:w="9478" w:type="dxa"/>
        <w:tblInd w:w="57" w:type="dxa"/>
        <w:tblLook w:val="04A0" w:firstRow="1" w:lastRow="0" w:firstColumn="1" w:lastColumn="0" w:noHBand="0" w:noVBand="1"/>
      </w:tblPr>
      <w:tblGrid>
        <w:gridCol w:w="664"/>
        <w:gridCol w:w="2064"/>
        <w:gridCol w:w="1731"/>
        <w:gridCol w:w="2509"/>
        <w:gridCol w:w="2510"/>
      </w:tblGrid>
      <w:tr w:rsidR="002E5D61" w:rsidRPr="002C5023" w14:paraId="3F0033E8" w14:textId="77777777" w:rsidTr="00694EB3">
        <w:tc>
          <w:tcPr>
            <w:tcW w:w="664" w:type="dxa"/>
          </w:tcPr>
          <w:p w14:paraId="66443EBF" w14:textId="77777777" w:rsidR="002E5D61" w:rsidRPr="002C5023" w:rsidRDefault="002E5D61" w:rsidP="006D2979">
            <w:pPr>
              <w:spacing w:line="240" w:lineRule="auto"/>
              <w:ind w:left="0"/>
              <w:jc w:val="center"/>
              <w:rPr>
                <w:b/>
              </w:rPr>
            </w:pPr>
            <w:r w:rsidRPr="002C5023">
              <w:rPr>
                <w:b/>
              </w:rPr>
              <w:t>ID</w:t>
            </w:r>
          </w:p>
        </w:tc>
        <w:tc>
          <w:tcPr>
            <w:tcW w:w="2064" w:type="dxa"/>
          </w:tcPr>
          <w:p w14:paraId="63280106" w14:textId="77777777" w:rsidR="002E5D61" w:rsidRPr="002C5023" w:rsidRDefault="002E5D61" w:rsidP="006D2979">
            <w:pPr>
              <w:spacing w:line="240" w:lineRule="auto"/>
              <w:ind w:left="0"/>
              <w:jc w:val="center"/>
              <w:rPr>
                <w:b/>
              </w:rPr>
            </w:pPr>
            <w:r w:rsidRPr="002C5023">
              <w:rPr>
                <w:b/>
              </w:rPr>
              <w:t>Trường hợp</w:t>
            </w:r>
          </w:p>
        </w:tc>
        <w:tc>
          <w:tcPr>
            <w:tcW w:w="1731" w:type="dxa"/>
          </w:tcPr>
          <w:p w14:paraId="10BC22A4" w14:textId="77777777" w:rsidR="002E5D61" w:rsidRPr="002C5023" w:rsidRDefault="002E5D61" w:rsidP="006D2979">
            <w:pPr>
              <w:spacing w:line="240" w:lineRule="auto"/>
              <w:ind w:left="0"/>
              <w:jc w:val="center"/>
              <w:rPr>
                <w:b/>
              </w:rPr>
            </w:pPr>
            <w:r w:rsidRPr="002C5023">
              <w:rPr>
                <w:b/>
              </w:rPr>
              <w:t>Thời gian gửi</w:t>
            </w:r>
          </w:p>
        </w:tc>
        <w:tc>
          <w:tcPr>
            <w:tcW w:w="2509" w:type="dxa"/>
          </w:tcPr>
          <w:p w14:paraId="1C89B0CB" w14:textId="77777777" w:rsidR="002E5D61" w:rsidRPr="002C5023" w:rsidRDefault="002E5D61" w:rsidP="006D2979">
            <w:pPr>
              <w:spacing w:line="240" w:lineRule="auto"/>
              <w:ind w:left="0"/>
              <w:jc w:val="center"/>
              <w:rPr>
                <w:b/>
              </w:rPr>
            </w:pPr>
            <w:r w:rsidRPr="002C5023">
              <w:rPr>
                <w:b/>
              </w:rPr>
              <w:t>Đối tượng nhận</w:t>
            </w:r>
          </w:p>
        </w:tc>
        <w:tc>
          <w:tcPr>
            <w:tcW w:w="2510" w:type="dxa"/>
          </w:tcPr>
          <w:p w14:paraId="69500C99" w14:textId="77777777" w:rsidR="002E5D61" w:rsidRPr="002C5023" w:rsidRDefault="002E5D61" w:rsidP="006D2979">
            <w:pPr>
              <w:spacing w:line="240" w:lineRule="auto"/>
              <w:ind w:left="0"/>
              <w:jc w:val="center"/>
              <w:rPr>
                <w:b/>
              </w:rPr>
            </w:pPr>
            <w:r w:rsidRPr="002C5023">
              <w:rPr>
                <w:b/>
              </w:rPr>
              <w:t>Nội dung hành động</w:t>
            </w:r>
          </w:p>
        </w:tc>
      </w:tr>
      <w:tr w:rsidR="002E5D61" w:rsidRPr="002C5023" w14:paraId="2C8F5FC6" w14:textId="77777777" w:rsidTr="00694EB3">
        <w:trPr>
          <w:trHeight w:val="386"/>
        </w:trPr>
        <w:tc>
          <w:tcPr>
            <w:tcW w:w="664" w:type="dxa"/>
          </w:tcPr>
          <w:p w14:paraId="05D41B75" w14:textId="37AE7538" w:rsidR="002E5D61" w:rsidRPr="002C5023" w:rsidRDefault="002E5D61" w:rsidP="006D2979">
            <w:pPr>
              <w:spacing w:line="240" w:lineRule="auto"/>
              <w:ind w:left="0"/>
            </w:pPr>
            <w:r w:rsidRPr="002C5023">
              <w:t>H</w:t>
            </w:r>
            <w:r w:rsidR="002E0F91" w:rsidRPr="002C5023">
              <w:t>01</w:t>
            </w:r>
          </w:p>
        </w:tc>
        <w:tc>
          <w:tcPr>
            <w:tcW w:w="2064" w:type="dxa"/>
          </w:tcPr>
          <w:p w14:paraId="352E189E" w14:textId="58C19488" w:rsidR="002E5D61" w:rsidRPr="002C5023" w:rsidRDefault="002E5D61" w:rsidP="006D2979">
            <w:pPr>
              <w:spacing w:line="240" w:lineRule="auto"/>
              <w:ind w:left="0"/>
            </w:pPr>
            <w:r w:rsidRPr="002C5023">
              <w:t>Tạo thành công lịch họp</w:t>
            </w:r>
          </w:p>
        </w:tc>
        <w:tc>
          <w:tcPr>
            <w:tcW w:w="1731" w:type="dxa"/>
          </w:tcPr>
          <w:p w14:paraId="44733951" w14:textId="77777777" w:rsidR="002E5D61" w:rsidRPr="002C5023" w:rsidRDefault="002E5D61" w:rsidP="006D2979">
            <w:pPr>
              <w:spacing w:line="240" w:lineRule="auto"/>
              <w:ind w:left="0"/>
            </w:pPr>
            <w:r w:rsidRPr="002C5023">
              <w:t>Ngay lập tức</w:t>
            </w:r>
          </w:p>
        </w:tc>
        <w:tc>
          <w:tcPr>
            <w:tcW w:w="2509" w:type="dxa"/>
          </w:tcPr>
          <w:p w14:paraId="136AC30D" w14:textId="39484CFA" w:rsidR="002E5D61" w:rsidRPr="002C5023" w:rsidRDefault="00B85734" w:rsidP="006D2979">
            <w:pPr>
              <w:spacing w:line="240" w:lineRule="auto"/>
              <w:ind w:left="0"/>
            </w:pPr>
            <w:r w:rsidRPr="002C5023">
              <w:t>Người duyệt lịch</w:t>
            </w:r>
          </w:p>
        </w:tc>
        <w:tc>
          <w:tcPr>
            <w:tcW w:w="2510" w:type="dxa"/>
          </w:tcPr>
          <w:p w14:paraId="01C98F69" w14:textId="1C4D918C" w:rsidR="002E5D61" w:rsidRPr="002C5023" w:rsidRDefault="00F010DD" w:rsidP="00B85734">
            <w:pPr>
              <w:spacing w:line="240" w:lineRule="auto"/>
              <w:ind w:left="0"/>
            </w:pPr>
            <w:r w:rsidRPr="002C5023">
              <w:t xml:space="preserve">đã </w:t>
            </w:r>
            <w:r w:rsidR="00B85734" w:rsidRPr="002C5023">
              <w:t>yêu cầu duyệt lịch họp</w:t>
            </w:r>
          </w:p>
        </w:tc>
      </w:tr>
      <w:tr w:rsidR="00674D72" w:rsidRPr="002C5023" w14:paraId="12A6E3F3" w14:textId="77777777" w:rsidTr="00694EB3">
        <w:tc>
          <w:tcPr>
            <w:tcW w:w="664" w:type="dxa"/>
          </w:tcPr>
          <w:p w14:paraId="135A045A" w14:textId="6752DEA6" w:rsidR="00674D72" w:rsidRPr="002C5023" w:rsidRDefault="00674D72" w:rsidP="00674D72">
            <w:pPr>
              <w:spacing w:line="240" w:lineRule="auto"/>
              <w:ind w:left="0"/>
            </w:pPr>
            <w:r>
              <w:t>H0</w:t>
            </w:r>
            <w:r>
              <w:t>2</w:t>
            </w:r>
          </w:p>
        </w:tc>
        <w:tc>
          <w:tcPr>
            <w:tcW w:w="2064" w:type="dxa"/>
          </w:tcPr>
          <w:p w14:paraId="7F65BDDE" w14:textId="7967D930" w:rsidR="00674D72" w:rsidRPr="002C5023" w:rsidRDefault="00674D72" w:rsidP="00674D72">
            <w:pPr>
              <w:spacing w:line="240" w:lineRule="auto"/>
              <w:ind w:left="0"/>
            </w:pPr>
            <w:r w:rsidRPr="002C5023">
              <w:t xml:space="preserve">Lịch họp </w:t>
            </w:r>
            <w:r>
              <w:t>bị từ chối</w:t>
            </w:r>
          </w:p>
        </w:tc>
        <w:tc>
          <w:tcPr>
            <w:tcW w:w="1731" w:type="dxa"/>
          </w:tcPr>
          <w:p w14:paraId="7D31F14B" w14:textId="56710876" w:rsidR="00674D72" w:rsidRPr="002C5023" w:rsidRDefault="00674D72" w:rsidP="00674D72">
            <w:pPr>
              <w:spacing w:line="240" w:lineRule="auto"/>
              <w:ind w:left="0"/>
            </w:pPr>
            <w:r w:rsidRPr="002C5023">
              <w:t>Ngay lập tức</w:t>
            </w:r>
          </w:p>
        </w:tc>
        <w:tc>
          <w:tcPr>
            <w:tcW w:w="2509" w:type="dxa"/>
          </w:tcPr>
          <w:p w14:paraId="0002CFFF" w14:textId="47EE37BA" w:rsidR="00674D72" w:rsidRPr="002C5023" w:rsidRDefault="00674D72" w:rsidP="00674D72">
            <w:pPr>
              <w:spacing w:line="240" w:lineRule="auto"/>
              <w:ind w:left="0"/>
            </w:pPr>
            <w:r>
              <w:t>Người chủ trì</w:t>
            </w:r>
          </w:p>
        </w:tc>
        <w:tc>
          <w:tcPr>
            <w:tcW w:w="2510" w:type="dxa"/>
          </w:tcPr>
          <w:p w14:paraId="06F225F5" w14:textId="659D5657" w:rsidR="00674D72" w:rsidRPr="002C5023" w:rsidRDefault="00674D72" w:rsidP="00674D72">
            <w:pPr>
              <w:spacing w:line="240" w:lineRule="auto"/>
              <w:ind w:left="0"/>
            </w:pPr>
            <w:r>
              <w:t>đã từ chối duyệt</w:t>
            </w:r>
            <w:r w:rsidRPr="002C5023">
              <w:t xml:space="preserve"> lịch họp</w:t>
            </w:r>
          </w:p>
        </w:tc>
      </w:tr>
      <w:tr w:rsidR="002E5D61" w:rsidRPr="002C5023" w14:paraId="68E096B0" w14:textId="77777777" w:rsidTr="00694EB3">
        <w:tc>
          <w:tcPr>
            <w:tcW w:w="664" w:type="dxa"/>
          </w:tcPr>
          <w:p w14:paraId="2783AE94" w14:textId="3A656132" w:rsidR="002E5D61" w:rsidRPr="002C5023" w:rsidRDefault="002E0F91" w:rsidP="006D2979">
            <w:pPr>
              <w:spacing w:line="240" w:lineRule="auto"/>
              <w:ind w:left="0"/>
            </w:pPr>
            <w:r w:rsidRPr="002C5023">
              <w:t>H03</w:t>
            </w:r>
          </w:p>
        </w:tc>
        <w:tc>
          <w:tcPr>
            <w:tcW w:w="2064" w:type="dxa"/>
          </w:tcPr>
          <w:p w14:paraId="01CD2136" w14:textId="0449BC5E" w:rsidR="002E5D61" w:rsidRPr="002C5023" w:rsidRDefault="002E0F91" w:rsidP="006D2979">
            <w:pPr>
              <w:spacing w:line="240" w:lineRule="auto"/>
              <w:ind w:left="0"/>
              <w:rPr>
                <w:highlight w:val="yellow"/>
              </w:rPr>
            </w:pPr>
            <w:r w:rsidRPr="002C5023">
              <w:t>Lịch họp được chỉnh sửa</w:t>
            </w:r>
          </w:p>
        </w:tc>
        <w:tc>
          <w:tcPr>
            <w:tcW w:w="1731" w:type="dxa"/>
          </w:tcPr>
          <w:p w14:paraId="357FC5FF" w14:textId="77777777" w:rsidR="002E5D61" w:rsidRPr="002C5023" w:rsidRDefault="002E5D61" w:rsidP="006D2979">
            <w:pPr>
              <w:spacing w:line="240" w:lineRule="auto"/>
              <w:ind w:left="0"/>
              <w:rPr>
                <w:highlight w:val="yellow"/>
              </w:rPr>
            </w:pPr>
            <w:r w:rsidRPr="002C5023">
              <w:t>Ngay lập tức</w:t>
            </w:r>
          </w:p>
        </w:tc>
        <w:tc>
          <w:tcPr>
            <w:tcW w:w="2509" w:type="dxa"/>
          </w:tcPr>
          <w:p w14:paraId="01DB9605" w14:textId="2E09D7AD" w:rsidR="002E5D61" w:rsidRPr="002C5023" w:rsidRDefault="002E0F91" w:rsidP="006D2979">
            <w:pPr>
              <w:spacing w:line="240" w:lineRule="auto"/>
              <w:ind w:left="0"/>
              <w:rPr>
                <w:highlight w:val="yellow"/>
              </w:rPr>
            </w:pPr>
            <w:r w:rsidRPr="002C5023">
              <w:t>Cá nhân nằm trong danh sách thành phần tham gia</w:t>
            </w:r>
          </w:p>
        </w:tc>
        <w:tc>
          <w:tcPr>
            <w:tcW w:w="2510" w:type="dxa"/>
          </w:tcPr>
          <w:p w14:paraId="6016E1C8" w14:textId="06775616" w:rsidR="002E5D61" w:rsidRPr="002C5023" w:rsidRDefault="00F010DD" w:rsidP="006D2979">
            <w:pPr>
              <w:spacing w:line="240" w:lineRule="auto"/>
              <w:ind w:left="0"/>
            </w:pPr>
            <w:r w:rsidRPr="002C5023">
              <w:t>đã thay đổi thông tin cuộc họp</w:t>
            </w:r>
          </w:p>
        </w:tc>
      </w:tr>
      <w:tr w:rsidR="00B85734" w:rsidRPr="002C5023" w14:paraId="20C7D5C1" w14:textId="77777777" w:rsidTr="00694EB3">
        <w:tc>
          <w:tcPr>
            <w:tcW w:w="664" w:type="dxa"/>
          </w:tcPr>
          <w:p w14:paraId="6D88B90A" w14:textId="5C9CBEE5" w:rsidR="00B85734" w:rsidRPr="002C5023" w:rsidRDefault="00B85734" w:rsidP="006D2979">
            <w:pPr>
              <w:spacing w:line="240" w:lineRule="auto"/>
              <w:ind w:left="0"/>
            </w:pPr>
            <w:r w:rsidRPr="002C5023">
              <w:t>H04</w:t>
            </w:r>
          </w:p>
        </w:tc>
        <w:tc>
          <w:tcPr>
            <w:tcW w:w="2064" w:type="dxa"/>
          </w:tcPr>
          <w:p w14:paraId="312FB955" w14:textId="0E015405" w:rsidR="00B85734" w:rsidRPr="002C5023" w:rsidRDefault="00B85734" w:rsidP="006D2979">
            <w:pPr>
              <w:spacing w:line="240" w:lineRule="auto"/>
              <w:ind w:left="0"/>
            </w:pPr>
            <w:r w:rsidRPr="002C5023">
              <w:t>Lịch họp được phê duyệt</w:t>
            </w:r>
          </w:p>
        </w:tc>
        <w:tc>
          <w:tcPr>
            <w:tcW w:w="1731" w:type="dxa"/>
          </w:tcPr>
          <w:p w14:paraId="0EE5BFBC" w14:textId="5BA8656B" w:rsidR="00B85734" w:rsidRPr="002C5023" w:rsidRDefault="001F00C9" w:rsidP="006D2979">
            <w:pPr>
              <w:spacing w:line="240" w:lineRule="auto"/>
              <w:ind w:left="0"/>
            </w:pPr>
            <w:r w:rsidRPr="002C5023">
              <w:t>Ngay lập tức</w:t>
            </w:r>
          </w:p>
        </w:tc>
        <w:tc>
          <w:tcPr>
            <w:tcW w:w="2509" w:type="dxa"/>
          </w:tcPr>
          <w:p w14:paraId="1EF93836" w14:textId="0CF76941" w:rsidR="00B85734" w:rsidRPr="002C5023" w:rsidRDefault="00B85734" w:rsidP="006D2979">
            <w:pPr>
              <w:spacing w:line="240" w:lineRule="auto"/>
              <w:ind w:left="0"/>
            </w:pPr>
            <w:r w:rsidRPr="002C5023">
              <w:t>Cá nhân nằm trong danh sách thành phần tham gia</w:t>
            </w:r>
          </w:p>
        </w:tc>
        <w:tc>
          <w:tcPr>
            <w:tcW w:w="2510" w:type="dxa"/>
          </w:tcPr>
          <w:p w14:paraId="59EE29D6" w14:textId="0EE1752A" w:rsidR="00B85734" w:rsidRPr="002C5023" w:rsidRDefault="00B85734" w:rsidP="006D2979">
            <w:pPr>
              <w:spacing w:line="240" w:lineRule="auto"/>
              <w:ind w:left="0"/>
            </w:pPr>
            <w:r w:rsidRPr="002C5023">
              <w:t>đã mời bạn tham gia cuộc họp</w:t>
            </w:r>
          </w:p>
        </w:tc>
      </w:tr>
      <w:tr w:rsidR="00674D72" w:rsidRPr="002C5023" w14:paraId="114FED68" w14:textId="77777777" w:rsidTr="00694EB3">
        <w:tc>
          <w:tcPr>
            <w:tcW w:w="664" w:type="dxa"/>
          </w:tcPr>
          <w:p w14:paraId="2EB3FF70" w14:textId="5C602CD8" w:rsidR="00674D72" w:rsidRPr="002C5023" w:rsidRDefault="00674D72" w:rsidP="00674D72">
            <w:pPr>
              <w:spacing w:line="240" w:lineRule="auto"/>
              <w:ind w:left="0"/>
            </w:pPr>
            <w:r>
              <w:t>H05</w:t>
            </w:r>
          </w:p>
        </w:tc>
        <w:tc>
          <w:tcPr>
            <w:tcW w:w="2064" w:type="dxa"/>
          </w:tcPr>
          <w:p w14:paraId="4A5B2E3A" w14:textId="58BE77F9" w:rsidR="00674D72" w:rsidRPr="002C5023" w:rsidRDefault="00674D72" w:rsidP="00674D72">
            <w:pPr>
              <w:spacing w:line="240" w:lineRule="auto"/>
              <w:ind w:left="0"/>
            </w:pPr>
            <w:r w:rsidRPr="002C5023">
              <w:t xml:space="preserve">Lịch họp </w:t>
            </w:r>
            <w:r>
              <w:t>bị</w:t>
            </w:r>
            <w:r>
              <w:t xml:space="preserve"> hoãn</w:t>
            </w:r>
          </w:p>
        </w:tc>
        <w:tc>
          <w:tcPr>
            <w:tcW w:w="1731" w:type="dxa"/>
          </w:tcPr>
          <w:p w14:paraId="27093CF1" w14:textId="0ECB95BE" w:rsidR="00674D72" w:rsidRPr="002C5023" w:rsidRDefault="00674D72" w:rsidP="00674D72">
            <w:pPr>
              <w:spacing w:line="240" w:lineRule="auto"/>
              <w:ind w:left="0"/>
            </w:pPr>
            <w:r w:rsidRPr="002C5023">
              <w:t>Ngay lập tức</w:t>
            </w:r>
          </w:p>
        </w:tc>
        <w:tc>
          <w:tcPr>
            <w:tcW w:w="2509" w:type="dxa"/>
          </w:tcPr>
          <w:p w14:paraId="2873A32C" w14:textId="333C54D8" w:rsidR="00674D72" w:rsidRPr="002C5023" w:rsidRDefault="00674D72" w:rsidP="00674D72">
            <w:pPr>
              <w:spacing w:line="240" w:lineRule="auto"/>
              <w:ind w:left="0"/>
            </w:pPr>
            <w:r>
              <w:t>Người chủ trì</w:t>
            </w:r>
          </w:p>
        </w:tc>
        <w:tc>
          <w:tcPr>
            <w:tcW w:w="2510" w:type="dxa"/>
          </w:tcPr>
          <w:p w14:paraId="77479C9B" w14:textId="52D134D0" w:rsidR="00674D72" w:rsidRPr="002C5023" w:rsidRDefault="00674D72" w:rsidP="00674D72">
            <w:pPr>
              <w:spacing w:line="240" w:lineRule="auto"/>
              <w:ind w:left="0"/>
            </w:pPr>
            <w:r>
              <w:t xml:space="preserve">đã hoãn </w:t>
            </w:r>
            <w:bookmarkStart w:id="106" w:name="_GoBack"/>
            <w:bookmarkEnd w:id="106"/>
            <w:r w:rsidRPr="002C5023">
              <w:t>lịch họp</w:t>
            </w:r>
          </w:p>
        </w:tc>
      </w:tr>
    </w:tbl>
    <w:p w14:paraId="4B246A9B" w14:textId="77777777" w:rsidR="009F5541" w:rsidRPr="002C5023" w:rsidRDefault="009F5541" w:rsidP="006D2979">
      <w:pPr>
        <w:spacing w:line="240" w:lineRule="auto"/>
      </w:pPr>
    </w:p>
    <w:p w14:paraId="137064FF" w14:textId="44937C17" w:rsidR="0036231E" w:rsidRPr="002C5023" w:rsidRDefault="0036231E" w:rsidP="006D2979">
      <w:pPr>
        <w:widowControl/>
        <w:spacing w:before="0" w:line="240" w:lineRule="auto"/>
        <w:ind w:left="0"/>
        <w:jc w:val="center"/>
        <w:rPr>
          <w:highlight w:val="yellow"/>
        </w:rPr>
      </w:pPr>
      <w:r w:rsidRPr="002C5023">
        <w:rPr>
          <w:highlight w:val="yellow"/>
        </w:rPr>
        <w:br w:type="page"/>
      </w:r>
    </w:p>
    <w:p w14:paraId="3B9C4EDE" w14:textId="7BFA5440" w:rsidR="00554FD7" w:rsidRDefault="00DD409C" w:rsidP="006D2979">
      <w:pPr>
        <w:pStyle w:val="Heading2"/>
        <w:spacing w:line="240" w:lineRule="auto"/>
      </w:pPr>
      <w:bookmarkStart w:id="107" w:name="_Toc202190081"/>
      <w:bookmarkStart w:id="108" w:name="_Toc202190807"/>
      <w:r w:rsidRPr="004D7748">
        <w:lastRenderedPageBreak/>
        <w:t>[YC18] Bổ sung tính năng Thay đổi lịch/Bổ sung lịch/Hoãn lịch… trên app trên điện thoại</w:t>
      </w:r>
      <w:bookmarkEnd w:id="107"/>
      <w:bookmarkEnd w:id="108"/>
      <w:r w:rsidRPr="004D7748">
        <w:t xml:space="preserve"> </w:t>
      </w:r>
    </w:p>
    <w:p w14:paraId="4D7F11DC" w14:textId="56240006" w:rsidR="005C2500" w:rsidRDefault="005C2500" w:rsidP="005C2500">
      <w:pPr>
        <w:pStyle w:val="Heading3"/>
      </w:pPr>
      <w:r w:rsidRPr="002C5023">
        <w:t>Mô tả chung về yêu cầu thay đổi</w:t>
      </w:r>
    </w:p>
    <w:p w14:paraId="3E21BFDF" w14:textId="6503C272" w:rsidR="005C2500" w:rsidRDefault="005C2500" w:rsidP="005C2500">
      <w:r>
        <w:t xml:space="preserve">- </w:t>
      </w:r>
      <w:r w:rsidRPr="005C2500">
        <w:rPr>
          <w:b/>
          <w:u w:val="single"/>
        </w:rPr>
        <w:t>Mong muốn</w:t>
      </w:r>
      <w:r>
        <w:t xml:space="preserve">: </w:t>
      </w:r>
      <w:r w:rsidRPr="004D7748">
        <w:t>Bổ sung tính năng Thay đổi lịch/Bổ sung lịch/Hoãn lịch</w:t>
      </w:r>
    </w:p>
    <w:p w14:paraId="3EC3FFAA" w14:textId="77777777" w:rsidR="005C2500" w:rsidRPr="002C5023" w:rsidRDefault="005C2500" w:rsidP="005C2500">
      <w:pPr>
        <w:pStyle w:val="Heading3"/>
        <w:spacing w:line="240" w:lineRule="auto"/>
      </w:pPr>
      <w:r w:rsidRPr="002C5023">
        <w:t xml:space="preserve">Mô tả thay đổi về yêu cầu nghiệp vụ </w:t>
      </w:r>
    </w:p>
    <w:p w14:paraId="5C477038" w14:textId="44712CF1" w:rsidR="005C2500" w:rsidRDefault="006079BB" w:rsidP="005C2500">
      <w:r>
        <w:t>- Áp dụng với các phiên bản: ipad, app android, app ios</w:t>
      </w:r>
    </w:p>
    <w:p w14:paraId="44D5F3FD" w14:textId="6C263892" w:rsidR="006079BB" w:rsidRDefault="006079BB" w:rsidP="005C2500">
      <w:r>
        <w:t xml:space="preserve">- </w:t>
      </w:r>
      <w:r w:rsidRPr="006079BB">
        <w:t xml:space="preserve">Bổ sung </w:t>
      </w:r>
      <w:r w:rsidR="00093A5D">
        <w:t xml:space="preserve">chức năng Thêm </w:t>
      </w:r>
      <w:r w:rsidR="00C603EB">
        <w:t>L</w:t>
      </w:r>
      <w:r w:rsidR="00093A5D">
        <w:t>ịch, Sửa lịch, D</w:t>
      </w:r>
      <w:r w:rsidRPr="006079BB">
        <w:t>uyệt lị</w:t>
      </w:r>
      <w:r w:rsidR="00093A5D">
        <w:t>ch, Từ chối lịch. Các yêu cầu chức năng tương tự phiên bản web</w:t>
      </w:r>
    </w:p>
    <w:p w14:paraId="2F62B023" w14:textId="006F5E3F" w:rsidR="00093A5D" w:rsidRDefault="00093A5D" w:rsidP="005C2500">
      <w:r w:rsidRPr="00093A5D">
        <w:t xml:space="preserve">- </w:t>
      </w:r>
      <w:r>
        <w:t>Hệ thống kiểm tra: nếu user có vai trò là Chủ trì lịch họp thì user có thêm các quyền sau:</w:t>
      </w:r>
    </w:p>
    <w:p w14:paraId="26AACB6D" w14:textId="206F4FA1" w:rsidR="00093A5D" w:rsidRDefault="00093A5D" w:rsidP="005C2500">
      <w:r>
        <w:t xml:space="preserve">+ </w:t>
      </w:r>
      <w:r w:rsidRPr="00093A5D">
        <w:t xml:space="preserve"> </w:t>
      </w:r>
      <w:r>
        <w:t>Chỉnh sửa lịch họp</w:t>
      </w:r>
    </w:p>
    <w:p w14:paraId="694E9FB0" w14:textId="2BC26CC6" w:rsidR="00093A5D" w:rsidRDefault="00093A5D" w:rsidP="005C2500">
      <w:r>
        <w:tab/>
        <w:t>+ TH1: Lịch họp chưa được phê duyệt -&gt; Cập nhật dữ liệu được sửa</w:t>
      </w:r>
    </w:p>
    <w:p w14:paraId="5CD3B601" w14:textId="09178874" w:rsidR="00093A5D" w:rsidRDefault="00093A5D" w:rsidP="005C2500">
      <w:r>
        <w:tab/>
        <w:t>+ TH2: Lịch họp đã được phê duyệt -&gt; Cập nhật dữ liệu được sửa và gửi thông báo cho user tham gia cuộc họp (ref 3.14/Bảng kịch bản Lịch họp/ID=H03)</w:t>
      </w:r>
    </w:p>
    <w:p w14:paraId="7044B1D8" w14:textId="02395CE6" w:rsidR="00093A5D" w:rsidRDefault="00093A5D" w:rsidP="005C2500">
      <w:r>
        <w:t>+  Từ chối lịch đã duyệt</w:t>
      </w:r>
      <w:r w:rsidR="00C603EB">
        <w:t xml:space="preserve">. </w:t>
      </w:r>
      <w:r w:rsidR="00C603EB">
        <w:t xml:space="preserve">Cập nhật dữ </w:t>
      </w:r>
      <w:r w:rsidR="00C603EB">
        <w:t xml:space="preserve">trạng thái lịch và Thông báo cho người tham gia </w:t>
      </w:r>
      <w:r w:rsidR="008A019E">
        <w:t>(ref 3.14/Bảng kịch bản Lịch họp/ID=</w:t>
      </w:r>
      <w:r w:rsidR="00C603EB">
        <w:t>H04</w:t>
      </w:r>
      <w:r w:rsidR="008A019E">
        <w:t>)</w:t>
      </w:r>
    </w:p>
    <w:p w14:paraId="54EEDEBC" w14:textId="45480659" w:rsidR="00DD409C" w:rsidRPr="002C5023" w:rsidRDefault="008A019E" w:rsidP="006D2979">
      <w:pPr>
        <w:pStyle w:val="Heading2"/>
        <w:spacing w:line="240" w:lineRule="auto"/>
      </w:pPr>
      <w:bookmarkStart w:id="109" w:name="_Toc202190082"/>
      <w:bookmarkStart w:id="110" w:name="_Toc202190808"/>
      <w:r w:rsidRPr="002C5023">
        <w:t xml:space="preserve"> </w:t>
      </w:r>
      <w:r w:rsidR="00DD409C" w:rsidRPr="002C5023">
        <w:t>[YC19] Tối ưu giao diện, Bổ sung thêm các thông tin cần thiết cho người xem khi xem lịch mà ko cần ấn vào cụ thể, chi tiết</w:t>
      </w:r>
      <w:bookmarkEnd w:id="109"/>
      <w:bookmarkEnd w:id="110"/>
    </w:p>
    <w:p w14:paraId="411B13B2" w14:textId="1151A905" w:rsidR="00117E8A" w:rsidRPr="002C5023" w:rsidRDefault="00117E8A" w:rsidP="006D2979">
      <w:pPr>
        <w:pStyle w:val="Heading3"/>
        <w:spacing w:line="240" w:lineRule="auto"/>
      </w:pPr>
      <w:bookmarkStart w:id="111" w:name="_Toc202190083"/>
      <w:r w:rsidRPr="002C5023">
        <w:t>Mô tả chung về yêu cầu thay đổi</w:t>
      </w:r>
      <w:bookmarkEnd w:id="111"/>
    </w:p>
    <w:p w14:paraId="04CDD5D3" w14:textId="206534E2" w:rsidR="00117E8A" w:rsidRPr="002C5023" w:rsidRDefault="00117E8A" w:rsidP="006D2979">
      <w:pPr>
        <w:tabs>
          <w:tab w:val="left" w:pos="8272"/>
        </w:tabs>
        <w:spacing w:line="240" w:lineRule="auto"/>
      </w:pPr>
      <w:r w:rsidRPr="002C5023">
        <w:t xml:space="preserve">- </w:t>
      </w:r>
      <w:r w:rsidRPr="002C5023">
        <w:rPr>
          <w:b/>
          <w:u w:val="single"/>
        </w:rPr>
        <w:t>Hiện tại</w:t>
      </w:r>
      <w:r w:rsidRPr="002C5023">
        <w:t>: Người dùng muốn xem các thông tin “Chủ trì” của lịch họp thì phải ấn vào lịch họp đó -&gt; gây mất thời gian và khó theo dõi</w:t>
      </w:r>
    </w:p>
    <w:p w14:paraId="4D523316" w14:textId="786FE88F" w:rsidR="00117E8A" w:rsidRPr="002C5023" w:rsidRDefault="00117E8A" w:rsidP="006D2979">
      <w:pPr>
        <w:tabs>
          <w:tab w:val="left" w:pos="8272"/>
        </w:tabs>
        <w:spacing w:line="240" w:lineRule="auto"/>
      </w:pPr>
      <w:r w:rsidRPr="002C5023">
        <w:t xml:space="preserve">- </w:t>
      </w:r>
      <w:r w:rsidRPr="002C5023">
        <w:rPr>
          <w:b/>
          <w:u w:val="single"/>
        </w:rPr>
        <w:t>Mong muốn</w:t>
      </w:r>
      <w:r w:rsidRPr="002C5023">
        <w:t>: Bổ sung các thông tin cần thiết ra ngoài danh sách lịch họp để dễ dàng theo dõi. Tối ưu lại giao diện của danh sách lịch họp</w:t>
      </w:r>
    </w:p>
    <w:p w14:paraId="6186CBDC" w14:textId="1A97B3AE" w:rsidR="00117E8A" w:rsidRPr="002C5023" w:rsidRDefault="00117E8A" w:rsidP="006D2979">
      <w:pPr>
        <w:pStyle w:val="Heading3"/>
        <w:spacing w:line="240" w:lineRule="auto"/>
      </w:pPr>
      <w:bookmarkStart w:id="112" w:name="_Toc202190084"/>
      <w:r w:rsidRPr="002C5023">
        <w:t>Mô tả thay đổi về yêu cầu nghiệp vụ</w:t>
      </w:r>
      <w:bookmarkEnd w:id="112"/>
      <w:r w:rsidR="00F51751" w:rsidRPr="002C5023">
        <w:t xml:space="preserve"> </w:t>
      </w:r>
    </w:p>
    <w:p w14:paraId="48D4E464" w14:textId="120ABA9A" w:rsidR="000C0791" w:rsidRPr="002C5023" w:rsidRDefault="000C0791" w:rsidP="006D2979">
      <w:pPr>
        <w:spacing w:line="240" w:lineRule="auto"/>
      </w:pPr>
      <w:r w:rsidRPr="002C5023">
        <w:t>- Áp dụng với các phiên bản: web, ipad, app ios, app android</w:t>
      </w:r>
    </w:p>
    <w:p w14:paraId="40A554B3" w14:textId="2E66A4C8" w:rsidR="000C0791" w:rsidRPr="002C5023" w:rsidRDefault="000C0791" w:rsidP="006D2979">
      <w:pPr>
        <w:spacing w:line="240" w:lineRule="auto"/>
      </w:pPr>
      <w:r w:rsidRPr="002C5023">
        <w:t>- Tại menu cấp 1 -&gt; Lịch -&gt; Lịch tuần lãnh đạo</w:t>
      </w:r>
    </w:p>
    <w:p w14:paraId="57454152" w14:textId="012CCDBC" w:rsidR="00822806" w:rsidRPr="002C5023" w:rsidRDefault="000C0791" w:rsidP="006D2979">
      <w:pPr>
        <w:spacing w:line="240" w:lineRule="auto"/>
      </w:pPr>
      <w:r w:rsidRPr="002C5023">
        <w:t>+ B</w:t>
      </w:r>
      <w:r w:rsidR="00CC7FA9" w:rsidRPr="002C5023">
        <w:t>ổ sung hiển thị thêm trường thông tin “Người chủ trì” =&gt; Hiển thị 4 thông tin</w:t>
      </w:r>
      <w:r w:rsidR="00F51751" w:rsidRPr="002C5023">
        <w:t xml:space="preserve"> của buổi họp</w:t>
      </w:r>
      <w:r w:rsidR="003A2C2F">
        <w:t>: thời gian họp, nội dung</w:t>
      </w:r>
      <w:r w:rsidR="00CC7FA9" w:rsidRPr="002C5023">
        <w:t>,</w:t>
      </w:r>
      <w:r w:rsidR="00C603EB">
        <w:t xml:space="preserve"> người</w:t>
      </w:r>
      <w:r w:rsidR="00CC7FA9" w:rsidRPr="002C5023">
        <w:t xml:space="preserve"> chủ trì, địa điểm</w:t>
      </w:r>
      <w:r w:rsidR="008E098C" w:rsidRPr="002C5023">
        <w:t xml:space="preserve">. </w:t>
      </w:r>
    </w:p>
    <w:p w14:paraId="1DA7EE64" w14:textId="704CF4DB" w:rsidR="00F51751" w:rsidRPr="002C5023" w:rsidRDefault="00F51751" w:rsidP="006D2979">
      <w:pPr>
        <w:spacing w:line="240" w:lineRule="auto"/>
        <w:rPr>
          <w:b/>
        </w:rPr>
      </w:pPr>
      <w:r w:rsidRPr="002C5023">
        <w:t xml:space="preserve">+Định dạng hiển thị người chủ trì: </w:t>
      </w:r>
      <w:r w:rsidRPr="002C5023">
        <w:rPr>
          <w:b/>
        </w:rPr>
        <w:t xml:space="preserve">[Tên vai trò người chủ trì] </w:t>
      </w:r>
      <w:r w:rsidR="00374462" w:rsidRPr="002C5023">
        <w:rPr>
          <w:b/>
        </w:rPr>
        <w:t>+</w:t>
      </w:r>
      <w:r w:rsidR="00FB1514" w:rsidRPr="002C5023">
        <w:rPr>
          <w:b/>
        </w:rPr>
        <w:t xml:space="preserve"> </w:t>
      </w:r>
      <w:r w:rsidRPr="002C5023">
        <w:rPr>
          <w:b/>
        </w:rPr>
        <w:t xml:space="preserve">[Họ và tên người chủ trì] </w:t>
      </w:r>
      <w:r w:rsidR="00374462" w:rsidRPr="002C5023">
        <w:rPr>
          <w:b/>
        </w:rPr>
        <w:t xml:space="preserve">+ </w:t>
      </w:r>
      <w:r w:rsidRPr="002C5023">
        <w:rPr>
          <w:b/>
        </w:rPr>
        <w:t>(Chủ trì)</w:t>
      </w:r>
      <w:r w:rsidR="000C0791" w:rsidRPr="002C5023">
        <w:rPr>
          <w:b/>
        </w:rPr>
        <w:t>.</w:t>
      </w:r>
    </w:p>
    <w:p w14:paraId="1FD41AB5" w14:textId="358313C0" w:rsidR="00F51751" w:rsidRPr="002C5023" w:rsidRDefault="00F51751" w:rsidP="006D2979">
      <w:pPr>
        <w:spacing w:line="240" w:lineRule="auto"/>
        <w:ind w:left="777" w:firstLine="663"/>
      </w:pPr>
      <w:r w:rsidRPr="002C5023">
        <w:t>Vd: Bộ trưởng Nguyễn Bá Hùng (Chủ trì)</w:t>
      </w:r>
    </w:p>
    <w:p w14:paraId="2DC6BC81" w14:textId="26A70FFD" w:rsidR="00FB1514" w:rsidRPr="002C5023" w:rsidRDefault="00FB1514" w:rsidP="006D2979">
      <w:pPr>
        <w:widowControl/>
        <w:spacing w:before="0" w:line="240" w:lineRule="auto"/>
        <w:ind w:left="0"/>
      </w:pPr>
      <w:r w:rsidRPr="002C5023">
        <w:lastRenderedPageBreak/>
        <w:t xml:space="preserve">- Giao diện phiên bản web: </w:t>
      </w:r>
    </w:p>
    <w:p w14:paraId="3C3A65B9" w14:textId="77777777" w:rsidR="00FB1514" w:rsidRPr="002C5023" w:rsidRDefault="00FB1514" w:rsidP="006D2979">
      <w:pPr>
        <w:widowControl/>
        <w:spacing w:before="0" w:line="240" w:lineRule="auto"/>
        <w:ind w:left="0"/>
        <w:rPr>
          <w:highlight w:val="yellow"/>
        </w:rPr>
      </w:pPr>
      <w:r w:rsidRPr="002C5023">
        <w:rPr>
          <w:noProof/>
        </w:rPr>
        <w:drawing>
          <wp:inline distT="0" distB="0" distL="0" distR="0" wp14:anchorId="7C1A8FD7" wp14:editId="220D1894">
            <wp:extent cx="5916295" cy="369760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16295" cy="3697605"/>
                    </a:xfrm>
                    <a:prstGeom prst="rect">
                      <a:avLst/>
                    </a:prstGeom>
                  </pic:spPr>
                </pic:pic>
              </a:graphicData>
            </a:graphic>
          </wp:inline>
        </w:drawing>
      </w:r>
      <w:r w:rsidRPr="002C5023">
        <w:rPr>
          <w:highlight w:val="yellow"/>
        </w:rPr>
        <w:t xml:space="preserve"> </w:t>
      </w:r>
    </w:p>
    <w:p w14:paraId="275D4147" w14:textId="77777777" w:rsidR="00FB1514" w:rsidRPr="002C5023" w:rsidRDefault="00FB1514" w:rsidP="006D2979">
      <w:pPr>
        <w:widowControl/>
        <w:spacing w:before="0" w:line="240" w:lineRule="auto"/>
        <w:ind w:left="0"/>
      </w:pPr>
      <w:r w:rsidRPr="002C5023">
        <w:t>- Giao diện phiên bản ipad:</w:t>
      </w:r>
    </w:p>
    <w:p w14:paraId="3F9DF6D1" w14:textId="77777777" w:rsidR="00FB1514" w:rsidRPr="002C5023" w:rsidRDefault="00FB1514" w:rsidP="006D2979">
      <w:pPr>
        <w:widowControl/>
        <w:spacing w:before="0" w:line="240" w:lineRule="auto"/>
        <w:ind w:left="0"/>
        <w:rPr>
          <w:highlight w:val="yellow"/>
        </w:rPr>
      </w:pPr>
      <w:r w:rsidRPr="002C5023">
        <w:rPr>
          <w:noProof/>
        </w:rPr>
        <w:drawing>
          <wp:inline distT="0" distB="0" distL="0" distR="0" wp14:anchorId="6B74A7C6" wp14:editId="7555581A">
            <wp:extent cx="5916295" cy="4132580"/>
            <wp:effectExtent l="0" t="0" r="825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16295" cy="4132580"/>
                    </a:xfrm>
                    <a:prstGeom prst="rect">
                      <a:avLst/>
                    </a:prstGeom>
                  </pic:spPr>
                </pic:pic>
              </a:graphicData>
            </a:graphic>
          </wp:inline>
        </w:drawing>
      </w:r>
      <w:r w:rsidRPr="002C5023">
        <w:rPr>
          <w:highlight w:val="yellow"/>
        </w:rPr>
        <w:t xml:space="preserve"> </w:t>
      </w:r>
    </w:p>
    <w:p w14:paraId="6007EA9C" w14:textId="77777777" w:rsidR="002B294D" w:rsidRDefault="002B294D">
      <w:pPr>
        <w:widowControl/>
        <w:spacing w:before="0" w:line="240" w:lineRule="auto"/>
        <w:ind w:left="0"/>
      </w:pPr>
      <w:r>
        <w:br w:type="page"/>
      </w:r>
    </w:p>
    <w:p w14:paraId="2A128858" w14:textId="256648E9" w:rsidR="00FB1514" w:rsidRPr="002C5023" w:rsidRDefault="00FB1514" w:rsidP="006D2979">
      <w:pPr>
        <w:widowControl/>
        <w:spacing w:before="0" w:line="240" w:lineRule="auto"/>
        <w:ind w:left="0"/>
      </w:pPr>
      <w:r w:rsidRPr="002C5023">
        <w:lastRenderedPageBreak/>
        <w:t>- Giao diện phiên bản mobile (app ios, app android):</w:t>
      </w:r>
    </w:p>
    <w:p w14:paraId="00997EBA" w14:textId="4F9D7195" w:rsidR="00612600" w:rsidRDefault="00FB1514" w:rsidP="006D2979">
      <w:pPr>
        <w:spacing w:line="240" w:lineRule="auto"/>
        <w:jc w:val="center"/>
      </w:pPr>
      <w:r w:rsidRPr="002C5023">
        <w:rPr>
          <w:noProof/>
        </w:rPr>
        <w:drawing>
          <wp:inline distT="0" distB="0" distL="0" distR="0" wp14:anchorId="6621E357" wp14:editId="3D1B7139">
            <wp:extent cx="2055571" cy="4450707"/>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60721" cy="4461859"/>
                    </a:xfrm>
                    <a:prstGeom prst="rect">
                      <a:avLst/>
                    </a:prstGeom>
                  </pic:spPr>
                </pic:pic>
              </a:graphicData>
            </a:graphic>
          </wp:inline>
        </w:drawing>
      </w:r>
    </w:p>
    <w:p w14:paraId="1ED1153C" w14:textId="77777777" w:rsidR="00612600" w:rsidRPr="00612600" w:rsidRDefault="00612600" w:rsidP="00612600"/>
    <w:p w14:paraId="63989CB9" w14:textId="77777777" w:rsidR="00612600" w:rsidRPr="00612600" w:rsidRDefault="00612600" w:rsidP="00612600"/>
    <w:p w14:paraId="4096C14A" w14:textId="77777777" w:rsidR="00612600" w:rsidRPr="00612600" w:rsidRDefault="00612600" w:rsidP="00612600"/>
    <w:p w14:paraId="0380366F" w14:textId="77777777" w:rsidR="00612600" w:rsidRPr="00612600" w:rsidRDefault="00612600" w:rsidP="00612600"/>
    <w:p w14:paraId="7FF15D0A" w14:textId="77777777" w:rsidR="00612600" w:rsidRPr="00612600" w:rsidRDefault="00612600" w:rsidP="00612600"/>
    <w:p w14:paraId="1EB85407" w14:textId="77777777" w:rsidR="00612600" w:rsidRPr="00612600" w:rsidRDefault="00612600" w:rsidP="00612600"/>
    <w:p w14:paraId="5BC89449" w14:textId="77777777" w:rsidR="00612600" w:rsidRPr="00612600" w:rsidRDefault="00612600" w:rsidP="00612600"/>
    <w:p w14:paraId="108322AB" w14:textId="77777777" w:rsidR="00612600" w:rsidRPr="00612600" w:rsidRDefault="00612600" w:rsidP="00612600"/>
    <w:p w14:paraId="4FE15C31" w14:textId="77777777" w:rsidR="00612600" w:rsidRPr="00612600" w:rsidRDefault="00612600" w:rsidP="00612600"/>
    <w:p w14:paraId="661B3DAA" w14:textId="77D12DB3" w:rsidR="00612600" w:rsidRDefault="00612600" w:rsidP="00612600"/>
    <w:p w14:paraId="2ED33646" w14:textId="38EC8759" w:rsidR="00612600" w:rsidRDefault="00612600">
      <w:pPr>
        <w:widowControl/>
        <w:spacing w:before="0" w:line="240" w:lineRule="auto"/>
        <w:ind w:left="0"/>
      </w:pPr>
      <w:r>
        <w:br w:type="page"/>
      </w:r>
    </w:p>
    <w:p w14:paraId="510AE4BF" w14:textId="0566D199" w:rsidR="00AF2E88" w:rsidRDefault="00AF2E88" w:rsidP="00AF2E88">
      <w:pPr>
        <w:pStyle w:val="Heading2"/>
      </w:pPr>
      <w:r>
        <w:lastRenderedPageBreak/>
        <w:t>[YC20]</w:t>
      </w:r>
      <w:r w:rsidRPr="00AF2E88">
        <w:t xml:space="preserve"> Tại màn hình chọn người xử lý tiếp theo của văn bản đi của Thứ trưởng -&gt; Ẩn thông tin người nhận để biết</w:t>
      </w:r>
    </w:p>
    <w:p w14:paraId="54838909" w14:textId="76688FC0" w:rsidR="00A15E76" w:rsidRDefault="00A15E76" w:rsidP="00A15E76">
      <w:pPr>
        <w:pStyle w:val="Heading3"/>
      </w:pPr>
      <w:r>
        <w:t>Mô tả chung về yêu cầu thay đổi</w:t>
      </w:r>
    </w:p>
    <w:p w14:paraId="245FAC4B" w14:textId="6558D90D" w:rsidR="00A15E76" w:rsidRDefault="00A15E76" w:rsidP="00A15E76">
      <w:r>
        <w:t xml:space="preserve">- </w:t>
      </w:r>
      <w:r w:rsidRPr="00A15E76">
        <w:rPr>
          <w:b/>
          <w:u w:val="single"/>
        </w:rPr>
        <w:t>Hiện trạng</w:t>
      </w:r>
      <w:r>
        <w:t xml:space="preserve">: </w:t>
      </w:r>
      <w:r>
        <w:t>Tại màn hình chọn người xử lý tiếp theo cho văn bản đi của Thứ trưởng, hệ thống luôn hiển thị ô "người nhận để biết", kể cả khi không có dữ liệu.</w:t>
      </w:r>
    </w:p>
    <w:p w14:paraId="1C8BBEC9" w14:textId="134AB8D2" w:rsidR="00A15E76" w:rsidRDefault="00A15E76" w:rsidP="00A15E76">
      <w:r>
        <w:t xml:space="preserve">- </w:t>
      </w:r>
      <w:r w:rsidRPr="00A15E76">
        <w:rPr>
          <w:b/>
          <w:u w:val="single"/>
        </w:rPr>
        <w:t>Mong muốn</w:t>
      </w:r>
      <w:r>
        <w:t>: Với vai trò Thứ trưởng, ẩn thông tin người nhận để biết khi không có</w:t>
      </w:r>
      <w:r w:rsidR="005F4BF6">
        <w:t xml:space="preserve"> cấu hình sẵn</w:t>
      </w:r>
      <w:r>
        <w:t xml:space="preserve"> dữ liệu</w:t>
      </w:r>
    </w:p>
    <w:p w14:paraId="510990F9" w14:textId="1E30DD74" w:rsidR="00A15E76" w:rsidRDefault="00A15E76" w:rsidP="00A15E76">
      <w:pPr>
        <w:pStyle w:val="Heading3"/>
      </w:pPr>
      <w:r>
        <w:t>Mô tả thay đổi về luồng nghiệp vụ</w:t>
      </w:r>
    </w:p>
    <w:p w14:paraId="53AC77B7" w14:textId="6BFD4666" w:rsidR="00A15E76" w:rsidRDefault="00A15E76" w:rsidP="00A15E76">
      <w:r>
        <w:t>- Áp dụng với các phiên bản: web</w:t>
      </w:r>
    </w:p>
    <w:p w14:paraId="6E82A80B" w14:textId="44E45B2D" w:rsidR="005F4BF6" w:rsidRDefault="005F4BF6" w:rsidP="00A15E76">
      <w:r>
        <w:t>- Áp dụng với vai trò Thứ trưởng</w:t>
      </w:r>
    </w:p>
    <w:p w14:paraId="579B5FC0" w14:textId="500DAEFA" w:rsidR="00A15E76" w:rsidRDefault="00A15E76" w:rsidP="00A15E76">
      <w:r>
        <w:t xml:space="preserve">- Tại menu cấp 1 -&gt; Văn bản đi -&gt; </w:t>
      </w:r>
      <w:r w:rsidR="00193106">
        <w:t xml:space="preserve">Tại menu cấp 2-&gt; Tab: Chờ xử lý </w:t>
      </w:r>
      <w:r w:rsidR="005F4BF6">
        <w:t xml:space="preserve">-&gt; </w:t>
      </w:r>
      <w:r w:rsidR="00193106">
        <w:t>Chuyển xử lý</w:t>
      </w:r>
    </w:p>
    <w:p w14:paraId="54840ACA" w14:textId="11F43F33" w:rsidR="005F4BF6" w:rsidRDefault="005F4BF6" w:rsidP="00A15E76">
      <w:r>
        <w:t>+ Nếu trong luồng văn bản đi có cấu hình người nhận để biết -&gt; Hiển thị bảng thông tin người nhận để biết</w:t>
      </w:r>
    </w:p>
    <w:p w14:paraId="5F8D10D9" w14:textId="2EF9DBC4" w:rsidR="005F4BF6" w:rsidRDefault="005F4BF6" w:rsidP="005F4BF6">
      <w:r>
        <w:t xml:space="preserve">+ Nếu trong luồng văn bản đi </w:t>
      </w:r>
      <w:r>
        <w:t>không</w:t>
      </w:r>
      <w:r>
        <w:t xml:space="preserve"> cấu hình người nhận để biết -&gt; </w:t>
      </w:r>
      <w:r>
        <w:t>Ẩn bảng thông tin người nhận để biết</w:t>
      </w:r>
    </w:p>
    <w:p w14:paraId="6CD5ED7D" w14:textId="51B46F72" w:rsidR="00AF2E88" w:rsidRDefault="00AF2E88" w:rsidP="00AF2E88">
      <w:pPr>
        <w:pStyle w:val="Heading2"/>
      </w:pPr>
      <w:r>
        <w:t xml:space="preserve"> [YC21] </w:t>
      </w:r>
      <w:r w:rsidRPr="00AF2E88">
        <w:t>Tại màn hình chọn người xử lý tiếp theo của văn bản đi của Thứ trưởng -&gt; Ẩn thông tin Số ngày xử lý</w:t>
      </w:r>
    </w:p>
    <w:p w14:paraId="3E668877" w14:textId="606819A1" w:rsidR="00193106" w:rsidRDefault="00193106" w:rsidP="00193106">
      <w:pPr>
        <w:pStyle w:val="Heading3"/>
      </w:pPr>
      <w:r>
        <w:t>Mô tả chung về yêu cầu thay đổi</w:t>
      </w:r>
    </w:p>
    <w:p w14:paraId="14AC2EBA" w14:textId="0239EA21" w:rsidR="00193106" w:rsidRPr="00193106" w:rsidRDefault="00193106" w:rsidP="00193106">
      <w:r>
        <w:t xml:space="preserve">- </w:t>
      </w:r>
      <w:r w:rsidRPr="00A15E76">
        <w:rPr>
          <w:b/>
          <w:u w:val="single"/>
        </w:rPr>
        <w:t>Mong muốn</w:t>
      </w:r>
      <w:r>
        <w:t>: Với vai trò Thứ trưởng, Tại màn hình chọn người xử lý tiếp theo cho văn bản đi của Thứ trưởng</w:t>
      </w:r>
      <w:r>
        <w:t>-&gt; Ẩn thông tin “Số ngày xử lý”</w:t>
      </w:r>
      <w:r>
        <w:t xml:space="preserve"> </w:t>
      </w:r>
    </w:p>
    <w:p w14:paraId="12245344" w14:textId="669D03C0" w:rsidR="00193106" w:rsidRDefault="00193106" w:rsidP="00193106">
      <w:pPr>
        <w:pStyle w:val="Heading3"/>
      </w:pPr>
      <w:r>
        <w:t>Mô tả thay đổi về luồng nghiệp vụ</w:t>
      </w:r>
    </w:p>
    <w:p w14:paraId="5D5A2DB1" w14:textId="77777777" w:rsidR="00193106" w:rsidRDefault="00193106" w:rsidP="00193106">
      <w:r>
        <w:t>- Áp dụng với các phiên bản: web</w:t>
      </w:r>
    </w:p>
    <w:p w14:paraId="6797BAC9" w14:textId="77777777" w:rsidR="00193106" w:rsidRDefault="00193106" w:rsidP="00193106">
      <w:r>
        <w:t>- Áp dụng với vai trò Thứ trưởng</w:t>
      </w:r>
    </w:p>
    <w:p w14:paraId="42E5A8E8" w14:textId="77777777" w:rsidR="00193106" w:rsidRDefault="00193106" w:rsidP="00193106">
      <w:r>
        <w:t>- Tại menu cấp 1 -&gt; Văn bản đi -&gt; Tại menu cấp 2-&gt; Tab: Chờ xử lý -&gt; Chuyển xử lý</w:t>
      </w:r>
    </w:p>
    <w:p w14:paraId="30A5C0EE" w14:textId="50A2A252" w:rsidR="00193106" w:rsidRPr="00193106" w:rsidRDefault="00193106" w:rsidP="00193106">
      <w:r>
        <w:t xml:space="preserve">+Ẩn thông tin </w:t>
      </w:r>
      <w:r>
        <w:t>“Số ngày xử lý”</w:t>
      </w:r>
    </w:p>
    <w:p w14:paraId="0D98A2CE" w14:textId="1146BFB3" w:rsidR="00AF2E88" w:rsidRDefault="00AF2E88" w:rsidP="00AF2E88">
      <w:pPr>
        <w:pStyle w:val="Heading2"/>
      </w:pPr>
      <w:r>
        <w:lastRenderedPageBreak/>
        <w:t xml:space="preserve">[YC22] </w:t>
      </w:r>
      <w:r w:rsidRPr="00AF2E88">
        <w:t>Nâng số lượng kí tự mục Ý kiến xử lý từ 1000 lên 5000 ký tự</w:t>
      </w:r>
    </w:p>
    <w:p w14:paraId="3EA99E5E" w14:textId="4C4352E2" w:rsidR="00193106" w:rsidRDefault="00193106" w:rsidP="00193106">
      <w:pPr>
        <w:pStyle w:val="Heading3"/>
      </w:pPr>
      <w:r>
        <w:t>Mô tả chung về yêu cầu thay đổi</w:t>
      </w:r>
    </w:p>
    <w:p w14:paraId="4DCF77AD" w14:textId="0DD598EB" w:rsidR="00193106" w:rsidRDefault="00193106" w:rsidP="00193106">
      <w:r>
        <w:t xml:space="preserve">- </w:t>
      </w:r>
      <w:r w:rsidRPr="00223917">
        <w:rPr>
          <w:b/>
          <w:u w:val="single"/>
        </w:rPr>
        <w:t>Hiện trạng</w:t>
      </w:r>
      <w:r>
        <w:t>: Input nhập Ý kiến của V</w:t>
      </w:r>
      <w:r w:rsidRPr="00193106">
        <w:t xml:space="preserve">ăn bản đến, </w:t>
      </w:r>
      <w:r>
        <w:t>Văn bản đi, P</w:t>
      </w:r>
      <w:r w:rsidRPr="00193106">
        <w:t>hiếu trình</w:t>
      </w:r>
      <w:r>
        <w:t xml:space="preserve"> bị giới hạn số ký tự nhập là 1000 ký tự </w:t>
      </w:r>
    </w:p>
    <w:p w14:paraId="6A7AB530" w14:textId="2E83FA8F" w:rsidR="00193106" w:rsidRDefault="00193106" w:rsidP="00193106">
      <w:r>
        <w:t xml:space="preserve">- </w:t>
      </w:r>
      <w:r w:rsidRPr="00223917">
        <w:rPr>
          <w:b/>
          <w:u w:val="single"/>
        </w:rPr>
        <w:t>Mong muốn</w:t>
      </w:r>
      <w:r>
        <w:t xml:space="preserve">: </w:t>
      </w:r>
      <w:r w:rsidR="00223917">
        <w:t>Thay đổi số ký tự giới hạn của t</w:t>
      </w:r>
      <w:r>
        <w:t>ất cả các ô input nhập Ý kiến củ</w:t>
      </w:r>
      <w:r w:rsidR="00223917">
        <w:t xml:space="preserve">a văn bản đến, đi, phiếu trình thành </w:t>
      </w:r>
      <w:r>
        <w:t>5000</w:t>
      </w:r>
      <w:r w:rsidR="00223917">
        <w:t xml:space="preserve"> ký tự</w:t>
      </w:r>
    </w:p>
    <w:p w14:paraId="71265B65" w14:textId="269793BA" w:rsidR="00193106" w:rsidRDefault="00193106" w:rsidP="00193106">
      <w:pPr>
        <w:pStyle w:val="Heading3"/>
      </w:pPr>
      <w:r>
        <w:t>Mô tả thay đổi về luồng nghiệp vụ</w:t>
      </w:r>
    </w:p>
    <w:p w14:paraId="6234F8B7" w14:textId="47BB2768" w:rsidR="00193106" w:rsidRDefault="00223917" w:rsidP="00561F89">
      <w:pPr>
        <w:pStyle w:val="NormalIndent"/>
        <w:numPr>
          <w:ilvl w:val="0"/>
          <w:numId w:val="0"/>
        </w:numPr>
      </w:pPr>
      <w:r>
        <w:t>- Áp dụng với các phiên bản: web, ipad, app android, app ios</w:t>
      </w:r>
    </w:p>
    <w:p w14:paraId="4FFF4367" w14:textId="3AC29D7C" w:rsidR="00223917" w:rsidRDefault="00223917" w:rsidP="00561F89">
      <w:pPr>
        <w:pStyle w:val="NormalIndent"/>
        <w:numPr>
          <w:ilvl w:val="0"/>
          <w:numId w:val="0"/>
        </w:numPr>
      </w:pPr>
      <w:r>
        <w:t>- Tại menu cấp 1 -&gt; Văn bản đến -&gt; Menu cấp 2 -&gt; Các</w:t>
      </w:r>
      <w:r>
        <w:t xml:space="preserve"> tab: Tiếp nhận văn bản, Chờ xử lý, Đang xử lý, Đã xử lý, Nhận để biết, Tra cứu văn bản </w:t>
      </w:r>
      <w:r>
        <w:t>-&gt; Chi tiết văn bản -&gt; Ô input Ý kiến xử lý -&gt; Số ký tự tối đa được nhập là 5000 ký tự</w:t>
      </w:r>
    </w:p>
    <w:p w14:paraId="384B1F9C" w14:textId="41CCF841" w:rsidR="00223917" w:rsidRDefault="00223917" w:rsidP="00561F89">
      <w:pPr>
        <w:pStyle w:val="NormalIndent"/>
        <w:numPr>
          <w:ilvl w:val="0"/>
          <w:numId w:val="0"/>
        </w:numPr>
      </w:pPr>
      <w:r>
        <w:t>- Tại menu cấp 1 -&gt; Văn bản đ</w:t>
      </w:r>
      <w:r>
        <w:t>i</w:t>
      </w:r>
      <w:r>
        <w:t xml:space="preserve"> -&gt; Menu cấp 2 -&gt; </w:t>
      </w:r>
      <w:r>
        <w:t>Các</w:t>
      </w:r>
      <w:r>
        <w:t xml:space="preserve"> tab: </w:t>
      </w:r>
      <w:r w:rsidRPr="00223917">
        <w:rPr>
          <w:color w:val="000000" w:themeColor="text1"/>
        </w:rPr>
        <w:t xml:space="preserve">Dự thảo, </w:t>
      </w:r>
      <w:proofErr w:type="gramStart"/>
      <w:r w:rsidRPr="00223917">
        <w:rPr>
          <w:color w:val="000000" w:themeColor="text1"/>
        </w:rPr>
        <w:t>Ban</w:t>
      </w:r>
      <w:proofErr w:type="gramEnd"/>
      <w:r w:rsidRPr="00223917">
        <w:rPr>
          <w:color w:val="000000" w:themeColor="text1"/>
        </w:rPr>
        <w:t xml:space="preserve"> hành, Chờ xử lý, VB đã cấp số</w:t>
      </w:r>
      <w:r w:rsidRPr="00223917">
        <w:rPr>
          <w:b/>
          <w:color w:val="000000" w:themeColor="text1"/>
        </w:rPr>
        <w:t xml:space="preserve">, </w:t>
      </w:r>
      <w:r w:rsidRPr="00223917">
        <w:rPr>
          <w:color w:val="000000" w:themeColor="text1"/>
        </w:rPr>
        <w:t>Đã xử lý, VB trình ban hành, Nhận để biết, T</w:t>
      </w:r>
      <w:r>
        <w:t>ra cứu văn bản -&gt; Chi tiết văn bản -&gt; Ô input Ý kiến xử lý -&gt; Số ký tự tối đa được nhập là 5000 ký tự</w:t>
      </w:r>
    </w:p>
    <w:p w14:paraId="6F5CB332" w14:textId="45141836" w:rsidR="00223917" w:rsidRPr="00223917" w:rsidRDefault="00223917" w:rsidP="00561F89">
      <w:pPr>
        <w:pStyle w:val="NormalIndent"/>
        <w:numPr>
          <w:ilvl w:val="0"/>
          <w:numId w:val="0"/>
        </w:numPr>
      </w:pPr>
      <w:r>
        <w:t xml:space="preserve">- Tại menu cấp 1 -&gt; Văn bản đi -&gt; Menu cấp 2 -&gt; Các tab: </w:t>
      </w:r>
      <w:r w:rsidRPr="00223917">
        <w:rPr>
          <w:color w:val="000000" w:themeColor="text1"/>
        </w:rPr>
        <w:t>Dự thảo, Chờ xử lý, Nhận để biết, T</w:t>
      </w:r>
      <w:r>
        <w:t xml:space="preserve">ra cứu văn bản -&gt; Chi tiết văn bản -&gt; Ô input Ý kiến </w:t>
      </w:r>
      <w:r>
        <w:t>phiếu trình</w:t>
      </w:r>
      <w:r>
        <w:t xml:space="preserve"> -&gt; Số ký tự tối đa được nhập là 5000 ký tự</w:t>
      </w:r>
    </w:p>
    <w:p w14:paraId="6203C15D" w14:textId="3E710F18" w:rsidR="00AF2E88" w:rsidRDefault="00AF2E88" w:rsidP="00AF2E88">
      <w:pPr>
        <w:pStyle w:val="Heading2"/>
      </w:pPr>
      <w:r>
        <w:t xml:space="preserve">[YC23] </w:t>
      </w:r>
      <w:r w:rsidRPr="00AF2E88">
        <w:t xml:space="preserve">File đã ký số trả lại thì không cho phép tải file về </w:t>
      </w:r>
    </w:p>
    <w:p w14:paraId="125CDED1" w14:textId="021FBA46" w:rsidR="003E02D1" w:rsidRPr="003E02D1" w:rsidRDefault="003E02D1" w:rsidP="003E02D1">
      <w:pPr>
        <w:pStyle w:val="Heading3"/>
        <w:rPr>
          <w:snapToGrid/>
        </w:rPr>
      </w:pPr>
      <w:r>
        <w:t xml:space="preserve">Mô tả chung về yêu cầu thay </w:t>
      </w:r>
      <w:r w:rsidRPr="003E02D1">
        <w:t>đổi</w:t>
      </w:r>
    </w:p>
    <w:p w14:paraId="28E7BD91" w14:textId="087E15C9" w:rsidR="00AF2E88" w:rsidRDefault="005F4BF6" w:rsidP="003E02D1">
      <w:r>
        <w:t xml:space="preserve">- </w:t>
      </w:r>
      <w:r w:rsidR="00AF2E88" w:rsidRPr="003E02D1">
        <w:rPr>
          <w:b/>
          <w:u w:val="single"/>
        </w:rPr>
        <w:t>Hiện trạng</w:t>
      </w:r>
      <w:r w:rsidR="003E02D1">
        <w:t>:</w:t>
      </w:r>
      <w:r w:rsidR="00AF2E88">
        <w:t xml:space="preserve"> </w:t>
      </w:r>
      <w:r w:rsidR="003E02D1">
        <w:t>Văn bản đi, sau khi có lãnh đạo ký số ch</w:t>
      </w:r>
      <w:r w:rsidR="003E02D1">
        <w:t>uyển đến lãnh đạo ký tiếp theo và Lãnh đạo trả lại chuyên viên -&gt;</w:t>
      </w:r>
      <w:r w:rsidR="003E02D1">
        <w:t xml:space="preserve"> hệ thống đang cho phép tải file có ảnh ký số về</w:t>
      </w:r>
    </w:p>
    <w:p w14:paraId="7FAE59C6" w14:textId="0C21C8A7" w:rsidR="00AF2E88" w:rsidRDefault="003E02D1" w:rsidP="00AF2E88">
      <w:r>
        <w:t xml:space="preserve">- </w:t>
      </w:r>
      <w:r w:rsidR="00AF2E88" w:rsidRPr="003E02D1">
        <w:rPr>
          <w:b/>
          <w:u w:val="single"/>
        </w:rPr>
        <w:t>Mong muốn</w:t>
      </w:r>
      <w:r w:rsidR="00AF2E88">
        <w:t>: File đã ký số trả lại thì không cho phép tải file về</w:t>
      </w:r>
    </w:p>
    <w:p w14:paraId="071B7421" w14:textId="2D9AEEEE" w:rsidR="003E02D1" w:rsidRDefault="003E02D1" w:rsidP="003E02D1">
      <w:pPr>
        <w:pStyle w:val="Heading3"/>
        <w:rPr>
          <w:snapToGrid/>
        </w:rPr>
      </w:pPr>
      <w:r>
        <w:t xml:space="preserve">Mô tả thay đổi về luồng </w:t>
      </w:r>
      <w:r w:rsidRPr="003E02D1">
        <w:t>nghiệp</w:t>
      </w:r>
      <w:r>
        <w:t xml:space="preserve"> vụ</w:t>
      </w:r>
    </w:p>
    <w:p w14:paraId="1E76D28D" w14:textId="33224E66" w:rsidR="003E02D1" w:rsidRDefault="003E02D1" w:rsidP="00561F89">
      <w:pPr>
        <w:pStyle w:val="NormalIndent"/>
        <w:numPr>
          <w:ilvl w:val="0"/>
          <w:numId w:val="0"/>
        </w:numPr>
      </w:pPr>
      <w:r>
        <w:t>- Áp dụng với các phiên bản:</w:t>
      </w:r>
      <w:r>
        <w:t xml:space="preserve"> web</w:t>
      </w:r>
    </w:p>
    <w:p w14:paraId="602587EC" w14:textId="3CA5D2E0" w:rsidR="003E02D1" w:rsidRDefault="00561F89" w:rsidP="00561F89">
      <w:pPr>
        <w:pStyle w:val="NormalIndent"/>
        <w:numPr>
          <w:ilvl w:val="0"/>
          <w:numId w:val="0"/>
        </w:numPr>
      </w:pPr>
      <w:r>
        <w:t xml:space="preserve">- </w:t>
      </w:r>
      <w:r w:rsidR="003E02D1">
        <w:t xml:space="preserve">Tại menu cấp 1 -&gt; Văn bản đi -&gt; Menu cấp 2 -&gt; </w:t>
      </w:r>
      <w:r>
        <w:t xml:space="preserve">Tất cả các tab-&gt; Chi tiết văn bản </w:t>
      </w:r>
    </w:p>
    <w:p w14:paraId="0AE3D378" w14:textId="45CA4667" w:rsidR="00561F89" w:rsidRDefault="00561F89" w:rsidP="00561F89">
      <w:pPr>
        <w:pStyle w:val="NormalIndent"/>
        <w:numPr>
          <w:ilvl w:val="0"/>
          <w:numId w:val="0"/>
        </w:numPr>
      </w:pPr>
      <w:r>
        <w:t xml:space="preserve">- </w:t>
      </w:r>
      <w:r w:rsidRPr="00561F89">
        <w:t xml:space="preserve">Đối với </w:t>
      </w:r>
      <w:r w:rsidR="00EC585E">
        <w:t xml:space="preserve">văn </w:t>
      </w:r>
      <w:r w:rsidRPr="00561F89">
        <w:t>bản bị trả lại hệ thống sẽ</w:t>
      </w:r>
      <w:r>
        <w:t xml:space="preserve"> check trạng thái file hiện tại:</w:t>
      </w:r>
    </w:p>
    <w:p w14:paraId="252254AD" w14:textId="5BABC828" w:rsidR="00561F89" w:rsidRDefault="00561F89" w:rsidP="00561F89">
      <w:pPr>
        <w:pStyle w:val="NormalIndent"/>
        <w:numPr>
          <w:ilvl w:val="0"/>
          <w:numId w:val="0"/>
        </w:numPr>
      </w:pPr>
      <w:r>
        <w:lastRenderedPageBreak/>
        <w:tab/>
        <w:t>+ Nếu file đã ký số:</w:t>
      </w:r>
    </w:p>
    <w:p w14:paraId="682A8D41" w14:textId="60C0208C" w:rsidR="00561F89" w:rsidRDefault="00561F89" w:rsidP="00561F89">
      <w:pPr>
        <w:pStyle w:val="NormalIndent"/>
      </w:pPr>
      <w:r>
        <w:t>Khi ấn vào icon xem file -&gt; Mở màn hình popup xem file -&gt; Ẩn nút Tải file</w:t>
      </w:r>
    </w:p>
    <w:p w14:paraId="45AD86D5" w14:textId="3199E679" w:rsidR="00EC585E" w:rsidRDefault="00EC585E" w:rsidP="00EC585E">
      <w:pPr>
        <w:pStyle w:val="NormalIndent"/>
      </w:pPr>
      <w:r>
        <w:t xml:space="preserve">Khi </w:t>
      </w:r>
      <w:r>
        <w:t>hover</w:t>
      </w:r>
      <w:r>
        <w:t xml:space="preserve"> vào icon xem file</w:t>
      </w:r>
      <w:r>
        <w:t xml:space="preserve"> -&gt; Hiển thị tooltips</w:t>
      </w:r>
      <w:r>
        <w:t xml:space="preserve"> với nội dung “</w:t>
      </w:r>
      <w:r>
        <w:t>Xem file văn bản”</w:t>
      </w:r>
    </w:p>
    <w:p w14:paraId="4D6E5941" w14:textId="3181375C" w:rsidR="000B5F79" w:rsidRDefault="00EC585E" w:rsidP="000B5F79">
      <w:pPr>
        <w:pStyle w:val="NormalIndent"/>
      </w:pPr>
      <w:r>
        <w:t xml:space="preserve">Khi </w:t>
      </w:r>
      <w:r>
        <w:t xml:space="preserve">click vào tên file văn bản </w:t>
      </w:r>
      <w:r>
        <w:t>hoặc h</w:t>
      </w:r>
      <w:r w:rsidR="00561F89">
        <w:t>over chuột vào tên file văn bản -&gt;</w:t>
      </w:r>
      <w:r>
        <w:t>Không cho phép tải file về và hiển thị tooltips</w:t>
      </w:r>
      <w:r w:rsidR="00561F89">
        <w:t xml:space="preserve"> với nội dung “</w:t>
      </w:r>
      <w:r w:rsidR="00D239D9">
        <w:t>Không thể tải – File đã ký số và bị trả lại</w:t>
      </w:r>
      <w:r>
        <w:t xml:space="preserve">” </w:t>
      </w:r>
    </w:p>
    <w:p w14:paraId="55581D06" w14:textId="66F6CA5C" w:rsidR="000B5F79" w:rsidRDefault="00EC585E" w:rsidP="000B5F79">
      <w:pPr>
        <w:pStyle w:val="NormalIndent"/>
        <w:numPr>
          <w:ilvl w:val="0"/>
          <w:numId w:val="0"/>
        </w:numPr>
        <w:ind w:left="576"/>
      </w:pPr>
      <w:r>
        <w:t>+ Nếu file chưa ký số -&gt; giữ luồng hiện tại</w:t>
      </w:r>
    </w:p>
    <w:p w14:paraId="019E2EE3" w14:textId="073F5B97" w:rsidR="000B5F79" w:rsidRDefault="000B5F79" w:rsidP="000B5F79">
      <w:pPr>
        <w:pStyle w:val="NormalIndent"/>
        <w:numPr>
          <w:ilvl w:val="0"/>
          <w:numId w:val="0"/>
        </w:numPr>
        <w:ind w:left="576"/>
      </w:pPr>
      <w:r>
        <w:t>- Với phiên bản mobile: không cho phép tải file đã ký của văn bản bị trả lại</w:t>
      </w:r>
    </w:p>
    <w:p w14:paraId="6CC92660" w14:textId="273124FD" w:rsidR="00AF2E88" w:rsidRDefault="003E02D1" w:rsidP="003E02D1">
      <w:pPr>
        <w:pStyle w:val="Heading2"/>
      </w:pPr>
      <w:r>
        <w:t xml:space="preserve"> </w:t>
      </w:r>
      <w:r w:rsidR="00AF2E88">
        <w:t xml:space="preserve">[YC24] </w:t>
      </w:r>
      <w:r w:rsidR="00AF2E88" w:rsidRPr="00AF2E88">
        <w:t>Bỏ 3 box thông báo (</w:t>
      </w:r>
      <w:r w:rsidR="00D239D9">
        <w:t>đề xuất bỏ cho tài khoản LĐ Bộ)</w:t>
      </w:r>
    </w:p>
    <w:p w14:paraId="2364B74F" w14:textId="3CBBD3C4" w:rsidR="00D239D9" w:rsidRDefault="00D239D9" w:rsidP="00D239D9">
      <w:pPr>
        <w:pStyle w:val="Heading3"/>
      </w:pPr>
      <w:r>
        <w:t>Mô tả chung về yêu cầu nghiệp vụ</w:t>
      </w:r>
    </w:p>
    <w:p w14:paraId="0CB7EC42" w14:textId="31774A47" w:rsidR="00D239D9" w:rsidRDefault="00D239D9" w:rsidP="00D239D9">
      <w:r>
        <w:t xml:space="preserve">- </w:t>
      </w:r>
      <w:r w:rsidRPr="00D239D9">
        <w:rPr>
          <w:b/>
          <w:u w:val="single"/>
        </w:rPr>
        <w:t>Mong muốn</w:t>
      </w:r>
      <w:r>
        <w:t xml:space="preserve">: </w:t>
      </w:r>
      <w:r w:rsidRPr="00D239D9">
        <w:t>Bỏ box confirm xác nhận sau khi ấn chức năng ký để chuyển sang màn ký</w:t>
      </w:r>
    </w:p>
    <w:p w14:paraId="7909F1EC" w14:textId="24EDE7F8" w:rsidR="005C2500" w:rsidRDefault="005C2500" w:rsidP="005C2500">
      <w:pPr>
        <w:pStyle w:val="Heading3"/>
      </w:pPr>
      <w:r>
        <w:t>Mô tả thay đổi về luồng nghiệp vụ</w:t>
      </w:r>
    </w:p>
    <w:p w14:paraId="55E8CC3D" w14:textId="21D841B4" w:rsidR="005C2500" w:rsidRDefault="005C2500" w:rsidP="005C2500">
      <w:r>
        <w:t>- Áp dụng với các phiên bản: ipad, app mobile, app android</w:t>
      </w:r>
    </w:p>
    <w:p w14:paraId="48695DC3" w14:textId="07615F00" w:rsidR="005C2500" w:rsidRPr="00D239D9" w:rsidRDefault="005C2500" w:rsidP="005C2500">
      <w:r>
        <w:t>- Tại menu cấp 1-&gt; Văn bản đi -&gt; Menu cấp 2 -&gt; Chi tiết văn bản -&gt; Ký duyệt-&gt; Bỏ màn hình popup</w:t>
      </w:r>
      <w:r w:rsidRPr="005C2500">
        <w:t xml:space="preserve"> confirm xác nhận </w:t>
      </w:r>
      <w:r>
        <w:t>và</w:t>
      </w:r>
      <w:r w:rsidRPr="005C2500">
        <w:t xml:space="preserve"> chuyển sang màn ký</w:t>
      </w:r>
    </w:p>
    <w:sectPr w:rsidR="005C2500" w:rsidRPr="00D239D9" w:rsidSect="00D82ABD">
      <w:headerReference w:type="default" r:id="rId19"/>
      <w:footerReference w:type="even" r:id="rId20"/>
      <w:footerReference w:type="default" r:id="rId21"/>
      <w:pgSz w:w="11909" w:h="16834" w:code="9"/>
      <w:pgMar w:top="1152" w:right="1152" w:bottom="1238" w:left="1440" w:header="432" w:footer="432" w:gutter="0"/>
      <w:pgNumType w:start="1"/>
      <w:cols w:space="709"/>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0AE7C27" w16cex:dateUtc="2024-06-30T14:05:00Z"/>
  <w16cex:commentExtensible w16cex:durableId="4641A305" w16cex:dateUtc="2024-06-30T14:06:00Z"/>
  <w16cex:commentExtensible w16cex:durableId="755E04D8" w16cex:dateUtc="2024-06-30T14:22:00Z"/>
  <w16cex:commentExtensible w16cex:durableId="26C0F30D" w16cex:dateUtc="2024-06-30T14:07:00Z"/>
  <w16cex:commentExtensible w16cex:durableId="1CF97A56" w16cex:dateUtc="2024-06-30T14:10:00Z"/>
  <w16cex:commentExtensible w16cex:durableId="20050D29" w16cex:dateUtc="2024-06-30T14:12:00Z"/>
  <w16cex:commentExtensible w16cex:durableId="2BEFEA4E" w16cex:dateUtc="2024-06-30T14:14:00Z"/>
  <w16cex:commentExtensible w16cex:durableId="262A2149" w16cex:dateUtc="2024-06-30T14:15:00Z"/>
  <w16cex:commentExtensible w16cex:durableId="25941826" w16cex:dateUtc="2024-06-30T14:16:00Z"/>
  <w16cex:commentExtensible w16cex:durableId="35C31162" w16cex:dateUtc="2024-06-30T14:17:00Z"/>
  <w16cex:commentExtensible w16cex:durableId="6E325F5E" w16cex:dateUtc="2024-06-30T14:17:00Z"/>
  <w16cex:commentExtensible w16cex:durableId="593331EA" w16cex:dateUtc="2024-06-30T14:20:00Z"/>
  <w16cex:commentExtensible w16cex:durableId="0C1C9154" w16cex:dateUtc="2024-06-30T14:23:00Z"/>
  <w16cex:commentExtensible w16cex:durableId="7D15EF2D" w16cex:dateUtc="2024-06-30T14:24:00Z"/>
  <w16cex:commentExtensible w16cex:durableId="1C8779ED" w16cex:dateUtc="2024-06-30T14:25:00Z"/>
  <w16cex:commentExtensible w16cex:durableId="5EB51B46" w16cex:dateUtc="2024-06-30T14:26:00Z"/>
  <w16cex:commentExtensible w16cex:durableId="07581C1A" w16cex:dateUtc="2024-06-30T14:28:00Z"/>
  <w16cex:commentExtensible w16cex:durableId="0875BE2C" w16cex:dateUtc="2024-06-30T14:29:00Z"/>
  <w16cex:commentExtensible w16cex:durableId="2E8D045C" w16cex:dateUtc="2024-06-30T1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2CC2B5E" w16cid:durableId="50AE7C27"/>
  <w16cid:commentId w16cid:paraId="0642396C" w16cid:durableId="4641A305"/>
  <w16cid:commentId w16cid:paraId="3538D9BC" w16cid:durableId="755E04D8"/>
  <w16cid:commentId w16cid:paraId="383A32A9" w16cid:durableId="26C0F30D"/>
  <w16cid:commentId w16cid:paraId="0B16BD3D" w16cid:durableId="1CF97A56"/>
  <w16cid:commentId w16cid:paraId="34472C0B" w16cid:durableId="20050D29"/>
  <w16cid:commentId w16cid:paraId="37425B7F" w16cid:durableId="2BEFEA4E"/>
  <w16cid:commentId w16cid:paraId="3A296A2E" w16cid:durableId="262A2149"/>
  <w16cid:commentId w16cid:paraId="2C95E868" w16cid:durableId="25941826"/>
  <w16cid:commentId w16cid:paraId="5332932C" w16cid:durableId="35C31162"/>
  <w16cid:commentId w16cid:paraId="463BE7BA" w16cid:durableId="6E325F5E"/>
  <w16cid:commentId w16cid:paraId="4D08A29C" w16cid:durableId="593331EA"/>
  <w16cid:commentId w16cid:paraId="188D01B0" w16cid:durableId="0C1C9154"/>
  <w16cid:commentId w16cid:paraId="0781CCFD" w16cid:durableId="7D15EF2D"/>
  <w16cid:commentId w16cid:paraId="1595292A" w16cid:durableId="1C8779ED"/>
  <w16cid:commentId w16cid:paraId="7385D3C7" w16cid:durableId="5EB51B46"/>
  <w16cid:commentId w16cid:paraId="55A68807" w16cid:durableId="07581C1A"/>
  <w16cid:commentId w16cid:paraId="6CA3E8C8" w16cid:durableId="0875BE2C"/>
  <w16cid:commentId w16cid:paraId="03A364B8" w16cid:durableId="2E8D045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AA5349" w14:textId="77777777" w:rsidR="00EB19B6" w:rsidRDefault="00EB19B6">
      <w:r>
        <w:separator/>
      </w:r>
    </w:p>
  </w:endnote>
  <w:endnote w:type="continuationSeparator" w:id="0">
    <w:p w14:paraId="130E7E07" w14:textId="77777777" w:rsidR="00EB19B6" w:rsidRDefault="00EB1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VnTimeH">
    <w:altName w:val="Courier New"/>
    <w:charset w:val="00"/>
    <w:family w:val="swiss"/>
    <w:pitch w:val="variable"/>
    <w:sig w:usb0="00000007" w:usb1="00000000" w:usb2="00000000" w:usb3="00000000" w:csb0="00000013" w:csb1="00000000"/>
  </w:font>
  <w:font w:name=".VnArialH">
    <w:altName w:val="Courier New"/>
    <w:charset w:val="00"/>
    <w:family w:val="swiss"/>
    <w:pitch w:val="variable"/>
    <w:sig w:usb0="00000007" w:usb1="00000000" w:usb2="00000000" w:usb3="00000000" w:csb0="00000003" w:csb1="00000000"/>
  </w:font>
  <w:font w:name=".VnArial">
    <w:altName w:val="Arial"/>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HelvetIns">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5F9FB1" w14:textId="77777777" w:rsidR="00612600" w:rsidRDefault="00612600" w:rsidP="00A712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77E3CB1" w14:textId="77777777" w:rsidR="00612600" w:rsidRDefault="00612600" w:rsidP="000B753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76C4DB" w14:textId="4E4C5747" w:rsidR="00612600" w:rsidRPr="0094578C" w:rsidRDefault="00612600" w:rsidP="0094578C">
    <w:pPr>
      <w:pStyle w:val="Footer"/>
      <w:tabs>
        <w:tab w:val="clear" w:pos="8640"/>
        <w:tab w:val="right" w:pos="9214"/>
      </w:tabs>
      <w:ind w:right="360"/>
      <w:rPr>
        <w:sz w:val="22"/>
        <w:szCs w:val="22"/>
      </w:rPr>
    </w:pPr>
    <w:r>
      <w:rPr>
        <w:sz w:val="22"/>
        <w:szCs w:val="22"/>
      </w:rPr>
      <w:tab/>
    </w:r>
    <w:r>
      <w:rPr>
        <w:sz w:val="22"/>
        <w:szCs w:val="22"/>
      </w:rPr>
      <w:tab/>
    </w:r>
    <w:r>
      <w:rPr>
        <w:rStyle w:val="PageNumber"/>
      </w:rPr>
      <w:fldChar w:fldCharType="begin"/>
    </w:r>
    <w:r>
      <w:rPr>
        <w:rStyle w:val="PageNumber"/>
      </w:rPr>
      <w:instrText xml:space="preserve"> PAGE </w:instrText>
    </w:r>
    <w:r>
      <w:rPr>
        <w:rStyle w:val="PageNumber"/>
      </w:rPr>
      <w:fldChar w:fldCharType="separate"/>
    </w:r>
    <w:r w:rsidR="00674D72">
      <w:rPr>
        <w:rStyle w:val="PageNumber"/>
        <w:noProof/>
      </w:rPr>
      <w:t>40</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674D72">
      <w:rPr>
        <w:rStyle w:val="PageNumber"/>
        <w:noProof/>
      </w:rPr>
      <w:t>40</w:t>
    </w:r>
    <w:r>
      <w:rPr>
        <w:rStyle w:val="PageNumbe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48B50A" w14:textId="77777777" w:rsidR="00EB19B6" w:rsidRDefault="00EB19B6">
      <w:r>
        <w:separator/>
      </w:r>
    </w:p>
  </w:footnote>
  <w:footnote w:type="continuationSeparator" w:id="0">
    <w:p w14:paraId="7990DBAF" w14:textId="77777777" w:rsidR="00EB19B6" w:rsidRDefault="00EB19B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06B4EE" w14:textId="77777777" w:rsidR="00612600" w:rsidRPr="0094578C" w:rsidRDefault="00612600" w:rsidP="00B7495D">
    <w:pPr>
      <w:pStyle w:val="Header"/>
      <w:pBdr>
        <w:bottom w:val="single" w:sz="4" w:space="1" w:color="auto"/>
      </w:pBdr>
      <w:tabs>
        <w:tab w:val="clear" w:pos="8640"/>
        <w:tab w:val="right" w:pos="9270"/>
      </w:tabs>
      <w:rPr>
        <w:sz w:val="22"/>
        <w:szCs w:val="22"/>
      </w:rPr>
    </w:pPr>
    <w:r w:rsidRPr="0094578C">
      <w:rPr>
        <w:sz w:val="22"/>
        <w:szCs w:val="22"/>
      </w:rPr>
      <w:t xml:space="preserve">Tài liệu </w:t>
    </w:r>
    <w:r>
      <w:rPr>
        <w:sz w:val="22"/>
        <w:szCs w:val="22"/>
      </w:rPr>
      <w:t>mô tả yêu cầu thay đổi nâng cấp</w:t>
    </w:r>
    <w:r w:rsidRPr="0094578C">
      <w:rPr>
        <w:sz w:val="22"/>
        <w:szCs w:val="22"/>
      </w:rPr>
      <w:tab/>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A125A"/>
    <w:multiLevelType w:val="hybridMultilevel"/>
    <w:tmpl w:val="78D88E0C"/>
    <w:lvl w:ilvl="0" w:tplc="04090001">
      <w:start w:val="1"/>
      <w:numFmt w:val="bullet"/>
      <w:lvlText w:val=""/>
      <w:lvlJc w:val="left"/>
      <w:pPr>
        <w:ind w:left="2103" w:hanging="360"/>
      </w:pPr>
      <w:rPr>
        <w:rFonts w:ascii="Symbol" w:hAnsi="Symbol" w:hint="default"/>
      </w:rPr>
    </w:lvl>
    <w:lvl w:ilvl="1" w:tplc="04090003" w:tentative="1">
      <w:start w:val="1"/>
      <w:numFmt w:val="bullet"/>
      <w:lvlText w:val="o"/>
      <w:lvlJc w:val="left"/>
      <w:pPr>
        <w:ind w:left="2823" w:hanging="360"/>
      </w:pPr>
      <w:rPr>
        <w:rFonts w:ascii="Courier New" w:hAnsi="Courier New" w:cs="Courier New" w:hint="default"/>
      </w:rPr>
    </w:lvl>
    <w:lvl w:ilvl="2" w:tplc="04090005" w:tentative="1">
      <w:start w:val="1"/>
      <w:numFmt w:val="bullet"/>
      <w:lvlText w:val=""/>
      <w:lvlJc w:val="left"/>
      <w:pPr>
        <w:ind w:left="3543" w:hanging="360"/>
      </w:pPr>
      <w:rPr>
        <w:rFonts w:ascii="Wingdings" w:hAnsi="Wingdings" w:hint="default"/>
      </w:rPr>
    </w:lvl>
    <w:lvl w:ilvl="3" w:tplc="04090001" w:tentative="1">
      <w:start w:val="1"/>
      <w:numFmt w:val="bullet"/>
      <w:lvlText w:val=""/>
      <w:lvlJc w:val="left"/>
      <w:pPr>
        <w:ind w:left="4263" w:hanging="360"/>
      </w:pPr>
      <w:rPr>
        <w:rFonts w:ascii="Symbol" w:hAnsi="Symbol" w:hint="default"/>
      </w:rPr>
    </w:lvl>
    <w:lvl w:ilvl="4" w:tplc="04090003" w:tentative="1">
      <w:start w:val="1"/>
      <w:numFmt w:val="bullet"/>
      <w:lvlText w:val="o"/>
      <w:lvlJc w:val="left"/>
      <w:pPr>
        <w:ind w:left="4983" w:hanging="360"/>
      </w:pPr>
      <w:rPr>
        <w:rFonts w:ascii="Courier New" w:hAnsi="Courier New" w:cs="Courier New" w:hint="default"/>
      </w:rPr>
    </w:lvl>
    <w:lvl w:ilvl="5" w:tplc="04090005" w:tentative="1">
      <w:start w:val="1"/>
      <w:numFmt w:val="bullet"/>
      <w:lvlText w:val=""/>
      <w:lvlJc w:val="left"/>
      <w:pPr>
        <w:ind w:left="5703" w:hanging="360"/>
      </w:pPr>
      <w:rPr>
        <w:rFonts w:ascii="Wingdings" w:hAnsi="Wingdings" w:hint="default"/>
      </w:rPr>
    </w:lvl>
    <w:lvl w:ilvl="6" w:tplc="04090001" w:tentative="1">
      <w:start w:val="1"/>
      <w:numFmt w:val="bullet"/>
      <w:lvlText w:val=""/>
      <w:lvlJc w:val="left"/>
      <w:pPr>
        <w:ind w:left="6423" w:hanging="360"/>
      </w:pPr>
      <w:rPr>
        <w:rFonts w:ascii="Symbol" w:hAnsi="Symbol" w:hint="default"/>
      </w:rPr>
    </w:lvl>
    <w:lvl w:ilvl="7" w:tplc="04090003" w:tentative="1">
      <w:start w:val="1"/>
      <w:numFmt w:val="bullet"/>
      <w:lvlText w:val="o"/>
      <w:lvlJc w:val="left"/>
      <w:pPr>
        <w:ind w:left="7143" w:hanging="360"/>
      </w:pPr>
      <w:rPr>
        <w:rFonts w:ascii="Courier New" w:hAnsi="Courier New" w:cs="Courier New" w:hint="default"/>
      </w:rPr>
    </w:lvl>
    <w:lvl w:ilvl="8" w:tplc="04090005" w:tentative="1">
      <w:start w:val="1"/>
      <w:numFmt w:val="bullet"/>
      <w:lvlText w:val=""/>
      <w:lvlJc w:val="left"/>
      <w:pPr>
        <w:ind w:left="7863" w:hanging="360"/>
      </w:pPr>
      <w:rPr>
        <w:rFonts w:ascii="Wingdings" w:hAnsi="Wingdings" w:hint="default"/>
      </w:rPr>
    </w:lvl>
  </w:abstractNum>
  <w:abstractNum w:abstractNumId="1" w15:restartNumberingAfterBreak="0">
    <w:nsid w:val="026E5A47"/>
    <w:multiLevelType w:val="hybridMultilevel"/>
    <w:tmpl w:val="2528E1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3"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hint="default"/>
      </w:rPr>
    </w:lvl>
  </w:abstractNum>
  <w:abstractNum w:abstractNumId="4"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5" w15:restartNumberingAfterBreak="0">
    <w:nsid w:val="0ED77C6B"/>
    <w:multiLevelType w:val="hybridMultilevel"/>
    <w:tmpl w:val="CB52A3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6538F4"/>
    <w:multiLevelType w:val="hybridMultilevel"/>
    <w:tmpl w:val="4BD8FC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3FB4009"/>
    <w:multiLevelType w:val="hybridMultilevel"/>
    <w:tmpl w:val="D8EEA7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9"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10" w15:restartNumberingAfterBreak="0">
    <w:nsid w:val="1B4D0FB5"/>
    <w:multiLevelType w:val="hybridMultilevel"/>
    <w:tmpl w:val="99B086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B6C3271"/>
    <w:multiLevelType w:val="multilevel"/>
    <w:tmpl w:val="317A725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964"/>
        </w:tabs>
        <w:ind w:left="89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2" w15:restartNumberingAfterBreak="0">
    <w:nsid w:val="1CD26560"/>
    <w:multiLevelType w:val="hybridMultilevel"/>
    <w:tmpl w:val="A4503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DFB5EAC"/>
    <w:multiLevelType w:val="hybridMultilevel"/>
    <w:tmpl w:val="84309544"/>
    <w:lvl w:ilvl="0" w:tplc="6C2E7F4E">
      <w:start w:val="1"/>
      <w:numFmt w:val="bullet"/>
      <w:pStyle w:val="Bullet1"/>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15" w15:restartNumberingAfterBreak="0">
    <w:nsid w:val="1F8C6AB1"/>
    <w:multiLevelType w:val="hybridMultilevel"/>
    <w:tmpl w:val="93C0D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17"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18" w15:restartNumberingAfterBreak="0">
    <w:nsid w:val="29295104"/>
    <w:multiLevelType w:val="hybridMultilevel"/>
    <w:tmpl w:val="ABBA9A8A"/>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9" w15:restartNumberingAfterBreak="0">
    <w:nsid w:val="37805FCD"/>
    <w:multiLevelType w:val="singleLevel"/>
    <w:tmpl w:val="0409000F"/>
    <w:lvl w:ilvl="0">
      <w:start w:val="1"/>
      <w:numFmt w:val="decimal"/>
      <w:pStyle w:val="ListNumber"/>
      <w:lvlText w:val="%1."/>
      <w:lvlJc w:val="left"/>
      <w:pPr>
        <w:tabs>
          <w:tab w:val="num" w:pos="360"/>
        </w:tabs>
        <w:ind w:left="360" w:hanging="360"/>
      </w:pPr>
    </w:lvl>
  </w:abstractNum>
  <w:abstractNum w:abstractNumId="20"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21" w15:restartNumberingAfterBreak="0">
    <w:nsid w:val="3AFF078F"/>
    <w:multiLevelType w:val="hybridMultilevel"/>
    <w:tmpl w:val="45F42B06"/>
    <w:lvl w:ilvl="0" w:tplc="E8688F98">
      <w:start w:val="1"/>
      <w:numFmt w:val="bullet"/>
      <w:pStyle w:val="NormalInden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hint="default"/>
      </w:rPr>
    </w:lvl>
  </w:abstractNum>
  <w:abstractNum w:abstractNumId="23"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24"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25"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26" w15:restartNumberingAfterBreak="0">
    <w:nsid w:val="476A7564"/>
    <w:multiLevelType w:val="hybridMultilevel"/>
    <w:tmpl w:val="C1903C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28" w15:restartNumberingAfterBreak="0">
    <w:nsid w:val="485D686B"/>
    <w:multiLevelType w:val="hybridMultilevel"/>
    <w:tmpl w:val="59E2B544"/>
    <w:lvl w:ilvl="0" w:tplc="7D548422">
      <w:start w:val="1"/>
      <w:numFmt w:val="bullet"/>
      <w:lvlText w:val=""/>
      <w:lvlJc w:val="left"/>
      <w:pPr>
        <w:ind w:left="1429" w:hanging="360"/>
      </w:pPr>
      <w:rPr>
        <w:rFonts w:ascii="Symbol" w:hAnsi="Symbol" w:hint="default"/>
        <w:sz w:val="24"/>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4ECE75B0"/>
    <w:multiLevelType w:val="hybridMultilevel"/>
    <w:tmpl w:val="4F1C33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3737A9"/>
    <w:multiLevelType w:val="hybridMultilevel"/>
    <w:tmpl w:val="17F8D106"/>
    <w:lvl w:ilvl="0" w:tplc="CE4251C6">
      <w:start w:val="1"/>
      <w:numFmt w:val="bullet"/>
      <w:pStyle w:val="Bullet2"/>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541F5FEA"/>
    <w:multiLevelType w:val="hybridMultilevel"/>
    <w:tmpl w:val="B70E02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48A70CF"/>
    <w:multiLevelType w:val="hybridMultilevel"/>
    <w:tmpl w:val="08923E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9B0796E"/>
    <w:multiLevelType w:val="hybridMultilevel"/>
    <w:tmpl w:val="BA40C364"/>
    <w:lvl w:ilvl="0" w:tplc="BCE426A4">
      <w:numFmt w:val="bullet"/>
      <w:lvlText w:val="-"/>
      <w:lvlJc w:val="left"/>
      <w:pPr>
        <w:ind w:left="417" w:hanging="360"/>
      </w:pPr>
      <w:rPr>
        <w:rFonts w:ascii=".VnTime" w:eastAsia="Times New Roman" w:hAnsi=".VnTime" w:cs="Times New Roman"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34"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35" w15:restartNumberingAfterBreak="0">
    <w:nsid w:val="5F4F366A"/>
    <w:multiLevelType w:val="singleLevel"/>
    <w:tmpl w:val="45203704"/>
    <w:lvl w:ilvl="0">
      <w:start w:val="1"/>
      <w:numFmt w:val="decimal"/>
      <w:pStyle w:val="Table"/>
      <w:lvlText w:val="B¶ng %1:"/>
      <w:lvlJc w:val="left"/>
      <w:pPr>
        <w:tabs>
          <w:tab w:val="num" w:pos="1080"/>
        </w:tabs>
        <w:ind w:left="0" w:firstLine="0"/>
      </w:pPr>
      <w:rPr>
        <w:rFonts w:ascii=".VnTime" w:hAnsi=".VnTime" w:hint="default"/>
        <w:sz w:val="24"/>
      </w:rPr>
    </w:lvl>
  </w:abstractNum>
  <w:abstractNum w:abstractNumId="36" w15:restartNumberingAfterBreak="0">
    <w:nsid w:val="61CF0840"/>
    <w:multiLevelType w:val="hybridMultilevel"/>
    <w:tmpl w:val="69986876"/>
    <w:lvl w:ilvl="0" w:tplc="F4FE4F7A">
      <w:numFmt w:val="bullet"/>
      <w:lvlText w:val="-"/>
      <w:lvlJc w:val="left"/>
      <w:pPr>
        <w:ind w:left="1448" w:hanging="360"/>
      </w:pPr>
      <w:rPr>
        <w:rFonts w:ascii="Times New Roman" w:eastAsia="Times New Roman" w:hAnsi="Times New Roman" w:cs="Times New Roman" w:hint="default"/>
      </w:rPr>
    </w:lvl>
    <w:lvl w:ilvl="1" w:tplc="04090003">
      <w:start w:val="1"/>
      <w:numFmt w:val="bullet"/>
      <w:lvlText w:val="o"/>
      <w:lvlJc w:val="left"/>
      <w:pPr>
        <w:ind w:left="1984" w:hanging="360"/>
      </w:pPr>
      <w:rPr>
        <w:rFonts w:ascii="Courier New" w:hAnsi="Courier New" w:cs="Courier New" w:hint="default"/>
      </w:rPr>
    </w:lvl>
    <w:lvl w:ilvl="2" w:tplc="04090005">
      <w:start w:val="1"/>
      <w:numFmt w:val="bullet"/>
      <w:lvlText w:val=""/>
      <w:lvlJc w:val="left"/>
      <w:pPr>
        <w:ind w:left="2704" w:hanging="360"/>
      </w:pPr>
      <w:rPr>
        <w:rFonts w:ascii="Wingdings" w:hAnsi="Wingdings" w:hint="default"/>
      </w:rPr>
    </w:lvl>
    <w:lvl w:ilvl="3" w:tplc="04090001">
      <w:start w:val="1"/>
      <w:numFmt w:val="bullet"/>
      <w:lvlText w:val=""/>
      <w:lvlJc w:val="left"/>
      <w:pPr>
        <w:ind w:left="3424" w:hanging="360"/>
      </w:pPr>
      <w:rPr>
        <w:rFonts w:ascii="Symbol" w:hAnsi="Symbol" w:hint="default"/>
      </w:rPr>
    </w:lvl>
    <w:lvl w:ilvl="4" w:tplc="04090003">
      <w:start w:val="1"/>
      <w:numFmt w:val="bullet"/>
      <w:lvlText w:val="o"/>
      <w:lvlJc w:val="left"/>
      <w:pPr>
        <w:ind w:left="4144" w:hanging="360"/>
      </w:pPr>
      <w:rPr>
        <w:rFonts w:ascii="Courier New" w:hAnsi="Courier New" w:cs="Courier New" w:hint="default"/>
      </w:rPr>
    </w:lvl>
    <w:lvl w:ilvl="5" w:tplc="04090005">
      <w:start w:val="1"/>
      <w:numFmt w:val="bullet"/>
      <w:lvlText w:val=""/>
      <w:lvlJc w:val="left"/>
      <w:pPr>
        <w:ind w:left="4864" w:hanging="360"/>
      </w:pPr>
      <w:rPr>
        <w:rFonts w:ascii="Wingdings" w:hAnsi="Wingdings" w:hint="default"/>
      </w:rPr>
    </w:lvl>
    <w:lvl w:ilvl="6" w:tplc="04090001">
      <w:start w:val="1"/>
      <w:numFmt w:val="bullet"/>
      <w:lvlText w:val=""/>
      <w:lvlJc w:val="left"/>
      <w:pPr>
        <w:ind w:left="5584" w:hanging="360"/>
      </w:pPr>
      <w:rPr>
        <w:rFonts w:ascii="Symbol" w:hAnsi="Symbol" w:hint="default"/>
      </w:rPr>
    </w:lvl>
    <w:lvl w:ilvl="7" w:tplc="04090003">
      <w:start w:val="1"/>
      <w:numFmt w:val="bullet"/>
      <w:lvlText w:val="o"/>
      <w:lvlJc w:val="left"/>
      <w:pPr>
        <w:ind w:left="6304" w:hanging="360"/>
      </w:pPr>
      <w:rPr>
        <w:rFonts w:ascii="Courier New" w:hAnsi="Courier New" w:cs="Courier New" w:hint="default"/>
      </w:rPr>
    </w:lvl>
    <w:lvl w:ilvl="8" w:tplc="04090005">
      <w:start w:val="1"/>
      <w:numFmt w:val="bullet"/>
      <w:lvlText w:val=""/>
      <w:lvlJc w:val="left"/>
      <w:pPr>
        <w:ind w:left="7024" w:hanging="360"/>
      </w:pPr>
      <w:rPr>
        <w:rFonts w:ascii="Wingdings" w:hAnsi="Wingdings" w:hint="default"/>
      </w:rPr>
    </w:lvl>
  </w:abstractNum>
  <w:abstractNum w:abstractNumId="37"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38"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39"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40" w15:restartNumberingAfterBreak="0">
    <w:nsid w:val="6A8300A7"/>
    <w:multiLevelType w:val="multilevel"/>
    <w:tmpl w:val="5B229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42" w15:restartNumberingAfterBreak="0">
    <w:nsid w:val="6D5D5B61"/>
    <w:multiLevelType w:val="hybridMultilevel"/>
    <w:tmpl w:val="CE648C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44"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45"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46"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47"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48" w15:restartNumberingAfterBreak="0">
    <w:nsid w:val="77930812"/>
    <w:multiLevelType w:val="hybridMultilevel"/>
    <w:tmpl w:val="7A94DE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hint="default"/>
      </w:rPr>
    </w:lvl>
  </w:abstractNum>
  <w:abstractNum w:abstractNumId="50" w15:restartNumberingAfterBreak="0">
    <w:nsid w:val="7D39588C"/>
    <w:multiLevelType w:val="multilevel"/>
    <w:tmpl w:val="9958493C"/>
    <w:lvl w:ilvl="0">
      <w:start w:val="1"/>
      <w:numFmt w:val="decimal"/>
      <w:pStyle w:va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1" w15:restartNumberingAfterBreak="0">
    <w:nsid w:val="7F9B2F72"/>
    <w:multiLevelType w:val="hybridMultilevel"/>
    <w:tmpl w:val="D5A0D2F4"/>
    <w:lvl w:ilvl="0" w:tplc="63AE8714">
      <w:start w:val="1"/>
      <w:numFmt w:val="bullet"/>
      <w:lvlText w:val="-"/>
      <w:lvlJc w:val="left"/>
      <w:pPr>
        <w:ind w:left="720" w:hanging="360"/>
      </w:pPr>
      <w:rPr>
        <w:rFonts w:ascii="Times New Roman" w:eastAsia="Batang" w:hAnsi="Times New Roman" w:cs="Times New Roman"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2"/>
  </w:num>
  <w:num w:numId="2">
    <w:abstractNumId w:val="17"/>
  </w:num>
  <w:num w:numId="3">
    <w:abstractNumId w:val="34"/>
  </w:num>
  <w:num w:numId="4">
    <w:abstractNumId w:val="49"/>
  </w:num>
  <w:num w:numId="5">
    <w:abstractNumId w:val="46"/>
  </w:num>
  <w:num w:numId="6">
    <w:abstractNumId w:val="35"/>
  </w:num>
  <w:num w:numId="7">
    <w:abstractNumId w:val="13"/>
  </w:num>
  <w:num w:numId="8">
    <w:abstractNumId w:val="30"/>
  </w:num>
  <w:num w:numId="9">
    <w:abstractNumId w:val="19"/>
  </w:num>
  <w:num w:numId="10">
    <w:abstractNumId w:val="11"/>
  </w:num>
  <w:num w:numId="11">
    <w:abstractNumId w:val="50"/>
  </w:num>
  <w:num w:numId="12">
    <w:abstractNumId w:val="28"/>
  </w:num>
  <w:num w:numId="13">
    <w:abstractNumId w:val="36"/>
  </w:num>
  <w:num w:numId="14">
    <w:abstractNumId w:val="51"/>
  </w:num>
  <w:num w:numId="15">
    <w:abstractNumId w:val="40"/>
  </w:num>
  <w:num w:numId="16">
    <w:abstractNumId w:val="33"/>
  </w:num>
  <w:num w:numId="17">
    <w:abstractNumId w:val="12"/>
  </w:num>
  <w:num w:numId="18">
    <w:abstractNumId w:val="15"/>
  </w:num>
  <w:num w:numId="19">
    <w:abstractNumId w:val="31"/>
  </w:num>
  <w:num w:numId="20">
    <w:abstractNumId w:val="10"/>
  </w:num>
  <w:num w:numId="21">
    <w:abstractNumId w:val="29"/>
  </w:num>
  <w:num w:numId="22">
    <w:abstractNumId w:val="5"/>
  </w:num>
  <w:num w:numId="23">
    <w:abstractNumId w:val="7"/>
  </w:num>
  <w:num w:numId="24">
    <w:abstractNumId w:val="32"/>
  </w:num>
  <w:num w:numId="25">
    <w:abstractNumId w:val="42"/>
  </w:num>
  <w:num w:numId="26">
    <w:abstractNumId w:val="18"/>
  </w:num>
  <w:num w:numId="27">
    <w:abstractNumId w:val="6"/>
  </w:num>
  <w:num w:numId="28">
    <w:abstractNumId w:val="48"/>
  </w:num>
  <w:num w:numId="29">
    <w:abstractNumId w:val="0"/>
  </w:num>
  <w:num w:numId="30">
    <w:abstractNumId w:val="1"/>
  </w:num>
  <w:num w:numId="31">
    <w:abstractNumId w:val="26"/>
  </w:num>
  <w:num w:numId="32">
    <w:abstractNumId w:val="28"/>
    <w:lvlOverride w:ilvl="0"/>
    <w:lvlOverride w:ilvl="1"/>
    <w:lvlOverride w:ilvl="2"/>
    <w:lvlOverride w:ilvl="3"/>
    <w:lvlOverride w:ilvl="4"/>
    <w:lvlOverride w:ilvl="5"/>
    <w:lvlOverride w:ilvl="6"/>
    <w:lvlOverride w:ilvl="7"/>
    <w:lvlOverride w:ilvl="8"/>
  </w:num>
  <w:num w:numId="33">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hideSpellingErrors/>
  <w:activeWritingStyle w:appName="MSWord" w:lang="en-US" w:vendorID="64" w:dllVersion="131077" w:nlCheck="1" w:checkStyle="1"/>
  <w:activeWritingStyle w:appName="MSWord" w:lang="en-US" w:vendorID="64" w:dllVersion="131078" w:nlCheck="1" w:checkStyle="0"/>
  <w:activeWritingStyle w:appName="MSWord" w:lang="en-AU" w:vendorID="64" w:dllVersion="131078" w:nlCheck="1" w:checkStyle="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E8D"/>
    <w:rsid w:val="00001EB7"/>
    <w:rsid w:val="000037D5"/>
    <w:rsid w:val="00003FBE"/>
    <w:rsid w:val="0000638E"/>
    <w:rsid w:val="00006C8D"/>
    <w:rsid w:val="00007AC9"/>
    <w:rsid w:val="000107BD"/>
    <w:rsid w:val="00013ADE"/>
    <w:rsid w:val="000166B4"/>
    <w:rsid w:val="0001786A"/>
    <w:rsid w:val="00017C5A"/>
    <w:rsid w:val="00021449"/>
    <w:rsid w:val="00023B40"/>
    <w:rsid w:val="00024028"/>
    <w:rsid w:val="00024F8F"/>
    <w:rsid w:val="000253CA"/>
    <w:rsid w:val="00026094"/>
    <w:rsid w:val="00026191"/>
    <w:rsid w:val="0002778D"/>
    <w:rsid w:val="000308AE"/>
    <w:rsid w:val="0003370C"/>
    <w:rsid w:val="00035BE1"/>
    <w:rsid w:val="00040722"/>
    <w:rsid w:val="000415CE"/>
    <w:rsid w:val="000419D1"/>
    <w:rsid w:val="000421BA"/>
    <w:rsid w:val="000426D7"/>
    <w:rsid w:val="000442CD"/>
    <w:rsid w:val="000443EC"/>
    <w:rsid w:val="00045E77"/>
    <w:rsid w:val="00046164"/>
    <w:rsid w:val="000470CC"/>
    <w:rsid w:val="000474F3"/>
    <w:rsid w:val="00047F48"/>
    <w:rsid w:val="00047F97"/>
    <w:rsid w:val="000508BE"/>
    <w:rsid w:val="00053853"/>
    <w:rsid w:val="0005401B"/>
    <w:rsid w:val="00054D3F"/>
    <w:rsid w:val="0005586D"/>
    <w:rsid w:val="00056253"/>
    <w:rsid w:val="00056C78"/>
    <w:rsid w:val="00060535"/>
    <w:rsid w:val="000648BA"/>
    <w:rsid w:val="00065CFE"/>
    <w:rsid w:val="0006635F"/>
    <w:rsid w:val="0007290B"/>
    <w:rsid w:val="00072C6A"/>
    <w:rsid w:val="00073A14"/>
    <w:rsid w:val="00074424"/>
    <w:rsid w:val="000755E3"/>
    <w:rsid w:val="00076DFF"/>
    <w:rsid w:val="000803CF"/>
    <w:rsid w:val="0008124F"/>
    <w:rsid w:val="000816EF"/>
    <w:rsid w:val="00083617"/>
    <w:rsid w:val="00084617"/>
    <w:rsid w:val="0008505E"/>
    <w:rsid w:val="0008550A"/>
    <w:rsid w:val="00086AC9"/>
    <w:rsid w:val="00090CC1"/>
    <w:rsid w:val="0009125A"/>
    <w:rsid w:val="00093A5D"/>
    <w:rsid w:val="00093D59"/>
    <w:rsid w:val="00094D86"/>
    <w:rsid w:val="00094DD8"/>
    <w:rsid w:val="000950A0"/>
    <w:rsid w:val="00095FA7"/>
    <w:rsid w:val="000A0730"/>
    <w:rsid w:val="000A250E"/>
    <w:rsid w:val="000A32C4"/>
    <w:rsid w:val="000A3DCE"/>
    <w:rsid w:val="000A3EFB"/>
    <w:rsid w:val="000A53C5"/>
    <w:rsid w:val="000A6CAE"/>
    <w:rsid w:val="000B148D"/>
    <w:rsid w:val="000B1F4F"/>
    <w:rsid w:val="000B332C"/>
    <w:rsid w:val="000B3EE9"/>
    <w:rsid w:val="000B5B6C"/>
    <w:rsid w:val="000B5F79"/>
    <w:rsid w:val="000B749B"/>
    <w:rsid w:val="000B7535"/>
    <w:rsid w:val="000C0791"/>
    <w:rsid w:val="000C0FCC"/>
    <w:rsid w:val="000C1494"/>
    <w:rsid w:val="000C1969"/>
    <w:rsid w:val="000C2512"/>
    <w:rsid w:val="000C461D"/>
    <w:rsid w:val="000D0314"/>
    <w:rsid w:val="000D1E13"/>
    <w:rsid w:val="000D2A47"/>
    <w:rsid w:val="000D2F6B"/>
    <w:rsid w:val="000D318C"/>
    <w:rsid w:val="000D3C38"/>
    <w:rsid w:val="000D5A0F"/>
    <w:rsid w:val="000D63E5"/>
    <w:rsid w:val="000D6AA1"/>
    <w:rsid w:val="000E60D9"/>
    <w:rsid w:val="000E6DB2"/>
    <w:rsid w:val="000E767A"/>
    <w:rsid w:val="000F0128"/>
    <w:rsid w:val="000F1775"/>
    <w:rsid w:val="000F2086"/>
    <w:rsid w:val="000F23C2"/>
    <w:rsid w:val="000F3488"/>
    <w:rsid w:val="000F78F7"/>
    <w:rsid w:val="00100A0D"/>
    <w:rsid w:val="0010152C"/>
    <w:rsid w:val="0010211E"/>
    <w:rsid w:val="001021B4"/>
    <w:rsid w:val="00103B02"/>
    <w:rsid w:val="00103CB5"/>
    <w:rsid w:val="001051C0"/>
    <w:rsid w:val="001052ED"/>
    <w:rsid w:val="0010590A"/>
    <w:rsid w:val="00105C36"/>
    <w:rsid w:val="001104F0"/>
    <w:rsid w:val="001106A6"/>
    <w:rsid w:val="0011095D"/>
    <w:rsid w:val="00112892"/>
    <w:rsid w:val="0011377A"/>
    <w:rsid w:val="001139CE"/>
    <w:rsid w:val="0011666A"/>
    <w:rsid w:val="00116C3F"/>
    <w:rsid w:val="00117E8A"/>
    <w:rsid w:val="00123098"/>
    <w:rsid w:val="00123111"/>
    <w:rsid w:val="001235CB"/>
    <w:rsid w:val="00124149"/>
    <w:rsid w:val="0012481D"/>
    <w:rsid w:val="00124AA4"/>
    <w:rsid w:val="00125F8C"/>
    <w:rsid w:val="0012692B"/>
    <w:rsid w:val="001303AE"/>
    <w:rsid w:val="00130CEF"/>
    <w:rsid w:val="001322F7"/>
    <w:rsid w:val="001340D3"/>
    <w:rsid w:val="00136490"/>
    <w:rsid w:val="00136512"/>
    <w:rsid w:val="0013740D"/>
    <w:rsid w:val="00140901"/>
    <w:rsid w:val="001440B5"/>
    <w:rsid w:val="00144ADB"/>
    <w:rsid w:val="00145C11"/>
    <w:rsid w:val="0014721B"/>
    <w:rsid w:val="001479CA"/>
    <w:rsid w:val="0015016C"/>
    <w:rsid w:val="001520B4"/>
    <w:rsid w:val="00154FE2"/>
    <w:rsid w:val="00155202"/>
    <w:rsid w:val="001557C2"/>
    <w:rsid w:val="00156A9C"/>
    <w:rsid w:val="00157456"/>
    <w:rsid w:val="00160B1B"/>
    <w:rsid w:val="001615C0"/>
    <w:rsid w:val="001623CC"/>
    <w:rsid w:val="001626B6"/>
    <w:rsid w:val="0016305D"/>
    <w:rsid w:val="0016381C"/>
    <w:rsid w:val="00163DE4"/>
    <w:rsid w:val="00165031"/>
    <w:rsid w:val="00165C27"/>
    <w:rsid w:val="00166C8E"/>
    <w:rsid w:val="00167748"/>
    <w:rsid w:val="0017027F"/>
    <w:rsid w:val="001709E6"/>
    <w:rsid w:val="001722A1"/>
    <w:rsid w:val="001754E2"/>
    <w:rsid w:val="001756CD"/>
    <w:rsid w:val="0017613C"/>
    <w:rsid w:val="00176F39"/>
    <w:rsid w:val="0017701F"/>
    <w:rsid w:val="001773C5"/>
    <w:rsid w:val="001803D0"/>
    <w:rsid w:val="00180856"/>
    <w:rsid w:val="00181BF6"/>
    <w:rsid w:val="001826EC"/>
    <w:rsid w:val="00184CCC"/>
    <w:rsid w:val="00185881"/>
    <w:rsid w:val="00186F6B"/>
    <w:rsid w:val="00187683"/>
    <w:rsid w:val="00187D10"/>
    <w:rsid w:val="0019014B"/>
    <w:rsid w:val="0019121F"/>
    <w:rsid w:val="00193106"/>
    <w:rsid w:val="00193159"/>
    <w:rsid w:val="0019444C"/>
    <w:rsid w:val="00197817"/>
    <w:rsid w:val="001A1A60"/>
    <w:rsid w:val="001A2A6F"/>
    <w:rsid w:val="001A2B36"/>
    <w:rsid w:val="001A35BA"/>
    <w:rsid w:val="001A35D0"/>
    <w:rsid w:val="001A79EC"/>
    <w:rsid w:val="001A7C76"/>
    <w:rsid w:val="001B2011"/>
    <w:rsid w:val="001B2F60"/>
    <w:rsid w:val="001B3A88"/>
    <w:rsid w:val="001B71EC"/>
    <w:rsid w:val="001B754C"/>
    <w:rsid w:val="001B78FC"/>
    <w:rsid w:val="001C0FAA"/>
    <w:rsid w:val="001C1C32"/>
    <w:rsid w:val="001C1EE5"/>
    <w:rsid w:val="001C7298"/>
    <w:rsid w:val="001C7A2F"/>
    <w:rsid w:val="001D053F"/>
    <w:rsid w:val="001D3735"/>
    <w:rsid w:val="001D399A"/>
    <w:rsid w:val="001D696B"/>
    <w:rsid w:val="001D6AA5"/>
    <w:rsid w:val="001E17C5"/>
    <w:rsid w:val="001E23AF"/>
    <w:rsid w:val="001E28D2"/>
    <w:rsid w:val="001E2951"/>
    <w:rsid w:val="001E517C"/>
    <w:rsid w:val="001E6F6D"/>
    <w:rsid w:val="001F00C9"/>
    <w:rsid w:val="001F01CD"/>
    <w:rsid w:val="001F06B4"/>
    <w:rsid w:val="001F0D81"/>
    <w:rsid w:val="001F0E40"/>
    <w:rsid w:val="001F334D"/>
    <w:rsid w:val="001F3FCC"/>
    <w:rsid w:val="001F5BA0"/>
    <w:rsid w:val="001F71B4"/>
    <w:rsid w:val="00200D0B"/>
    <w:rsid w:val="00201670"/>
    <w:rsid w:val="0020552E"/>
    <w:rsid w:val="00205C5B"/>
    <w:rsid w:val="002107AD"/>
    <w:rsid w:val="0021367C"/>
    <w:rsid w:val="00213C69"/>
    <w:rsid w:val="00214728"/>
    <w:rsid w:val="00215113"/>
    <w:rsid w:val="002153BE"/>
    <w:rsid w:val="00215419"/>
    <w:rsid w:val="002166DC"/>
    <w:rsid w:val="002223E2"/>
    <w:rsid w:val="00222F20"/>
    <w:rsid w:val="0022310D"/>
    <w:rsid w:val="002235BA"/>
    <w:rsid w:val="00223917"/>
    <w:rsid w:val="002246F4"/>
    <w:rsid w:val="00224B8B"/>
    <w:rsid w:val="00224BA9"/>
    <w:rsid w:val="002255F3"/>
    <w:rsid w:val="002279E7"/>
    <w:rsid w:val="00227B40"/>
    <w:rsid w:val="00227CF9"/>
    <w:rsid w:val="002314DA"/>
    <w:rsid w:val="00234D95"/>
    <w:rsid w:val="00234E75"/>
    <w:rsid w:val="00236610"/>
    <w:rsid w:val="002375CF"/>
    <w:rsid w:val="00237B2C"/>
    <w:rsid w:val="00241C1D"/>
    <w:rsid w:val="00242F8E"/>
    <w:rsid w:val="002431A0"/>
    <w:rsid w:val="0024362C"/>
    <w:rsid w:val="002447F8"/>
    <w:rsid w:val="002448A4"/>
    <w:rsid w:val="00244ACB"/>
    <w:rsid w:val="0024548B"/>
    <w:rsid w:val="00245E67"/>
    <w:rsid w:val="002462EC"/>
    <w:rsid w:val="00250C7D"/>
    <w:rsid w:val="002513AF"/>
    <w:rsid w:val="0025172C"/>
    <w:rsid w:val="00252B02"/>
    <w:rsid w:val="00256282"/>
    <w:rsid w:val="0025679D"/>
    <w:rsid w:val="00257AD2"/>
    <w:rsid w:val="00260426"/>
    <w:rsid w:val="002607C1"/>
    <w:rsid w:val="002627A8"/>
    <w:rsid w:val="0026281C"/>
    <w:rsid w:val="0026297D"/>
    <w:rsid w:val="00262CDA"/>
    <w:rsid w:val="002632B3"/>
    <w:rsid w:val="002636AE"/>
    <w:rsid w:val="00263850"/>
    <w:rsid w:val="00265506"/>
    <w:rsid w:val="002662CB"/>
    <w:rsid w:val="00272E76"/>
    <w:rsid w:val="002747CD"/>
    <w:rsid w:val="00274B1B"/>
    <w:rsid w:val="00276C77"/>
    <w:rsid w:val="00277069"/>
    <w:rsid w:val="002776DF"/>
    <w:rsid w:val="00277D6B"/>
    <w:rsid w:val="00281599"/>
    <w:rsid w:val="00281BA1"/>
    <w:rsid w:val="00286A7E"/>
    <w:rsid w:val="0029138B"/>
    <w:rsid w:val="00291AAF"/>
    <w:rsid w:val="002928EA"/>
    <w:rsid w:val="00292C3F"/>
    <w:rsid w:val="002948DF"/>
    <w:rsid w:val="00295A28"/>
    <w:rsid w:val="0029654B"/>
    <w:rsid w:val="002A084D"/>
    <w:rsid w:val="002A1879"/>
    <w:rsid w:val="002A1D2D"/>
    <w:rsid w:val="002A2B62"/>
    <w:rsid w:val="002A5566"/>
    <w:rsid w:val="002A6646"/>
    <w:rsid w:val="002A7AC1"/>
    <w:rsid w:val="002B04B9"/>
    <w:rsid w:val="002B06DA"/>
    <w:rsid w:val="002B2904"/>
    <w:rsid w:val="002B294D"/>
    <w:rsid w:val="002B2BAA"/>
    <w:rsid w:val="002B6C12"/>
    <w:rsid w:val="002B6DA1"/>
    <w:rsid w:val="002B76DF"/>
    <w:rsid w:val="002B7E42"/>
    <w:rsid w:val="002C3776"/>
    <w:rsid w:val="002C47AD"/>
    <w:rsid w:val="002C5023"/>
    <w:rsid w:val="002C53D3"/>
    <w:rsid w:val="002D4B01"/>
    <w:rsid w:val="002D5C0D"/>
    <w:rsid w:val="002E004E"/>
    <w:rsid w:val="002E03D7"/>
    <w:rsid w:val="002E0F91"/>
    <w:rsid w:val="002E1692"/>
    <w:rsid w:val="002E1919"/>
    <w:rsid w:val="002E21EE"/>
    <w:rsid w:val="002E39AB"/>
    <w:rsid w:val="002E5D61"/>
    <w:rsid w:val="002E6929"/>
    <w:rsid w:val="002E7731"/>
    <w:rsid w:val="002E7F77"/>
    <w:rsid w:val="002F0417"/>
    <w:rsid w:val="002F113E"/>
    <w:rsid w:val="002F13A2"/>
    <w:rsid w:val="002F146F"/>
    <w:rsid w:val="002F2A84"/>
    <w:rsid w:val="002F2E24"/>
    <w:rsid w:val="002F479D"/>
    <w:rsid w:val="002F482A"/>
    <w:rsid w:val="002F4F06"/>
    <w:rsid w:val="002F504F"/>
    <w:rsid w:val="002F5B03"/>
    <w:rsid w:val="002F5F16"/>
    <w:rsid w:val="002F61F4"/>
    <w:rsid w:val="002F6BA4"/>
    <w:rsid w:val="002F7E28"/>
    <w:rsid w:val="003044A8"/>
    <w:rsid w:val="00305248"/>
    <w:rsid w:val="003109BD"/>
    <w:rsid w:val="00310C79"/>
    <w:rsid w:val="003117E4"/>
    <w:rsid w:val="00315BDA"/>
    <w:rsid w:val="00315CF6"/>
    <w:rsid w:val="00315E3D"/>
    <w:rsid w:val="003203C7"/>
    <w:rsid w:val="00321356"/>
    <w:rsid w:val="00323D9E"/>
    <w:rsid w:val="00324F9F"/>
    <w:rsid w:val="0032627B"/>
    <w:rsid w:val="003276B2"/>
    <w:rsid w:val="00330CA2"/>
    <w:rsid w:val="00331C94"/>
    <w:rsid w:val="00332E58"/>
    <w:rsid w:val="00333B64"/>
    <w:rsid w:val="00334042"/>
    <w:rsid w:val="00335580"/>
    <w:rsid w:val="00337428"/>
    <w:rsid w:val="00337B18"/>
    <w:rsid w:val="003400FB"/>
    <w:rsid w:val="00341715"/>
    <w:rsid w:val="00346680"/>
    <w:rsid w:val="00346AC2"/>
    <w:rsid w:val="003473C1"/>
    <w:rsid w:val="00352333"/>
    <w:rsid w:val="0035441D"/>
    <w:rsid w:val="00354CF2"/>
    <w:rsid w:val="003555C1"/>
    <w:rsid w:val="00357D77"/>
    <w:rsid w:val="003607D7"/>
    <w:rsid w:val="0036231E"/>
    <w:rsid w:val="0036286C"/>
    <w:rsid w:val="00362AB2"/>
    <w:rsid w:val="003649F6"/>
    <w:rsid w:val="003673F7"/>
    <w:rsid w:val="00371038"/>
    <w:rsid w:val="0037111F"/>
    <w:rsid w:val="0037134C"/>
    <w:rsid w:val="00373EBF"/>
    <w:rsid w:val="00374462"/>
    <w:rsid w:val="00375221"/>
    <w:rsid w:val="00375C7C"/>
    <w:rsid w:val="003806AF"/>
    <w:rsid w:val="00381B98"/>
    <w:rsid w:val="00382BAF"/>
    <w:rsid w:val="00383140"/>
    <w:rsid w:val="00387285"/>
    <w:rsid w:val="003876C7"/>
    <w:rsid w:val="00387EE1"/>
    <w:rsid w:val="00391B14"/>
    <w:rsid w:val="003943AA"/>
    <w:rsid w:val="0039473B"/>
    <w:rsid w:val="00397D2E"/>
    <w:rsid w:val="003A0875"/>
    <w:rsid w:val="003A1299"/>
    <w:rsid w:val="003A1A6F"/>
    <w:rsid w:val="003A2C2F"/>
    <w:rsid w:val="003A418A"/>
    <w:rsid w:val="003A5D9A"/>
    <w:rsid w:val="003B05C6"/>
    <w:rsid w:val="003B165B"/>
    <w:rsid w:val="003B1817"/>
    <w:rsid w:val="003B1BDC"/>
    <w:rsid w:val="003B69A2"/>
    <w:rsid w:val="003C13FB"/>
    <w:rsid w:val="003C1937"/>
    <w:rsid w:val="003C2632"/>
    <w:rsid w:val="003C2971"/>
    <w:rsid w:val="003C3E8B"/>
    <w:rsid w:val="003C41BE"/>
    <w:rsid w:val="003C4687"/>
    <w:rsid w:val="003C6071"/>
    <w:rsid w:val="003C631B"/>
    <w:rsid w:val="003C72DB"/>
    <w:rsid w:val="003C7AA2"/>
    <w:rsid w:val="003D26E2"/>
    <w:rsid w:val="003D26F0"/>
    <w:rsid w:val="003D76E9"/>
    <w:rsid w:val="003E02D1"/>
    <w:rsid w:val="003E0383"/>
    <w:rsid w:val="003E070D"/>
    <w:rsid w:val="003E1FF0"/>
    <w:rsid w:val="003E3B2F"/>
    <w:rsid w:val="003E48C8"/>
    <w:rsid w:val="003E6C59"/>
    <w:rsid w:val="003F00A1"/>
    <w:rsid w:val="003F051B"/>
    <w:rsid w:val="003F3EF3"/>
    <w:rsid w:val="003F4038"/>
    <w:rsid w:val="003F4675"/>
    <w:rsid w:val="003F5955"/>
    <w:rsid w:val="003F68B3"/>
    <w:rsid w:val="003F7ABA"/>
    <w:rsid w:val="003F7B5E"/>
    <w:rsid w:val="00400A8F"/>
    <w:rsid w:val="00401D6D"/>
    <w:rsid w:val="004020F5"/>
    <w:rsid w:val="004044F4"/>
    <w:rsid w:val="0040548F"/>
    <w:rsid w:val="00405AAE"/>
    <w:rsid w:val="00407470"/>
    <w:rsid w:val="00410793"/>
    <w:rsid w:val="00410B1E"/>
    <w:rsid w:val="00411B26"/>
    <w:rsid w:val="00413F3E"/>
    <w:rsid w:val="00414066"/>
    <w:rsid w:val="00414321"/>
    <w:rsid w:val="004147EA"/>
    <w:rsid w:val="00415879"/>
    <w:rsid w:val="00417023"/>
    <w:rsid w:val="00417AF5"/>
    <w:rsid w:val="00420757"/>
    <w:rsid w:val="00420DEC"/>
    <w:rsid w:val="004210FD"/>
    <w:rsid w:val="004212EB"/>
    <w:rsid w:val="004230A3"/>
    <w:rsid w:val="0042386A"/>
    <w:rsid w:val="004243F7"/>
    <w:rsid w:val="00426E79"/>
    <w:rsid w:val="004274C7"/>
    <w:rsid w:val="0043114A"/>
    <w:rsid w:val="0043127E"/>
    <w:rsid w:val="0043266E"/>
    <w:rsid w:val="00433A5A"/>
    <w:rsid w:val="00434399"/>
    <w:rsid w:val="004354D2"/>
    <w:rsid w:val="00435B61"/>
    <w:rsid w:val="0043743F"/>
    <w:rsid w:val="00441C8F"/>
    <w:rsid w:val="004424F6"/>
    <w:rsid w:val="00446A69"/>
    <w:rsid w:val="00446C05"/>
    <w:rsid w:val="00447819"/>
    <w:rsid w:val="004510ED"/>
    <w:rsid w:val="004543D7"/>
    <w:rsid w:val="0045509C"/>
    <w:rsid w:val="0045536B"/>
    <w:rsid w:val="00455D3A"/>
    <w:rsid w:val="00457A81"/>
    <w:rsid w:val="00460C42"/>
    <w:rsid w:val="00463DDF"/>
    <w:rsid w:val="004660B7"/>
    <w:rsid w:val="004662C4"/>
    <w:rsid w:val="00466E1D"/>
    <w:rsid w:val="00474C96"/>
    <w:rsid w:val="0047642D"/>
    <w:rsid w:val="00480815"/>
    <w:rsid w:val="00482149"/>
    <w:rsid w:val="00482150"/>
    <w:rsid w:val="00482B56"/>
    <w:rsid w:val="00483773"/>
    <w:rsid w:val="00486098"/>
    <w:rsid w:val="00486BF6"/>
    <w:rsid w:val="00487039"/>
    <w:rsid w:val="0049038B"/>
    <w:rsid w:val="00490DA0"/>
    <w:rsid w:val="0049112A"/>
    <w:rsid w:val="00491348"/>
    <w:rsid w:val="0049208E"/>
    <w:rsid w:val="004927A8"/>
    <w:rsid w:val="00493445"/>
    <w:rsid w:val="00493A7F"/>
    <w:rsid w:val="0049485E"/>
    <w:rsid w:val="00495A10"/>
    <w:rsid w:val="00496056"/>
    <w:rsid w:val="00496491"/>
    <w:rsid w:val="004A07F0"/>
    <w:rsid w:val="004A6D3D"/>
    <w:rsid w:val="004B15DA"/>
    <w:rsid w:val="004B4B85"/>
    <w:rsid w:val="004B70AA"/>
    <w:rsid w:val="004C097D"/>
    <w:rsid w:val="004C2FA8"/>
    <w:rsid w:val="004C3913"/>
    <w:rsid w:val="004D0C27"/>
    <w:rsid w:val="004D29B7"/>
    <w:rsid w:val="004D3B00"/>
    <w:rsid w:val="004D5AB8"/>
    <w:rsid w:val="004D5B92"/>
    <w:rsid w:val="004D7748"/>
    <w:rsid w:val="004D7EFE"/>
    <w:rsid w:val="004E0A2F"/>
    <w:rsid w:val="004E0B39"/>
    <w:rsid w:val="004E5F64"/>
    <w:rsid w:val="004E6A75"/>
    <w:rsid w:val="004E6B24"/>
    <w:rsid w:val="004E7ACA"/>
    <w:rsid w:val="004F26FA"/>
    <w:rsid w:val="004F378F"/>
    <w:rsid w:val="004F3FCC"/>
    <w:rsid w:val="004F5A6B"/>
    <w:rsid w:val="004F62CB"/>
    <w:rsid w:val="004F7136"/>
    <w:rsid w:val="0050096A"/>
    <w:rsid w:val="00500CBA"/>
    <w:rsid w:val="005034BC"/>
    <w:rsid w:val="005050B2"/>
    <w:rsid w:val="00505A03"/>
    <w:rsid w:val="00506412"/>
    <w:rsid w:val="00506612"/>
    <w:rsid w:val="00506A7D"/>
    <w:rsid w:val="00507830"/>
    <w:rsid w:val="00510402"/>
    <w:rsid w:val="00511F2C"/>
    <w:rsid w:val="005162BD"/>
    <w:rsid w:val="0051689C"/>
    <w:rsid w:val="005177A8"/>
    <w:rsid w:val="0052113D"/>
    <w:rsid w:val="0052152D"/>
    <w:rsid w:val="00522DED"/>
    <w:rsid w:val="005247A8"/>
    <w:rsid w:val="00525B0B"/>
    <w:rsid w:val="005277C6"/>
    <w:rsid w:val="00533417"/>
    <w:rsid w:val="00537A2A"/>
    <w:rsid w:val="00540843"/>
    <w:rsid w:val="005471C3"/>
    <w:rsid w:val="005511BC"/>
    <w:rsid w:val="00553AB3"/>
    <w:rsid w:val="00554FD7"/>
    <w:rsid w:val="0055638E"/>
    <w:rsid w:val="005603F7"/>
    <w:rsid w:val="00561F89"/>
    <w:rsid w:val="00564CCA"/>
    <w:rsid w:val="00566BAC"/>
    <w:rsid w:val="00567633"/>
    <w:rsid w:val="00567728"/>
    <w:rsid w:val="00570842"/>
    <w:rsid w:val="0057087C"/>
    <w:rsid w:val="00570971"/>
    <w:rsid w:val="00571309"/>
    <w:rsid w:val="005723B6"/>
    <w:rsid w:val="00572A23"/>
    <w:rsid w:val="005760F6"/>
    <w:rsid w:val="00576E86"/>
    <w:rsid w:val="00580923"/>
    <w:rsid w:val="00582B31"/>
    <w:rsid w:val="00584132"/>
    <w:rsid w:val="00584C7B"/>
    <w:rsid w:val="00585020"/>
    <w:rsid w:val="0058516E"/>
    <w:rsid w:val="005863A1"/>
    <w:rsid w:val="005868A4"/>
    <w:rsid w:val="0058758E"/>
    <w:rsid w:val="00590DFB"/>
    <w:rsid w:val="00592AF8"/>
    <w:rsid w:val="00592C10"/>
    <w:rsid w:val="005937C9"/>
    <w:rsid w:val="00594215"/>
    <w:rsid w:val="005944FE"/>
    <w:rsid w:val="00595D1E"/>
    <w:rsid w:val="00597800"/>
    <w:rsid w:val="005A0217"/>
    <w:rsid w:val="005A0DAB"/>
    <w:rsid w:val="005A1C18"/>
    <w:rsid w:val="005A1E31"/>
    <w:rsid w:val="005A28C6"/>
    <w:rsid w:val="005A2B14"/>
    <w:rsid w:val="005A3113"/>
    <w:rsid w:val="005A3DEE"/>
    <w:rsid w:val="005A480A"/>
    <w:rsid w:val="005B03D4"/>
    <w:rsid w:val="005B3909"/>
    <w:rsid w:val="005B5A89"/>
    <w:rsid w:val="005B6036"/>
    <w:rsid w:val="005B721F"/>
    <w:rsid w:val="005B7FE7"/>
    <w:rsid w:val="005C0B39"/>
    <w:rsid w:val="005C1E8D"/>
    <w:rsid w:val="005C2500"/>
    <w:rsid w:val="005C43DF"/>
    <w:rsid w:val="005C6EDC"/>
    <w:rsid w:val="005C792A"/>
    <w:rsid w:val="005D0880"/>
    <w:rsid w:val="005D17E8"/>
    <w:rsid w:val="005D234E"/>
    <w:rsid w:val="005D438D"/>
    <w:rsid w:val="005D634E"/>
    <w:rsid w:val="005D703A"/>
    <w:rsid w:val="005D7FF5"/>
    <w:rsid w:val="005E02CB"/>
    <w:rsid w:val="005E0342"/>
    <w:rsid w:val="005E2AAD"/>
    <w:rsid w:val="005E2F10"/>
    <w:rsid w:val="005E38B5"/>
    <w:rsid w:val="005E4A8E"/>
    <w:rsid w:val="005E52B9"/>
    <w:rsid w:val="005E74ED"/>
    <w:rsid w:val="005E7E9E"/>
    <w:rsid w:val="005F0BBA"/>
    <w:rsid w:val="005F0C0E"/>
    <w:rsid w:val="005F17FC"/>
    <w:rsid w:val="005F2610"/>
    <w:rsid w:val="005F3123"/>
    <w:rsid w:val="005F458F"/>
    <w:rsid w:val="005F4BF6"/>
    <w:rsid w:val="00602B44"/>
    <w:rsid w:val="00607236"/>
    <w:rsid w:val="006079BB"/>
    <w:rsid w:val="00610B41"/>
    <w:rsid w:val="00612600"/>
    <w:rsid w:val="00612DAA"/>
    <w:rsid w:val="00613E25"/>
    <w:rsid w:val="00615390"/>
    <w:rsid w:val="006162AA"/>
    <w:rsid w:val="006172FD"/>
    <w:rsid w:val="00620DE2"/>
    <w:rsid w:val="00623715"/>
    <w:rsid w:val="00623A91"/>
    <w:rsid w:val="006247D3"/>
    <w:rsid w:val="00625FC2"/>
    <w:rsid w:val="006314FE"/>
    <w:rsid w:val="0063222F"/>
    <w:rsid w:val="00634014"/>
    <w:rsid w:val="00634310"/>
    <w:rsid w:val="00636038"/>
    <w:rsid w:val="00636500"/>
    <w:rsid w:val="00636677"/>
    <w:rsid w:val="0063702C"/>
    <w:rsid w:val="00637044"/>
    <w:rsid w:val="0064070C"/>
    <w:rsid w:val="00640FEA"/>
    <w:rsid w:val="006415D5"/>
    <w:rsid w:val="006438D1"/>
    <w:rsid w:val="00644B49"/>
    <w:rsid w:val="006452A3"/>
    <w:rsid w:val="0064647F"/>
    <w:rsid w:val="00647333"/>
    <w:rsid w:val="00647792"/>
    <w:rsid w:val="006508A3"/>
    <w:rsid w:val="00650ABE"/>
    <w:rsid w:val="00650EC7"/>
    <w:rsid w:val="00652A14"/>
    <w:rsid w:val="00652DE5"/>
    <w:rsid w:val="00653D54"/>
    <w:rsid w:val="00655152"/>
    <w:rsid w:val="0065653C"/>
    <w:rsid w:val="00656558"/>
    <w:rsid w:val="00660B53"/>
    <w:rsid w:val="00660B87"/>
    <w:rsid w:val="006617E7"/>
    <w:rsid w:val="006636E3"/>
    <w:rsid w:val="00664E2D"/>
    <w:rsid w:val="00666F4D"/>
    <w:rsid w:val="00667F3A"/>
    <w:rsid w:val="0067033A"/>
    <w:rsid w:val="00670BC0"/>
    <w:rsid w:val="00671489"/>
    <w:rsid w:val="00671A5A"/>
    <w:rsid w:val="00671B8B"/>
    <w:rsid w:val="00671DE0"/>
    <w:rsid w:val="006726CB"/>
    <w:rsid w:val="00674259"/>
    <w:rsid w:val="00674D72"/>
    <w:rsid w:val="006752E8"/>
    <w:rsid w:val="00675391"/>
    <w:rsid w:val="00676A2B"/>
    <w:rsid w:val="006808DC"/>
    <w:rsid w:val="00680BB6"/>
    <w:rsid w:val="00682B9F"/>
    <w:rsid w:val="00682FA8"/>
    <w:rsid w:val="00686300"/>
    <w:rsid w:val="0068681D"/>
    <w:rsid w:val="0068762D"/>
    <w:rsid w:val="00687DB4"/>
    <w:rsid w:val="0069370E"/>
    <w:rsid w:val="00693B48"/>
    <w:rsid w:val="00694EB3"/>
    <w:rsid w:val="00695D8B"/>
    <w:rsid w:val="00695FD4"/>
    <w:rsid w:val="00696F43"/>
    <w:rsid w:val="006A1443"/>
    <w:rsid w:val="006A2291"/>
    <w:rsid w:val="006A3322"/>
    <w:rsid w:val="006A3E70"/>
    <w:rsid w:val="006A4227"/>
    <w:rsid w:val="006A7B60"/>
    <w:rsid w:val="006B02B5"/>
    <w:rsid w:val="006B02C5"/>
    <w:rsid w:val="006B0C33"/>
    <w:rsid w:val="006B21B9"/>
    <w:rsid w:val="006B2A32"/>
    <w:rsid w:val="006B46F7"/>
    <w:rsid w:val="006B47CB"/>
    <w:rsid w:val="006B54BB"/>
    <w:rsid w:val="006B5E1D"/>
    <w:rsid w:val="006B69E1"/>
    <w:rsid w:val="006B6DF2"/>
    <w:rsid w:val="006C0239"/>
    <w:rsid w:val="006C162F"/>
    <w:rsid w:val="006C18D4"/>
    <w:rsid w:val="006C1AF0"/>
    <w:rsid w:val="006C491A"/>
    <w:rsid w:val="006C5159"/>
    <w:rsid w:val="006C549E"/>
    <w:rsid w:val="006C6083"/>
    <w:rsid w:val="006C634C"/>
    <w:rsid w:val="006C670C"/>
    <w:rsid w:val="006C77D7"/>
    <w:rsid w:val="006C7902"/>
    <w:rsid w:val="006D0321"/>
    <w:rsid w:val="006D23A1"/>
    <w:rsid w:val="006D2979"/>
    <w:rsid w:val="006D29DD"/>
    <w:rsid w:val="006D6DC2"/>
    <w:rsid w:val="006E03B3"/>
    <w:rsid w:val="006E133A"/>
    <w:rsid w:val="006E137A"/>
    <w:rsid w:val="006E4131"/>
    <w:rsid w:val="006E4DDC"/>
    <w:rsid w:val="006E51D9"/>
    <w:rsid w:val="006E6C53"/>
    <w:rsid w:val="006E7EC4"/>
    <w:rsid w:val="006F1BA8"/>
    <w:rsid w:val="006F55DA"/>
    <w:rsid w:val="006F7DC1"/>
    <w:rsid w:val="00700D58"/>
    <w:rsid w:val="007019D6"/>
    <w:rsid w:val="007029BB"/>
    <w:rsid w:val="007040E2"/>
    <w:rsid w:val="007041FA"/>
    <w:rsid w:val="007057A9"/>
    <w:rsid w:val="00710159"/>
    <w:rsid w:val="007106B2"/>
    <w:rsid w:val="00710CA7"/>
    <w:rsid w:val="00710E6C"/>
    <w:rsid w:val="00710F57"/>
    <w:rsid w:val="00714999"/>
    <w:rsid w:val="00714B69"/>
    <w:rsid w:val="00715A10"/>
    <w:rsid w:val="007164AB"/>
    <w:rsid w:val="00716AB0"/>
    <w:rsid w:val="00722125"/>
    <w:rsid w:val="00723815"/>
    <w:rsid w:val="00723BEC"/>
    <w:rsid w:val="00726440"/>
    <w:rsid w:val="00726A1F"/>
    <w:rsid w:val="00731D74"/>
    <w:rsid w:val="00731DA4"/>
    <w:rsid w:val="007320F3"/>
    <w:rsid w:val="00734940"/>
    <w:rsid w:val="00736256"/>
    <w:rsid w:val="0073746E"/>
    <w:rsid w:val="00740A16"/>
    <w:rsid w:val="00742388"/>
    <w:rsid w:val="00743FEB"/>
    <w:rsid w:val="0074467C"/>
    <w:rsid w:val="00745D71"/>
    <w:rsid w:val="00746ABA"/>
    <w:rsid w:val="00755FA9"/>
    <w:rsid w:val="00757D24"/>
    <w:rsid w:val="007600CF"/>
    <w:rsid w:val="0076203C"/>
    <w:rsid w:val="0076254B"/>
    <w:rsid w:val="00763C0C"/>
    <w:rsid w:val="00764269"/>
    <w:rsid w:val="0076453B"/>
    <w:rsid w:val="007652BC"/>
    <w:rsid w:val="00767330"/>
    <w:rsid w:val="00771B99"/>
    <w:rsid w:val="00771C2D"/>
    <w:rsid w:val="00772251"/>
    <w:rsid w:val="007747B4"/>
    <w:rsid w:val="0077617C"/>
    <w:rsid w:val="00777849"/>
    <w:rsid w:val="0078059D"/>
    <w:rsid w:val="00784493"/>
    <w:rsid w:val="007844FF"/>
    <w:rsid w:val="007846E8"/>
    <w:rsid w:val="007850C4"/>
    <w:rsid w:val="00786561"/>
    <w:rsid w:val="00787C50"/>
    <w:rsid w:val="00787D56"/>
    <w:rsid w:val="00792388"/>
    <w:rsid w:val="00794C89"/>
    <w:rsid w:val="00796A81"/>
    <w:rsid w:val="007A0F0A"/>
    <w:rsid w:val="007A1958"/>
    <w:rsid w:val="007A512E"/>
    <w:rsid w:val="007A71B4"/>
    <w:rsid w:val="007B0B57"/>
    <w:rsid w:val="007B21FE"/>
    <w:rsid w:val="007B61D1"/>
    <w:rsid w:val="007B6D2D"/>
    <w:rsid w:val="007C0518"/>
    <w:rsid w:val="007C3B2B"/>
    <w:rsid w:val="007C59BE"/>
    <w:rsid w:val="007C5FA2"/>
    <w:rsid w:val="007C652D"/>
    <w:rsid w:val="007C6653"/>
    <w:rsid w:val="007D0232"/>
    <w:rsid w:val="007D2791"/>
    <w:rsid w:val="007D31F1"/>
    <w:rsid w:val="007D4B8F"/>
    <w:rsid w:val="007E075B"/>
    <w:rsid w:val="007E1168"/>
    <w:rsid w:val="007E1F39"/>
    <w:rsid w:val="007E20BB"/>
    <w:rsid w:val="007E25EE"/>
    <w:rsid w:val="007E3051"/>
    <w:rsid w:val="007E3B24"/>
    <w:rsid w:val="007F1085"/>
    <w:rsid w:val="007F2514"/>
    <w:rsid w:val="007F35B8"/>
    <w:rsid w:val="007F3DD5"/>
    <w:rsid w:val="007F4E5C"/>
    <w:rsid w:val="007F7A90"/>
    <w:rsid w:val="00800A11"/>
    <w:rsid w:val="00801082"/>
    <w:rsid w:val="00801B06"/>
    <w:rsid w:val="00801B86"/>
    <w:rsid w:val="008037D5"/>
    <w:rsid w:val="008043F0"/>
    <w:rsid w:val="00816EBF"/>
    <w:rsid w:val="00817212"/>
    <w:rsid w:val="00821939"/>
    <w:rsid w:val="00822806"/>
    <w:rsid w:val="00822FEF"/>
    <w:rsid w:val="0082494A"/>
    <w:rsid w:val="00824C29"/>
    <w:rsid w:val="00824D06"/>
    <w:rsid w:val="00827483"/>
    <w:rsid w:val="00827E6E"/>
    <w:rsid w:val="00827FC9"/>
    <w:rsid w:val="00831A2C"/>
    <w:rsid w:val="00832BC3"/>
    <w:rsid w:val="00833A79"/>
    <w:rsid w:val="00834206"/>
    <w:rsid w:val="00834EB6"/>
    <w:rsid w:val="00840F2C"/>
    <w:rsid w:val="008412A8"/>
    <w:rsid w:val="00841783"/>
    <w:rsid w:val="00843413"/>
    <w:rsid w:val="008439E7"/>
    <w:rsid w:val="008455D8"/>
    <w:rsid w:val="00847C18"/>
    <w:rsid w:val="00850638"/>
    <w:rsid w:val="00852804"/>
    <w:rsid w:val="00852B5E"/>
    <w:rsid w:val="00852C11"/>
    <w:rsid w:val="00854708"/>
    <w:rsid w:val="0085619D"/>
    <w:rsid w:val="00857826"/>
    <w:rsid w:val="00857E34"/>
    <w:rsid w:val="00863091"/>
    <w:rsid w:val="00865480"/>
    <w:rsid w:val="00866CCE"/>
    <w:rsid w:val="00866E96"/>
    <w:rsid w:val="00867814"/>
    <w:rsid w:val="00867C9E"/>
    <w:rsid w:val="00870683"/>
    <w:rsid w:val="00870FEF"/>
    <w:rsid w:val="008716D5"/>
    <w:rsid w:val="00871A64"/>
    <w:rsid w:val="0087343B"/>
    <w:rsid w:val="008750BE"/>
    <w:rsid w:val="00876325"/>
    <w:rsid w:val="008775DC"/>
    <w:rsid w:val="008778AF"/>
    <w:rsid w:val="008814AB"/>
    <w:rsid w:val="00881541"/>
    <w:rsid w:val="008819E3"/>
    <w:rsid w:val="00883010"/>
    <w:rsid w:val="00884EF7"/>
    <w:rsid w:val="008878D1"/>
    <w:rsid w:val="00887CAD"/>
    <w:rsid w:val="00890ECF"/>
    <w:rsid w:val="008915CB"/>
    <w:rsid w:val="008916FC"/>
    <w:rsid w:val="0089242F"/>
    <w:rsid w:val="00893B85"/>
    <w:rsid w:val="00895132"/>
    <w:rsid w:val="00895D5D"/>
    <w:rsid w:val="00895DA5"/>
    <w:rsid w:val="0089672D"/>
    <w:rsid w:val="00897CAB"/>
    <w:rsid w:val="008A018D"/>
    <w:rsid w:val="008A019E"/>
    <w:rsid w:val="008A14DF"/>
    <w:rsid w:val="008A44E0"/>
    <w:rsid w:val="008A4552"/>
    <w:rsid w:val="008A56CB"/>
    <w:rsid w:val="008A59CC"/>
    <w:rsid w:val="008A692C"/>
    <w:rsid w:val="008A6F3A"/>
    <w:rsid w:val="008A736A"/>
    <w:rsid w:val="008A79CB"/>
    <w:rsid w:val="008B0049"/>
    <w:rsid w:val="008B0AB3"/>
    <w:rsid w:val="008B154C"/>
    <w:rsid w:val="008B20AF"/>
    <w:rsid w:val="008B3508"/>
    <w:rsid w:val="008B4585"/>
    <w:rsid w:val="008B55AB"/>
    <w:rsid w:val="008B5747"/>
    <w:rsid w:val="008B6471"/>
    <w:rsid w:val="008B66B5"/>
    <w:rsid w:val="008C198F"/>
    <w:rsid w:val="008C59D9"/>
    <w:rsid w:val="008C6AAC"/>
    <w:rsid w:val="008D0CEC"/>
    <w:rsid w:val="008D1898"/>
    <w:rsid w:val="008D2748"/>
    <w:rsid w:val="008D3B50"/>
    <w:rsid w:val="008D6C7C"/>
    <w:rsid w:val="008D7544"/>
    <w:rsid w:val="008E098C"/>
    <w:rsid w:val="008E1557"/>
    <w:rsid w:val="008E709F"/>
    <w:rsid w:val="008F29FE"/>
    <w:rsid w:val="008F4DC3"/>
    <w:rsid w:val="008F6F62"/>
    <w:rsid w:val="0090054B"/>
    <w:rsid w:val="00901C7C"/>
    <w:rsid w:val="009021AD"/>
    <w:rsid w:val="0090386E"/>
    <w:rsid w:val="009053F3"/>
    <w:rsid w:val="0090629E"/>
    <w:rsid w:val="009065FA"/>
    <w:rsid w:val="00906BD6"/>
    <w:rsid w:val="00906DFC"/>
    <w:rsid w:val="00912378"/>
    <w:rsid w:val="00913C2A"/>
    <w:rsid w:val="00915DD8"/>
    <w:rsid w:val="00915EE2"/>
    <w:rsid w:val="009161E9"/>
    <w:rsid w:val="00917734"/>
    <w:rsid w:val="00917C13"/>
    <w:rsid w:val="00920F69"/>
    <w:rsid w:val="009217EC"/>
    <w:rsid w:val="0092311A"/>
    <w:rsid w:val="00924C83"/>
    <w:rsid w:val="0092696A"/>
    <w:rsid w:val="009300F1"/>
    <w:rsid w:val="0093105B"/>
    <w:rsid w:val="00931B7E"/>
    <w:rsid w:val="00932041"/>
    <w:rsid w:val="00932D6F"/>
    <w:rsid w:val="00935C3D"/>
    <w:rsid w:val="009376E7"/>
    <w:rsid w:val="00940E63"/>
    <w:rsid w:val="00942EAC"/>
    <w:rsid w:val="00944935"/>
    <w:rsid w:val="0094578C"/>
    <w:rsid w:val="00945AB9"/>
    <w:rsid w:val="009461B6"/>
    <w:rsid w:val="00947E6B"/>
    <w:rsid w:val="00952ACC"/>
    <w:rsid w:val="00952DCC"/>
    <w:rsid w:val="0095410C"/>
    <w:rsid w:val="0095521C"/>
    <w:rsid w:val="00955D87"/>
    <w:rsid w:val="00956A93"/>
    <w:rsid w:val="009605AB"/>
    <w:rsid w:val="00963936"/>
    <w:rsid w:val="00964922"/>
    <w:rsid w:val="0096523B"/>
    <w:rsid w:val="00965B0D"/>
    <w:rsid w:val="00966D60"/>
    <w:rsid w:val="00966DA2"/>
    <w:rsid w:val="00966DBA"/>
    <w:rsid w:val="00967573"/>
    <w:rsid w:val="00970D48"/>
    <w:rsid w:val="00970FCE"/>
    <w:rsid w:val="00971E7E"/>
    <w:rsid w:val="00972B46"/>
    <w:rsid w:val="00975B17"/>
    <w:rsid w:val="00975DC4"/>
    <w:rsid w:val="009769AA"/>
    <w:rsid w:val="00977288"/>
    <w:rsid w:val="009776A4"/>
    <w:rsid w:val="00977C43"/>
    <w:rsid w:val="00980BF6"/>
    <w:rsid w:val="00981103"/>
    <w:rsid w:val="00986B39"/>
    <w:rsid w:val="00987ABD"/>
    <w:rsid w:val="009910B7"/>
    <w:rsid w:val="00994E6C"/>
    <w:rsid w:val="00994EA4"/>
    <w:rsid w:val="00996494"/>
    <w:rsid w:val="009965BF"/>
    <w:rsid w:val="009A0FD4"/>
    <w:rsid w:val="009A2221"/>
    <w:rsid w:val="009A2892"/>
    <w:rsid w:val="009A4001"/>
    <w:rsid w:val="009A49E4"/>
    <w:rsid w:val="009A4B30"/>
    <w:rsid w:val="009A5744"/>
    <w:rsid w:val="009A5976"/>
    <w:rsid w:val="009A5C64"/>
    <w:rsid w:val="009A6605"/>
    <w:rsid w:val="009A7BF2"/>
    <w:rsid w:val="009A7D65"/>
    <w:rsid w:val="009B1CC8"/>
    <w:rsid w:val="009B51DC"/>
    <w:rsid w:val="009B5A1B"/>
    <w:rsid w:val="009B6442"/>
    <w:rsid w:val="009B6695"/>
    <w:rsid w:val="009B71EE"/>
    <w:rsid w:val="009C03C8"/>
    <w:rsid w:val="009C05D1"/>
    <w:rsid w:val="009C15A4"/>
    <w:rsid w:val="009C2020"/>
    <w:rsid w:val="009C210A"/>
    <w:rsid w:val="009C227E"/>
    <w:rsid w:val="009C2670"/>
    <w:rsid w:val="009C3855"/>
    <w:rsid w:val="009C42BC"/>
    <w:rsid w:val="009C50B9"/>
    <w:rsid w:val="009C7887"/>
    <w:rsid w:val="009D00E6"/>
    <w:rsid w:val="009D03CE"/>
    <w:rsid w:val="009D31E3"/>
    <w:rsid w:val="009D4BF6"/>
    <w:rsid w:val="009D4E6B"/>
    <w:rsid w:val="009D6CAF"/>
    <w:rsid w:val="009D6E5E"/>
    <w:rsid w:val="009E0DB2"/>
    <w:rsid w:val="009E4C5C"/>
    <w:rsid w:val="009E5962"/>
    <w:rsid w:val="009E5ADF"/>
    <w:rsid w:val="009E76E7"/>
    <w:rsid w:val="009E7986"/>
    <w:rsid w:val="009E7CFE"/>
    <w:rsid w:val="009E7D14"/>
    <w:rsid w:val="009E7DF2"/>
    <w:rsid w:val="009F105A"/>
    <w:rsid w:val="009F167E"/>
    <w:rsid w:val="009F3090"/>
    <w:rsid w:val="009F4626"/>
    <w:rsid w:val="009F4E8E"/>
    <w:rsid w:val="009F5541"/>
    <w:rsid w:val="009F62BD"/>
    <w:rsid w:val="009F7645"/>
    <w:rsid w:val="00A01762"/>
    <w:rsid w:val="00A017D4"/>
    <w:rsid w:val="00A03FE0"/>
    <w:rsid w:val="00A06093"/>
    <w:rsid w:val="00A06A3C"/>
    <w:rsid w:val="00A070FD"/>
    <w:rsid w:val="00A113F1"/>
    <w:rsid w:val="00A12896"/>
    <w:rsid w:val="00A13C8A"/>
    <w:rsid w:val="00A1513D"/>
    <w:rsid w:val="00A1550A"/>
    <w:rsid w:val="00A15C51"/>
    <w:rsid w:val="00A15E76"/>
    <w:rsid w:val="00A1708B"/>
    <w:rsid w:val="00A178BD"/>
    <w:rsid w:val="00A20E63"/>
    <w:rsid w:val="00A231EF"/>
    <w:rsid w:val="00A23E1A"/>
    <w:rsid w:val="00A2515E"/>
    <w:rsid w:val="00A267C9"/>
    <w:rsid w:val="00A27594"/>
    <w:rsid w:val="00A31F25"/>
    <w:rsid w:val="00A32636"/>
    <w:rsid w:val="00A32EDE"/>
    <w:rsid w:val="00A33EEA"/>
    <w:rsid w:val="00A344AC"/>
    <w:rsid w:val="00A35054"/>
    <w:rsid w:val="00A359E2"/>
    <w:rsid w:val="00A404C9"/>
    <w:rsid w:val="00A4083C"/>
    <w:rsid w:val="00A418DC"/>
    <w:rsid w:val="00A42ACE"/>
    <w:rsid w:val="00A4407C"/>
    <w:rsid w:val="00A44B3D"/>
    <w:rsid w:val="00A453B6"/>
    <w:rsid w:val="00A45477"/>
    <w:rsid w:val="00A458D3"/>
    <w:rsid w:val="00A45CBE"/>
    <w:rsid w:val="00A46786"/>
    <w:rsid w:val="00A47DB9"/>
    <w:rsid w:val="00A51EE1"/>
    <w:rsid w:val="00A53A74"/>
    <w:rsid w:val="00A5680A"/>
    <w:rsid w:val="00A601A6"/>
    <w:rsid w:val="00A607CF"/>
    <w:rsid w:val="00A62AC9"/>
    <w:rsid w:val="00A644C1"/>
    <w:rsid w:val="00A64D8F"/>
    <w:rsid w:val="00A65463"/>
    <w:rsid w:val="00A669C5"/>
    <w:rsid w:val="00A671BB"/>
    <w:rsid w:val="00A7115A"/>
    <w:rsid w:val="00A712D8"/>
    <w:rsid w:val="00A71BA4"/>
    <w:rsid w:val="00A76698"/>
    <w:rsid w:val="00A82089"/>
    <w:rsid w:val="00A854D5"/>
    <w:rsid w:val="00A87FC5"/>
    <w:rsid w:val="00A9111E"/>
    <w:rsid w:val="00A92998"/>
    <w:rsid w:val="00A93A0B"/>
    <w:rsid w:val="00A97B07"/>
    <w:rsid w:val="00AA058A"/>
    <w:rsid w:val="00AA0FED"/>
    <w:rsid w:val="00AA25F2"/>
    <w:rsid w:val="00AA310D"/>
    <w:rsid w:val="00AA3665"/>
    <w:rsid w:val="00AA4489"/>
    <w:rsid w:val="00AA4689"/>
    <w:rsid w:val="00AB443C"/>
    <w:rsid w:val="00AB46A7"/>
    <w:rsid w:val="00AB4F24"/>
    <w:rsid w:val="00AB57F1"/>
    <w:rsid w:val="00AB5FD4"/>
    <w:rsid w:val="00AC07B3"/>
    <w:rsid w:val="00AC112A"/>
    <w:rsid w:val="00AC1F1B"/>
    <w:rsid w:val="00AC2ED1"/>
    <w:rsid w:val="00AC4BDD"/>
    <w:rsid w:val="00AC5BA4"/>
    <w:rsid w:val="00AC6557"/>
    <w:rsid w:val="00AD2942"/>
    <w:rsid w:val="00AD369D"/>
    <w:rsid w:val="00AD674F"/>
    <w:rsid w:val="00AD6FD7"/>
    <w:rsid w:val="00AE1582"/>
    <w:rsid w:val="00AE3BAA"/>
    <w:rsid w:val="00AE664E"/>
    <w:rsid w:val="00AE6A78"/>
    <w:rsid w:val="00AF0D99"/>
    <w:rsid w:val="00AF260E"/>
    <w:rsid w:val="00AF2E88"/>
    <w:rsid w:val="00AF4976"/>
    <w:rsid w:val="00AF5A99"/>
    <w:rsid w:val="00AF5B49"/>
    <w:rsid w:val="00AF7649"/>
    <w:rsid w:val="00B002A5"/>
    <w:rsid w:val="00B0212F"/>
    <w:rsid w:val="00B024D1"/>
    <w:rsid w:val="00B11970"/>
    <w:rsid w:val="00B1355C"/>
    <w:rsid w:val="00B135B2"/>
    <w:rsid w:val="00B13D97"/>
    <w:rsid w:val="00B16EC9"/>
    <w:rsid w:val="00B216AB"/>
    <w:rsid w:val="00B21A9A"/>
    <w:rsid w:val="00B24950"/>
    <w:rsid w:val="00B24A2D"/>
    <w:rsid w:val="00B264D0"/>
    <w:rsid w:val="00B301F4"/>
    <w:rsid w:val="00B3039C"/>
    <w:rsid w:val="00B30400"/>
    <w:rsid w:val="00B3063B"/>
    <w:rsid w:val="00B316B8"/>
    <w:rsid w:val="00B332A7"/>
    <w:rsid w:val="00B33C83"/>
    <w:rsid w:val="00B3542E"/>
    <w:rsid w:val="00B35D51"/>
    <w:rsid w:val="00B368AC"/>
    <w:rsid w:val="00B4045E"/>
    <w:rsid w:val="00B40707"/>
    <w:rsid w:val="00B40F61"/>
    <w:rsid w:val="00B43CCC"/>
    <w:rsid w:val="00B51A58"/>
    <w:rsid w:val="00B51A5B"/>
    <w:rsid w:val="00B51B3A"/>
    <w:rsid w:val="00B54592"/>
    <w:rsid w:val="00B54F50"/>
    <w:rsid w:val="00B577CA"/>
    <w:rsid w:val="00B600B9"/>
    <w:rsid w:val="00B601C6"/>
    <w:rsid w:val="00B60C25"/>
    <w:rsid w:val="00B61C54"/>
    <w:rsid w:val="00B63074"/>
    <w:rsid w:val="00B6577A"/>
    <w:rsid w:val="00B65ABA"/>
    <w:rsid w:val="00B66570"/>
    <w:rsid w:val="00B66DFB"/>
    <w:rsid w:val="00B70F18"/>
    <w:rsid w:val="00B713BF"/>
    <w:rsid w:val="00B72C8C"/>
    <w:rsid w:val="00B731C7"/>
    <w:rsid w:val="00B731F6"/>
    <w:rsid w:val="00B73D2F"/>
    <w:rsid w:val="00B74294"/>
    <w:rsid w:val="00B7495D"/>
    <w:rsid w:val="00B74E9F"/>
    <w:rsid w:val="00B7681A"/>
    <w:rsid w:val="00B83165"/>
    <w:rsid w:val="00B85734"/>
    <w:rsid w:val="00B870B6"/>
    <w:rsid w:val="00B87263"/>
    <w:rsid w:val="00B87269"/>
    <w:rsid w:val="00B8729C"/>
    <w:rsid w:val="00B87E14"/>
    <w:rsid w:val="00B9301F"/>
    <w:rsid w:val="00B946E3"/>
    <w:rsid w:val="00B94BF8"/>
    <w:rsid w:val="00B97D0B"/>
    <w:rsid w:val="00BA331E"/>
    <w:rsid w:val="00BA410F"/>
    <w:rsid w:val="00BA517E"/>
    <w:rsid w:val="00BA5432"/>
    <w:rsid w:val="00BA5799"/>
    <w:rsid w:val="00BB028F"/>
    <w:rsid w:val="00BB03CA"/>
    <w:rsid w:val="00BB16A8"/>
    <w:rsid w:val="00BB268D"/>
    <w:rsid w:val="00BB297C"/>
    <w:rsid w:val="00BB4252"/>
    <w:rsid w:val="00BB7CFF"/>
    <w:rsid w:val="00BC6716"/>
    <w:rsid w:val="00BD2D5D"/>
    <w:rsid w:val="00BD4339"/>
    <w:rsid w:val="00BD4A5A"/>
    <w:rsid w:val="00BE30A3"/>
    <w:rsid w:val="00BE5AB4"/>
    <w:rsid w:val="00BE75BB"/>
    <w:rsid w:val="00BF1706"/>
    <w:rsid w:val="00BF238C"/>
    <w:rsid w:val="00BF33E3"/>
    <w:rsid w:val="00BF3552"/>
    <w:rsid w:val="00C02120"/>
    <w:rsid w:val="00C02409"/>
    <w:rsid w:val="00C045A3"/>
    <w:rsid w:val="00C0574E"/>
    <w:rsid w:val="00C0598A"/>
    <w:rsid w:val="00C059AC"/>
    <w:rsid w:val="00C06229"/>
    <w:rsid w:val="00C06727"/>
    <w:rsid w:val="00C06FF7"/>
    <w:rsid w:val="00C072C2"/>
    <w:rsid w:val="00C11FA7"/>
    <w:rsid w:val="00C11FE4"/>
    <w:rsid w:val="00C12285"/>
    <w:rsid w:val="00C1271E"/>
    <w:rsid w:val="00C15BF2"/>
    <w:rsid w:val="00C162E8"/>
    <w:rsid w:val="00C21A6B"/>
    <w:rsid w:val="00C22F67"/>
    <w:rsid w:val="00C25DA3"/>
    <w:rsid w:val="00C264AA"/>
    <w:rsid w:val="00C272A6"/>
    <w:rsid w:val="00C27CFD"/>
    <w:rsid w:val="00C322BD"/>
    <w:rsid w:val="00C3293D"/>
    <w:rsid w:val="00C342E9"/>
    <w:rsid w:val="00C3447C"/>
    <w:rsid w:val="00C36775"/>
    <w:rsid w:val="00C37503"/>
    <w:rsid w:val="00C409EF"/>
    <w:rsid w:val="00C40D3C"/>
    <w:rsid w:val="00C416EA"/>
    <w:rsid w:val="00C41ED1"/>
    <w:rsid w:val="00C421CD"/>
    <w:rsid w:val="00C43381"/>
    <w:rsid w:val="00C43435"/>
    <w:rsid w:val="00C43BE5"/>
    <w:rsid w:val="00C446A9"/>
    <w:rsid w:val="00C4500D"/>
    <w:rsid w:val="00C4733D"/>
    <w:rsid w:val="00C47EFF"/>
    <w:rsid w:val="00C507EA"/>
    <w:rsid w:val="00C53BA2"/>
    <w:rsid w:val="00C541F0"/>
    <w:rsid w:val="00C54CD8"/>
    <w:rsid w:val="00C5554C"/>
    <w:rsid w:val="00C577D5"/>
    <w:rsid w:val="00C57E7E"/>
    <w:rsid w:val="00C6026F"/>
    <w:rsid w:val="00C603EB"/>
    <w:rsid w:val="00C606AC"/>
    <w:rsid w:val="00C61E0D"/>
    <w:rsid w:val="00C6360A"/>
    <w:rsid w:val="00C6636E"/>
    <w:rsid w:val="00C67EA2"/>
    <w:rsid w:val="00C70D01"/>
    <w:rsid w:val="00C7178A"/>
    <w:rsid w:val="00C71915"/>
    <w:rsid w:val="00C71E07"/>
    <w:rsid w:val="00C722C9"/>
    <w:rsid w:val="00C72EC2"/>
    <w:rsid w:val="00C76A87"/>
    <w:rsid w:val="00C8035F"/>
    <w:rsid w:val="00C8059D"/>
    <w:rsid w:val="00C83F2B"/>
    <w:rsid w:val="00C842C8"/>
    <w:rsid w:val="00C84F23"/>
    <w:rsid w:val="00C8672B"/>
    <w:rsid w:val="00C86A14"/>
    <w:rsid w:val="00C87E81"/>
    <w:rsid w:val="00C87FF8"/>
    <w:rsid w:val="00C9017F"/>
    <w:rsid w:val="00C92545"/>
    <w:rsid w:val="00C92929"/>
    <w:rsid w:val="00C93773"/>
    <w:rsid w:val="00C93D67"/>
    <w:rsid w:val="00CA0112"/>
    <w:rsid w:val="00CA28B8"/>
    <w:rsid w:val="00CA49E8"/>
    <w:rsid w:val="00CA670C"/>
    <w:rsid w:val="00CA7438"/>
    <w:rsid w:val="00CA7A46"/>
    <w:rsid w:val="00CB00A2"/>
    <w:rsid w:val="00CB0B36"/>
    <w:rsid w:val="00CB3A2E"/>
    <w:rsid w:val="00CB7573"/>
    <w:rsid w:val="00CC17BE"/>
    <w:rsid w:val="00CC3566"/>
    <w:rsid w:val="00CC5046"/>
    <w:rsid w:val="00CC5ABA"/>
    <w:rsid w:val="00CC6B2F"/>
    <w:rsid w:val="00CC7269"/>
    <w:rsid w:val="00CC7411"/>
    <w:rsid w:val="00CC7FA9"/>
    <w:rsid w:val="00CD0491"/>
    <w:rsid w:val="00CD10BA"/>
    <w:rsid w:val="00CD2281"/>
    <w:rsid w:val="00CD2870"/>
    <w:rsid w:val="00CD2B27"/>
    <w:rsid w:val="00CD479F"/>
    <w:rsid w:val="00CD50DE"/>
    <w:rsid w:val="00CE1D53"/>
    <w:rsid w:val="00CE379B"/>
    <w:rsid w:val="00CE6B23"/>
    <w:rsid w:val="00CE6DF6"/>
    <w:rsid w:val="00CF1A26"/>
    <w:rsid w:val="00CF295C"/>
    <w:rsid w:val="00CF4E20"/>
    <w:rsid w:val="00CF4E38"/>
    <w:rsid w:val="00CF68AC"/>
    <w:rsid w:val="00CF768E"/>
    <w:rsid w:val="00D00BA0"/>
    <w:rsid w:val="00D018EB"/>
    <w:rsid w:val="00D02FF2"/>
    <w:rsid w:val="00D03969"/>
    <w:rsid w:val="00D12775"/>
    <w:rsid w:val="00D1282C"/>
    <w:rsid w:val="00D13C52"/>
    <w:rsid w:val="00D14197"/>
    <w:rsid w:val="00D214D6"/>
    <w:rsid w:val="00D239D9"/>
    <w:rsid w:val="00D241AB"/>
    <w:rsid w:val="00D27696"/>
    <w:rsid w:val="00D30E76"/>
    <w:rsid w:val="00D310F1"/>
    <w:rsid w:val="00D326D3"/>
    <w:rsid w:val="00D33D71"/>
    <w:rsid w:val="00D35770"/>
    <w:rsid w:val="00D37048"/>
    <w:rsid w:val="00D3783B"/>
    <w:rsid w:val="00D37D62"/>
    <w:rsid w:val="00D37E73"/>
    <w:rsid w:val="00D4584C"/>
    <w:rsid w:val="00D511C1"/>
    <w:rsid w:val="00D52A07"/>
    <w:rsid w:val="00D52EA8"/>
    <w:rsid w:val="00D52F2C"/>
    <w:rsid w:val="00D54236"/>
    <w:rsid w:val="00D545FF"/>
    <w:rsid w:val="00D54DBA"/>
    <w:rsid w:val="00D56C48"/>
    <w:rsid w:val="00D57C10"/>
    <w:rsid w:val="00D63240"/>
    <w:rsid w:val="00D639A3"/>
    <w:rsid w:val="00D639EA"/>
    <w:rsid w:val="00D662F0"/>
    <w:rsid w:val="00D671B8"/>
    <w:rsid w:val="00D67804"/>
    <w:rsid w:val="00D71686"/>
    <w:rsid w:val="00D725F2"/>
    <w:rsid w:val="00D736DB"/>
    <w:rsid w:val="00D77704"/>
    <w:rsid w:val="00D81274"/>
    <w:rsid w:val="00D8235B"/>
    <w:rsid w:val="00D8296E"/>
    <w:rsid w:val="00D82ABD"/>
    <w:rsid w:val="00D82C3B"/>
    <w:rsid w:val="00D8308D"/>
    <w:rsid w:val="00D83C36"/>
    <w:rsid w:val="00D848C1"/>
    <w:rsid w:val="00D95336"/>
    <w:rsid w:val="00D96152"/>
    <w:rsid w:val="00D97914"/>
    <w:rsid w:val="00D97CF9"/>
    <w:rsid w:val="00D97FC2"/>
    <w:rsid w:val="00DA5AF1"/>
    <w:rsid w:val="00DA5C75"/>
    <w:rsid w:val="00DB51B5"/>
    <w:rsid w:val="00DB53EF"/>
    <w:rsid w:val="00DB54AA"/>
    <w:rsid w:val="00DB581E"/>
    <w:rsid w:val="00DB6465"/>
    <w:rsid w:val="00DB7ACA"/>
    <w:rsid w:val="00DB7D04"/>
    <w:rsid w:val="00DC157E"/>
    <w:rsid w:val="00DC333A"/>
    <w:rsid w:val="00DD0ADA"/>
    <w:rsid w:val="00DD3267"/>
    <w:rsid w:val="00DD3C89"/>
    <w:rsid w:val="00DD3F32"/>
    <w:rsid w:val="00DD409C"/>
    <w:rsid w:val="00DD4365"/>
    <w:rsid w:val="00DD4C1B"/>
    <w:rsid w:val="00DD4FD2"/>
    <w:rsid w:val="00DD51AF"/>
    <w:rsid w:val="00DD7055"/>
    <w:rsid w:val="00DD72DF"/>
    <w:rsid w:val="00DE50E7"/>
    <w:rsid w:val="00DE61B8"/>
    <w:rsid w:val="00DE685A"/>
    <w:rsid w:val="00DE6CAE"/>
    <w:rsid w:val="00DE7729"/>
    <w:rsid w:val="00DF17AC"/>
    <w:rsid w:val="00DF1891"/>
    <w:rsid w:val="00DF2A39"/>
    <w:rsid w:val="00DF2E63"/>
    <w:rsid w:val="00DF581D"/>
    <w:rsid w:val="00E00D9C"/>
    <w:rsid w:val="00E011F6"/>
    <w:rsid w:val="00E02171"/>
    <w:rsid w:val="00E02EB5"/>
    <w:rsid w:val="00E03D1B"/>
    <w:rsid w:val="00E04EFB"/>
    <w:rsid w:val="00E05DD3"/>
    <w:rsid w:val="00E0626F"/>
    <w:rsid w:val="00E0641A"/>
    <w:rsid w:val="00E07AAD"/>
    <w:rsid w:val="00E07AF2"/>
    <w:rsid w:val="00E07E58"/>
    <w:rsid w:val="00E1126E"/>
    <w:rsid w:val="00E12187"/>
    <w:rsid w:val="00E127D3"/>
    <w:rsid w:val="00E1322C"/>
    <w:rsid w:val="00E13450"/>
    <w:rsid w:val="00E1368A"/>
    <w:rsid w:val="00E151F0"/>
    <w:rsid w:val="00E15A75"/>
    <w:rsid w:val="00E170A7"/>
    <w:rsid w:val="00E17FB8"/>
    <w:rsid w:val="00E20EDC"/>
    <w:rsid w:val="00E216A3"/>
    <w:rsid w:val="00E25810"/>
    <w:rsid w:val="00E27369"/>
    <w:rsid w:val="00E2747F"/>
    <w:rsid w:val="00E30621"/>
    <w:rsid w:val="00E31BFC"/>
    <w:rsid w:val="00E36BB2"/>
    <w:rsid w:val="00E36DEC"/>
    <w:rsid w:val="00E36E18"/>
    <w:rsid w:val="00E4051B"/>
    <w:rsid w:val="00E423E7"/>
    <w:rsid w:val="00E431BE"/>
    <w:rsid w:val="00E44A30"/>
    <w:rsid w:val="00E44ECD"/>
    <w:rsid w:val="00E457D0"/>
    <w:rsid w:val="00E4655E"/>
    <w:rsid w:val="00E4673F"/>
    <w:rsid w:val="00E50C78"/>
    <w:rsid w:val="00E51571"/>
    <w:rsid w:val="00E5178E"/>
    <w:rsid w:val="00E52155"/>
    <w:rsid w:val="00E52C9A"/>
    <w:rsid w:val="00E54A68"/>
    <w:rsid w:val="00E54F59"/>
    <w:rsid w:val="00E54FCD"/>
    <w:rsid w:val="00E57A57"/>
    <w:rsid w:val="00E601A4"/>
    <w:rsid w:val="00E61CF2"/>
    <w:rsid w:val="00E63DA8"/>
    <w:rsid w:val="00E64188"/>
    <w:rsid w:val="00E66EFC"/>
    <w:rsid w:val="00E66FC4"/>
    <w:rsid w:val="00E6768F"/>
    <w:rsid w:val="00E72B51"/>
    <w:rsid w:val="00E72FF8"/>
    <w:rsid w:val="00E73D80"/>
    <w:rsid w:val="00E73F7A"/>
    <w:rsid w:val="00E804CB"/>
    <w:rsid w:val="00E83420"/>
    <w:rsid w:val="00E85371"/>
    <w:rsid w:val="00E86526"/>
    <w:rsid w:val="00E86CF2"/>
    <w:rsid w:val="00E904DD"/>
    <w:rsid w:val="00E92A25"/>
    <w:rsid w:val="00E95869"/>
    <w:rsid w:val="00E96722"/>
    <w:rsid w:val="00EA0781"/>
    <w:rsid w:val="00EA1588"/>
    <w:rsid w:val="00EA4C21"/>
    <w:rsid w:val="00EA71AF"/>
    <w:rsid w:val="00EA7A72"/>
    <w:rsid w:val="00EB0B62"/>
    <w:rsid w:val="00EB1162"/>
    <w:rsid w:val="00EB19B6"/>
    <w:rsid w:val="00EB3519"/>
    <w:rsid w:val="00EB3A87"/>
    <w:rsid w:val="00EB582D"/>
    <w:rsid w:val="00EB61C2"/>
    <w:rsid w:val="00EB7CD7"/>
    <w:rsid w:val="00EC18DD"/>
    <w:rsid w:val="00EC2061"/>
    <w:rsid w:val="00EC585E"/>
    <w:rsid w:val="00EC6CBB"/>
    <w:rsid w:val="00ED206A"/>
    <w:rsid w:val="00ED4D7D"/>
    <w:rsid w:val="00ED7605"/>
    <w:rsid w:val="00EE1A80"/>
    <w:rsid w:val="00EE1B95"/>
    <w:rsid w:val="00EE22BD"/>
    <w:rsid w:val="00EE33DB"/>
    <w:rsid w:val="00EE5296"/>
    <w:rsid w:val="00EE53C5"/>
    <w:rsid w:val="00EE551A"/>
    <w:rsid w:val="00EF235D"/>
    <w:rsid w:val="00EF51B7"/>
    <w:rsid w:val="00EF5B0D"/>
    <w:rsid w:val="00EF6251"/>
    <w:rsid w:val="00F010DD"/>
    <w:rsid w:val="00F02331"/>
    <w:rsid w:val="00F025BF"/>
    <w:rsid w:val="00F03BC9"/>
    <w:rsid w:val="00F043FA"/>
    <w:rsid w:val="00F04788"/>
    <w:rsid w:val="00F062E8"/>
    <w:rsid w:val="00F1119F"/>
    <w:rsid w:val="00F12946"/>
    <w:rsid w:val="00F13CFC"/>
    <w:rsid w:val="00F13EC7"/>
    <w:rsid w:val="00F166C0"/>
    <w:rsid w:val="00F1792A"/>
    <w:rsid w:val="00F1794B"/>
    <w:rsid w:val="00F17EFB"/>
    <w:rsid w:val="00F200EA"/>
    <w:rsid w:val="00F226D2"/>
    <w:rsid w:val="00F24BB6"/>
    <w:rsid w:val="00F25D1B"/>
    <w:rsid w:val="00F263C4"/>
    <w:rsid w:val="00F27100"/>
    <w:rsid w:val="00F279D5"/>
    <w:rsid w:val="00F32807"/>
    <w:rsid w:val="00F34DF7"/>
    <w:rsid w:val="00F34F71"/>
    <w:rsid w:val="00F353AF"/>
    <w:rsid w:val="00F35B70"/>
    <w:rsid w:val="00F35CF4"/>
    <w:rsid w:val="00F423B7"/>
    <w:rsid w:val="00F442E6"/>
    <w:rsid w:val="00F44363"/>
    <w:rsid w:val="00F44822"/>
    <w:rsid w:val="00F46A77"/>
    <w:rsid w:val="00F46CD4"/>
    <w:rsid w:val="00F50C61"/>
    <w:rsid w:val="00F51751"/>
    <w:rsid w:val="00F5186F"/>
    <w:rsid w:val="00F52621"/>
    <w:rsid w:val="00F5322C"/>
    <w:rsid w:val="00F53B41"/>
    <w:rsid w:val="00F5535C"/>
    <w:rsid w:val="00F5673F"/>
    <w:rsid w:val="00F567AB"/>
    <w:rsid w:val="00F575D7"/>
    <w:rsid w:val="00F603B9"/>
    <w:rsid w:val="00F6183C"/>
    <w:rsid w:val="00F6191A"/>
    <w:rsid w:val="00F64699"/>
    <w:rsid w:val="00F64C3F"/>
    <w:rsid w:val="00F64CC9"/>
    <w:rsid w:val="00F64DEE"/>
    <w:rsid w:val="00F66A69"/>
    <w:rsid w:val="00F67426"/>
    <w:rsid w:val="00F71516"/>
    <w:rsid w:val="00F71E50"/>
    <w:rsid w:val="00F75B9B"/>
    <w:rsid w:val="00F76CE0"/>
    <w:rsid w:val="00F772DC"/>
    <w:rsid w:val="00F80C77"/>
    <w:rsid w:val="00F80EB6"/>
    <w:rsid w:val="00F82681"/>
    <w:rsid w:val="00F833E5"/>
    <w:rsid w:val="00F83D35"/>
    <w:rsid w:val="00F85B5A"/>
    <w:rsid w:val="00F86114"/>
    <w:rsid w:val="00F8764A"/>
    <w:rsid w:val="00F87925"/>
    <w:rsid w:val="00F90717"/>
    <w:rsid w:val="00F9106F"/>
    <w:rsid w:val="00F91DAB"/>
    <w:rsid w:val="00F91FB1"/>
    <w:rsid w:val="00F929B7"/>
    <w:rsid w:val="00F97345"/>
    <w:rsid w:val="00FA1932"/>
    <w:rsid w:val="00FA7293"/>
    <w:rsid w:val="00FB1514"/>
    <w:rsid w:val="00FB2B40"/>
    <w:rsid w:val="00FC0091"/>
    <w:rsid w:val="00FC0471"/>
    <w:rsid w:val="00FC2D83"/>
    <w:rsid w:val="00FC31F3"/>
    <w:rsid w:val="00FC63E0"/>
    <w:rsid w:val="00FD4DF3"/>
    <w:rsid w:val="00FD5908"/>
    <w:rsid w:val="00FD65AB"/>
    <w:rsid w:val="00FD6F17"/>
    <w:rsid w:val="00FE15EE"/>
    <w:rsid w:val="00FE1976"/>
    <w:rsid w:val="00FE1E38"/>
    <w:rsid w:val="00FE2DD8"/>
    <w:rsid w:val="00FE3E6A"/>
    <w:rsid w:val="00FE51ED"/>
    <w:rsid w:val="00FE65CA"/>
    <w:rsid w:val="00FF033E"/>
    <w:rsid w:val="00FF1BA8"/>
    <w:rsid w:val="00FF2590"/>
    <w:rsid w:val="00FF7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10E976"/>
  <w15:chartTrackingRefBased/>
  <w15:docId w15:val="{A37778CC-EC1F-CE4B-962F-0CBE942F7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uiPriority="99"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3106"/>
    <w:pPr>
      <w:widowControl w:val="0"/>
      <w:spacing w:before="120" w:line="360" w:lineRule="auto"/>
      <w:ind w:left="57"/>
    </w:pPr>
    <w:rPr>
      <w:snapToGrid w:val="0"/>
      <w:sz w:val="26"/>
    </w:rPr>
  </w:style>
  <w:style w:type="paragraph" w:styleId="Heading1">
    <w:name w:val="heading 1"/>
    <w:aliases w:val="Heading 1(Report Only),Chapter,Heading 1(Report Only)1,Chapter1,H1"/>
    <w:basedOn w:val="Normal"/>
    <w:next w:val="Heading2"/>
    <w:link w:val="Heading1Char"/>
    <w:uiPriority w:val="9"/>
    <w:qFormat/>
    <w:pPr>
      <w:keepNext/>
      <w:numPr>
        <w:numId w:val="10"/>
      </w:numPr>
      <w:spacing w:before="360" w:after="240"/>
      <w:outlineLvl w:val="0"/>
    </w:pPr>
    <w:rPr>
      <w:b/>
      <w:kern w:val="28"/>
    </w:rPr>
  </w:style>
  <w:style w:type="paragraph" w:styleId="Heading2">
    <w:name w:val="heading 2"/>
    <w:aliases w:val="l2,H2,h21,HD2"/>
    <w:basedOn w:val="Normal"/>
    <w:next w:val="NormalIndent"/>
    <w:link w:val="Heading2Char"/>
    <w:qFormat/>
    <w:rsid w:val="0009125A"/>
    <w:pPr>
      <w:keepNext/>
      <w:numPr>
        <w:ilvl w:val="1"/>
        <w:numId w:val="10"/>
      </w:numPr>
      <w:spacing w:before="240" w:after="120"/>
      <w:outlineLvl w:val="1"/>
    </w:pPr>
    <w:rPr>
      <w:b/>
      <w:sz w:val="28"/>
    </w:rPr>
  </w:style>
  <w:style w:type="paragraph" w:styleId="Heading3">
    <w:name w:val="heading 3"/>
    <w:aliases w:val="h3,h31,h31 Char"/>
    <w:basedOn w:val="Normal"/>
    <w:next w:val="Normal"/>
    <w:link w:val="Heading3Char"/>
    <w:qFormat/>
    <w:rsid w:val="00D03969"/>
    <w:pPr>
      <w:keepNext/>
      <w:numPr>
        <w:ilvl w:val="2"/>
        <w:numId w:val="10"/>
      </w:numPr>
      <w:tabs>
        <w:tab w:val="left" w:pos="792"/>
      </w:tabs>
      <w:spacing w:before="240"/>
      <w:jc w:val="both"/>
      <w:outlineLvl w:val="2"/>
    </w:pPr>
    <w:rPr>
      <w:b/>
      <w:i/>
    </w:rPr>
  </w:style>
  <w:style w:type="paragraph" w:styleId="Heading4">
    <w:name w:val="heading 4"/>
    <w:aliases w:val="h4,h41,h41 + Before:  6 pt,Line spacing:  Multiple 1.3 li,标题 4 Char,heading 4,ZZZ,heading 4 Char,标题 4 Char Char Char,标题 4 Char Char Char Char Char Char Char Char Char,标题 41,ZZZ1,heading 4 Char1,heading 4 Char Char1,heading 41,标题 42,Z"/>
    <w:basedOn w:val="Normal"/>
    <w:next w:val="Normal"/>
    <w:link w:val="Heading4Char"/>
    <w:qFormat/>
    <w:rsid w:val="009A7BF2"/>
    <w:pPr>
      <w:keepNext/>
      <w:numPr>
        <w:ilvl w:val="3"/>
        <w:numId w:val="10"/>
      </w:numPr>
      <w:tabs>
        <w:tab w:val="clear" w:pos="8964"/>
      </w:tabs>
      <w:spacing w:before="240" w:after="60"/>
      <w:ind w:left="864"/>
      <w:outlineLvl w:val="3"/>
    </w:pPr>
    <w:rPr>
      <w:i/>
    </w:rPr>
  </w:style>
  <w:style w:type="paragraph" w:styleId="Heading5">
    <w:name w:val="heading 5"/>
    <w:basedOn w:val="Normal"/>
    <w:next w:val="Normal"/>
    <w:link w:val="Heading5Char"/>
    <w:qFormat/>
    <w:pPr>
      <w:keepNext/>
      <w:numPr>
        <w:ilvl w:val="4"/>
        <w:numId w:val="10"/>
      </w:numPr>
      <w:jc w:val="both"/>
      <w:outlineLvl w:val="4"/>
    </w:pPr>
    <w:rPr>
      <w:b/>
    </w:rPr>
  </w:style>
  <w:style w:type="paragraph" w:styleId="Heading6">
    <w:name w:val="heading 6"/>
    <w:basedOn w:val="Normal"/>
    <w:next w:val="Normal"/>
    <w:qFormat/>
    <w:pPr>
      <w:keepNext/>
      <w:numPr>
        <w:ilvl w:val="5"/>
        <w:numId w:val="10"/>
      </w:numPr>
      <w:outlineLvl w:val="5"/>
    </w:pPr>
    <w:rPr>
      <w:rFonts w:ascii=".VnTime" w:hAnsi=".VnTime"/>
      <w:b/>
      <w:i/>
      <w:sz w:val="22"/>
    </w:rPr>
  </w:style>
  <w:style w:type="paragraph" w:styleId="Heading7">
    <w:name w:val="heading 7"/>
    <w:basedOn w:val="Normal"/>
    <w:next w:val="Normal"/>
    <w:qFormat/>
    <w:pPr>
      <w:keepNext/>
      <w:numPr>
        <w:ilvl w:val="6"/>
        <w:numId w:val="10"/>
      </w:numPr>
      <w:spacing w:before="60" w:after="60"/>
      <w:outlineLvl w:val="6"/>
    </w:pPr>
    <w:rPr>
      <w:rFonts w:ascii=".VnTimeH" w:hAnsi=".VnTimeH"/>
      <w:b/>
      <w:color w:val="000000"/>
      <w:sz w:val="18"/>
    </w:rPr>
  </w:style>
  <w:style w:type="paragraph" w:styleId="Heading8">
    <w:name w:val="heading 8"/>
    <w:basedOn w:val="Normal"/>
    <w:next w:val="Normal"/>
    <w:qFormat/>
    <w:pPr>
      <w:keepNext/>
      <w:numPr>
        <w:ilvl w:val="7"/>
        <w:numId w:val="10"/>
      </w:numPr>
      <w:jc w:val="both"/>
      <w:outlineLvl w:val="7"/>
    </w:pPr>
    <w:rPr>
      <w:rFonts w:ascii=".VnArialH" w:hAnsi=".VnArialH"/>
      <w:b/>
    </w:rPr>
  </w:style>
  <w:style w:type="paragraph" w:styleId="Heading9">
    <w:name w:val="heading 9"/>
    <w:basedOn w:val="Normal"/>
    <w:next w:val="Normal"/>
    <w:qFormat/>
    <w:pPr>
      <w:keepNext/>
      <w:numPr>
        <w:ilvl w:val="8"/>
        <w:numId w:val="10"/>
      </w:numPr>
      <w:outlineLvl w:val="8"/>
    </w:pPr>
    <w:rPr>
      <w:rFonts w:ascii=".VnArial" w:hAnsi=".Vn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
    <w:autoRedefine/>
    <w:rsid w:val="00561F89"/>
    <w:pPr>
      <w:numPr>
        <w:numId w:val="33"/>
      </w:numPr>
      <w:ind w:right="11"/>
      <w:jc w:val="both"/>
    </w:pPr>
    <w:rPr>
      <w:szCs w:val="24"/>
    </w:rPr>
  </w:style>
  <w:style w:type="paragraph" w:styleId="BodyTextIndent">
    <w:name w:val="Body Text Indent"/>
    <w:basedOn w:val="Normal"/>
    <w:rPr>
      <w:rFonts w:ascii="Arial" w:hAnsi="Arial"/>
    </w:rPr>
  </w:style>
  <w:style w:type="paragraph" w:styleId="BodyTextIndent2">
    <w:name w:val="Body Text Indent 2"/>
    <w:basedOn w:val="Normal"/>
    <w:pPr>
      <w:widowControl/>
      <w:spacing w:before="0"/>
      <w:ind w:left="720"/>
    </w:pPr>
    <w:rPr>
      <w:rFonts w:ascii=".VnTime" w:hAnsi=".VnTime"/>
      <w:snapToGrid/>
    </w:rPr>
  </w:style>
  <w:style w:type="paragraph" w:styleId="Caption">
    <w:name w:val="caption"/>
    <w:aliases w:val="Picture"/>
    <w:basedOn w:val="Normal"/>
    <w:next w:val="Normal"/>
    <w:uiPriority w:val="99"/>
    <w:qFormat/>
    <w:pPr>
      <w:spacing w:after="120"/>
      <w:ind w:left="1440"/>
      <w:jc w:val="both"/>
    </w:pPr>
    <w:rPr>
      <w:rFonts w:ascii=".VnTime" w:hAnsi=".VnTime"/>
      <w:b/>
    </w:rPr>
  </w:style>
  <w:style w:type="paragraph" w:styleId="Footer">
    <w:name w:val="footer"/>
    <w:basedOn w:val="Normal"/>
    <w:link w:val="FooterChar"/>
    <w:uiPriority w:val="99"/>
    <w:pPr>
      <w:tabs>
        <w:tab w:val="center" w:pos="4320"/>
        <w:tab w:val="right" w:pos="8640"/>
      </w:tabs>
      <w:ind w:left="0"/>
    </w:pPr>
  </w:style>
  <w:style w:type="paragraph" w:styleId="Header">
    <w:name w:val="header"/>
    <w:basedOn w:val="Normal"/>
    <w:pPr>
      <w:tabs>
        <w:tab w:val="center" w:pos="4320"/>
        <w:tab w:val="right" w:pos="8640"/>
      </w:tabs>
      <w:ind w:left="0"/>
    </w:pPr>
  </w:style>
  <w:style w:type="character" w:styleId="Hyperlink">
    <w:name w:val="Hyperlink"/>
    <w:uiPriority w:val="99"/>
    <w:rPr>
      <w:color w:val="0000FF"/>
      <w:sz w:val="20"/>
      <w:u w:val="single"/>
    </w:rPr>
  </w:style>
  <w:style w:type="paragraph" w:customStyle="1" w:styleId="NormalCaption">
    <w:name w:val="NormalCaption"/>
    <w:basedOn w:val="Normal"/>
    <w:pPr>
      <w:spacing w:after="120"/>
    </w:pPr>
    <w:rPr>
      <w:b/>
    </w:rPr>
  </w:style>
  <w:style w:type="paragraph" w:customStyle="1" w:styleId="NormalIndent0">
    <w:name w:val="NormalIndent"/>
    <w:basedOn w:val="Normal"/>
    <w:pPr>
      <w:widowControl/>
      <w:ind w:left="720"/>
    </w:pPr>
    <w:rPr>
      <w:rFonts w:ascii=".VnArial" w:hAnsi=".VnArial"/>
      <w:snapToGrid/>
    </w:rPr>
  </w:style>
  <w:style w:type="paragraph" w:customStyle="1" w:styleId="NormalIndex">
    <w:name w:val="NormalIndex"/>
    <w:basedOn w:val="NormalIndent0"/>
    <w:pPr>
      <w:tabs>
        <w:tab w:val="left" w:pos="360"/>
        <w:tab w:val="left" w:pos="450"/>
      </w:tabs>
      <w:spacing w:before="60" w:after="60"/>
      <w:ind w:hanging="360"/>
    </w:pPr>
  </w:style>
  <w:style w:type="character" w:styleId="PageNumber">
    <w:name w:val="page number"/>
    <w:basedOn w:val="DefaultParagraphFont"/>
  </w:style>
  <w:style w:type="paragraph" w:styleId="TOC1">
    <w:name w:val="toc 1"/>
    <w:basedOn w:val="Normal"/>
    <w:next w:val="Normal"/>
    <w:autoRedefine/>
    <w:uiPriority w:val="39"/>
    <w:rsid w:val="009E7CFE"/>
    <w:pPr>
      <w:tabs>
        <w:tab w:val="left" w:pos="400"/>
        <w:tab w:val="right" w:leader="dot" w:pos="9356"/>
      </w:tabs>
      <w:spacing w:after="120"/>
      <w:ind w:left="0"/>
    </w:pPr>
    <w:rPr>
      <w:b/>
      <w:noProof/>
    </w:rPr>
  </w:style>
  <w:style w:type="paragraph" w:styleId="TOC2">
    <w:name w:val="toc 2"/>
    <w:basedOn w:val="Normal"/>
    <w:next w:val="Normal"/>
    <w:autoRedefine/>
    <w:uiPriority w:val="39"/>
    <w:rsid w:val="009E7CFE"/>
    <w:pPr>
      <w:tabs>
        <w:tab w:val="left" w:pos="800"/>
        <w:tab w:val="right" w:leader="dot" w:pos="9356"/>
      </w:tabs>
      <w:spacing w:before="20" w:after="20"/>
      <w:ind w:left="202"/>
    </w:pPr>
    <w:rPr>
      <w:noProof/>
    </w:rPr>
  </w:style>
  <w:style w:type="paragraph" w:styleId="TOC3">
    <w:name w:val="toc 3"/>
    <w:basedOn w:val="Normal"/>
    <w:next w:val="Normal"/>
    <w:autoRedefine/>
    <w:uiPriority w:val="39"/>
    <w:rsid w:val="004D3B00"/>
    <w:pPr>
      <w:tabs>
        <w:tab w:val="left" w:pos="1200"/>
        <w:tab w:val="right" w:leader="dot" w:pos="8305"/>
      </w:tabs>
      <w:spacing w:before="20" w:after="20"/>
      <w:ind w:left="403"/>
    </w:pPr>
    <w:rPr>
      <w:i/>
      <w:noProof/>
    </w:rPr>
  </w:style>
  <w:style w:type="paragraph" w:customStyle="1" w:styleId="NH-1">
    <w:name w:val="NH-1"/>
    <w:basedOn w:val="Normal"/>
    <w:next w:val="NH-2"/>
    <w:pPr>
      <w:keepNext/>
      <w:tabs>
        <w:tab w:val="left" w:pos="360"/>
      </w:tabs>
      <w:ind w:left="360" w:hanging="360"/>
    </w:pPr>
    <w:rPr>
      <w:rFonts w:ascii=".VnArial" w:hAnsi=".VnArial"/>
      <w:b/>
    </w:rPr>
  </w:style>
  <w:style w:type="paragraph" w:customStyle="1" w:styleId="NH-2">
    <w:name w:val="NH-2"/>
    <w:basedOn w:val="Normal"/>
    <w:next w:val="NormalIndent"/>
    <w:pPr>
      <w:keepNext/>
      <w:tabs>
        <w:tab w:val="left" w:pos="720"/>
      </w:tabs>
      <w:ind w:left="360" w:hanging="360"/>
    </w:pPr>
    <w:rPr>
      <w:rFonts w:ascii=".VnArial" w:hAnsi=".VnArial"/>
      <w:b/>
    </w:rPr>
  </w:style>
  <w:style w:type="paragraph" w:customStyle="1" w:styleId="NormalText">
    <w:name w:val="NormalText"/>
    <w:basedOn w:val="Normal"/>
    <w:pPr>
      <w:ind w:left="720"/>
      <w:jc w:val="both"/>
    </w:pPr>
  </w:style>
  <w:style w:type="paragraph" w:customStyle="1" w:styleId="H5">
    <w:name w:val="H5"/>
    <w:basedOn w:val="NormalIndent"/>
    <w:next w:val="Normal"/>
    <w:pPr>
      <w:keepNext/>
    </w:pPr>
    <w:rPr>
      <w:rFonts w:ascii=".VnTime" w:hAnsi=".VnTime"/>
      <w:b/>
      <w:i/>
      <w:color w:val="800080"/>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semiHidden/>
    <w:pPr>
      <w:spacing w:before="0"/>
      <w:ind w:left="360" w:hanging="360"/>
    </w:pPr>
    <w:rPr>
      <w:sz w:val="18"/>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rPr>
  </w:style>
  <w:style w:type="paragraph" w:styleId="TOC4">
    <w:name w:val="toc 4"/>
    <w:basedOn w:val="Normal"/>
    <w:next w:val="Normal"/>
    <w:autoRedefine/>
    <w:semiHidden/>
    <w:rsid w:val="006A3E70"/>
    <w:pPr>
      <w:tabs>
        <w:tab w:val="left" w:pos="1600"/>
        <w:tab w:val="right" w:leader="dot" w:pos="8280"/>
      </w:tabs>
      <w:spacing w:before="20" w:after="20"/>
      <w:ind w:left="576"/>
    </w:pPr>
    <w:rPr>
      <w:i/>
      <w:noProof/>
    </w:rPr>
  </w:style>
  <w:style w:type="paragraph" w:styleId="TOC5">
    <w:name w:val="toc 5"/>
    <w:basedOn w:val="Normal"/>
    <w:next w:val="Normal"/>
    <w:autoRedefine/>
    <w:semiHidden/>
    <w:pPr>
      <w:spacing w:before="0"/>
      <w:ind w:left="800"/>
    </w:pPr>
    <w:rPr>
      <w:sz w:val="18"/>
    </w:rPr>
  </w:style>
  <w:style w:type="paragraph" w:styleId="TOC6">
    <w:name w:val="toc 6"/>
    <w:basedOn w:val="Normal"/>
    <w:next w:val="Normal"/>
    <w:autoRedefine/>
    <w:semiHidden/>
    <w:pPr>
      <w:spacing w:before="0"/>
      <w:ind w:left="1000"/>
    </w:pPr>
    <w:rPr>
      <w:sz w:val="18"/>
    </w:rPr>
  </w:style>
  <w:style w:type="paragraph" w:styleId="TOC7">
    <w:name w:val="toc 7"/>
    <w:basedOn w:val="Normal"/>
    <w:next w:val="Normal"/>
    <w:autoRedefine/>
    <w:semiHidden/>
    <w:pPr>
      <w:spacing w:before="0"/>
      <w:ind w:left="1200"/>
    </w:pPr>
    <w:rPr>
      <w:sz w:val="18"/>
    </w:rPr>
  </w:style>
  <w:style w:type="paragraph" w:styleId="TOC8">
    <w:name w:val="toc 8"/>
    <w:basedOn w:val="Normal"/>
    <w:next w:val="Normal"/>
    <w:autoRedefine/>
    <w:semiHidden/>
    <w:pPr>
      <w:spacing w:before="0"/>
      <w:ind w:left="1400"/>
    </w:pPr>
    <w:rPr>
      <w:sz w:val="18"/>
    </w:rPr>
  </w:style>
  <w:style w:type="paragraph" w:styleId="TOC9">
    <w:name w:val="toc 9"/>
    <w:basedOn w:val="Normal"/>
    <w:next w:val="Normal"/>
    <w:autoRedefine/>
    <w:semiHidden/>
    <w:pPr>
      <w:spacing w:before="0"/>
      <w:ind w:left="1600"/>
    </w:pPr>
    <w:rPr>
      <w:sz w:val="18"/>
    </w:rPr>
  </w:style>
  <w:style w:type="paragraph" w:styleId="BodyText">
    <w:name w:val="Body Text"/>
    <w:basedOn w:val="Normal"/>
    <w:pPr>
      <w:keepLines/>
      <w:spacing w:before="0" w:after="120" w:line="240" w:lineRule="atLeast"/>
      <w:ind w:left="720"/>
      <w:jc w:val="both"/>
    </w:pPr>
    <w:rPr>
      <w:snapToGrid/>
      <w:szCs w:val="24"/>
    </w:rPr>
  </w:style>
  <w:style w:type="paragraph" w:customStyle="1" w:styleId="NormalTB">
    <w:name w:val="NormalTB"/>
    <w:pPr>
      <w:widowControl w:val="0"/>
      <w:spacing w:before="120"/>
      <w:jc w:val="center"/>
    </w:pPr>
    <w:rPr>
      <w:rFonts w:ascii=".VnTime" w:hAnsi=".VnTime"/>
      <w:b/>
      <w:snapToGrid w:val="0"/>
      <w:sz w:val="22"/>
    </w:rPr>
  </w:style>
  <w:style w:type="paragraph" w:customStyle="1" w:styleId="Vidu">
    <w:name w:val="Vidu"/>
    <w:basedOn w:val="Normal"/>
    <w:pPr>
      <w:widowControl/>
      <w:numPr>
        <w:numId w:val="4"/>
      </w:numPr>
      <w:spacing w:before="0"/>
      <w:jc w:val="both"/>
    </w:pPr>
    <w:rPr>
      <w:snapToGrid/>
    </w:rPr>
  </w:style>
  <w:style w:type="paragraph" w:customStyle="1" w:styleId="Mucvidu">
    <w:name w:val="Mucvidu"/>
    <w:basedOn w:val="Vidu"/>
    <w:pPr>
      <w:numPr>
        <w:numId w:val="1"/>
      </w:numPr>
      <w:tabs>
        <w:tab w:val="clear" w:pos="360"/>
      </w:tabs>
      <w:ind w:left="1080"/>
    </w:pPr>
  </w:style>
  <w:style w:type="paragraph" w:customStyle="1" w:styleId="Tailieu">
    <w:name w:val="Tailieu"/>
    <w:basedOn w:val="Refer"/>
    <w:pPr>
      <w:numPr>
        <w:numId w:val="3"/>
      </w:numPr>
    </w:pPr>
    <w:rPr>
      <w:sz w:val="28"/>
    </w:rPr>
  </w:style>
  <w:style w:type="paragraph" w:customStyle="1" w:styleId="Refer">
    <w:name w:val="Refer"/>
    <w:basedOn w:val="Normal"/>
    <w:pPr>
      <w:widowControl/>
      <w:spacing w:before="0" w:after="120"/>
      <w:ind w:firstLine="720"/>
      <w:jc w:val="both"/>
    </w:pPr>
    <w:rPr>
      <w:snapToGrid/>
    </w:rPr>
  </w:style>
  <w:style w:type="paragraph" w:customStyle="1" w:styleId="Point">
    <w:name w:val="Point"/>
    <w:basedOn w:val="Header"/>
    <w:pPr>
      <w:widowControl/>
      <w:numPr>
        <w:numId w:val="2"/>
      </w:numPr>
      <w:tabs>
        <w:tab w:val="clear" w:pos="4320"/>
        <w:tab w:val="clear" w:pos="8640"/>
      </w:tabs>
      <w:spacing w:before="0"/>
      <w:jc w:val="both"/>
    </w:pPr>
    <w:rPr>
      <w:snapToGrid/>
    </w:rPr>
  </w:style>
  <w:style w:type="character" w:styleId="CommentReference">
    <w:name w:val="annotation reference"/>
    <w:semiHidden/>
    <w:rPr>
      <w:sz w:val="16"/>
    </w:rPr>
  </w:style>
  <w:style w:type="paragraph" w:styleId="CommentText">
    <w:name w:val="annotation text"/>
    <w:basedOn w:val="Normal"/>
    <w:link w:val="CommentTextChar"/>
    <w:semiHidden/>
    <w:pPr>
      <w:widowControl/>
      <w:spacing w:before="0"/>
      <w:jc w:val="both"/>
    </w:pPr>
    <w:rPr>
      <w:rFonts w:ascii=".VnTime" w:hAnsi=".VnTime"/>
      <w:snapToGrid/>
    </w:rPr>
  </w:style>
  <w:style w:type="paragraph" w:customStyle="1" w:styleId="Bang">
    <w:name w:val="Bang"/>
    <w:basedOn w:val="Normal"/>
    <w:link w:val="BangChar"/>
    <w:pPr>
      <w:spacing w:before="60" w:after="60"/>
      <w:ind w:left="0"/>
      <w:jc w:val="both"/>
    </w:pPr>
    <w:rPr>
      <w:snapToGrid/>
      <w:sz w:val="18"/>
    </w:rPr>
  </w:style>
  <w:style w:type="paragraph" w:styleId="BodyText3">
    <w:name w:val="Body Text 3"/>
    <w:basedOn w:val="Normal"/>
    <w:pPr>
      <w:widowControl/>
      <w:spacing w:before="0"/>
    </w:pPr>
    <w:rPr>
      <w:rFonts w:ascii=".VnTime" w:hAnsi=".VnTime"/>
      <w:i/>
      <w:snapToGrid/>
    </w:rPr>
  </w:style>
  <w:style w:type="paragraph" w:customStyle="1" w:styleId="Content">
    <w:name w:val="Content"/>
    <w:basedOn w:val="Normal"/>
    <w:pPr>
      <w:widowControl/>
      <w:ind w:firstLine="720"/>
      <w:jc w:val="both"/>
    </w:pPr>
    <w:rPr>
      <w:rFonts w:ascii=".VnTime" w:hAnsi=".VnTime"/>
      <w:snapToGrid/>
    </w:rPr>
  </w:style>
  <w:style w:type="paragraph" w:styleId="TableofFigures">
    <w:name w:val="table of figures"/>
    <w:basedOn w:val="Normal"/>
    <w:next w:val="Normal"/>
    <w:semiHidden/>
    <w:pPr>
      <w:tabs>
        <w:tab w:val="right" w:leader="dot" w:pos="8642"/>
      </w:tabs>
      <w:spacing w:before="0"/>
      <w:ind w:left="480" w:hanging="480"/>
    </w:pPr>
    <w:rPr>
      <w:smallCaps/>
      <w:snapToGrid/>
    </w:rPr>
  </w:style>
  <w:style w:type="paragraph" w:customStyle="1" w:styleId="NormalH">
    <w:name w:val="NormalH"/>
    <w:basedOn w:val="Normal"/>
    <w:pPr>
      <w:pageBreakBefore/>
      <w:widowControl/>
      <w:tabs>
        <w:tab w:val="left" w:pos="2160"/>
        <w:tab w:val="right" w:pos="5040"/>
        <w:tab w:val="left" w:pos="5760"/>
        <w:tab w:val="right" w:pos="8640"/>
      </w:tabs>
      <w:spacing w:before="0"/>
    </w:pPr>
    <w:rPr>
      <w:rFonts w:ascii=".VnHelvetIns" w:hAnsi=".VnHelvetIns"/>
      <w:snapToGrid/>
      <w:sz w:val="32"/>
    </w:rPr>
  </w:style>
  <w:style w:type="paragraph" w:customStyle="1" w:styleId="TableCaption">
    <w:name w:val="TableCaption"/>
    <w:basedOn w:val="NormalIndent"/>
    <w:rPr>
      <w:b/>
    </w:rPr>
  </w:style>
  <w:style w:type="character" w:styleId="Strong">
    <w:name w:val="Strong"/>
    <w:uiPriority w:val="22"/>
    <w:qFormat/>
    <w:rPr>
      <w:b/>
    </w:rPr>
  </w:style>
  <w:style w:type="paragraph" w:styleId="Title">
    <w:name w:val="Title"/>
    <w:basedOn w:val="Normal"/>
    <w:qFormat/>
    <w:pPr>
      <w:spacing w:before="240" w:after="60"/>
      <w:jc w:val="center"/>
      <w:outlineLvl w:val="0"/>
    </w:pPr>
    <w:rPr>
      <w:b/>
      <w:kern w:val="28"/>
      <w:sz w:val="32"/>
    </w:rPr>
  </w:style>
  <w:style w:type="paragraph" w:customStyle="1" w:styleId="TableTitle">
    <w:name w:val="Table Title"/>
    <w:basedOn w:val="NormalIndent"/>
    <w:autoRedefine/>
    <w:pPr>
      <w:keepNext/>
      <w:numPr>
        <w:numId w:val="5"/>
      </w:numPr>
      <w:ind w:left="357" w:right="29" w:hanging="215"/>
      <w:jc w:val="right"/>
    </w:pPr>
  </w:style>
  <w:style w:type="paragraph" w:customStyle="1" w:styleId="Arial">
    <w:name w:val="Arial"/>
    <w:basedOn w:val="NormalIndent"/>
  </w:style>
  <w:style w:type="paragraph" w:styleId="BodyText2">
    <w:name w:val="Body Text 2"/>
    <w:basedOn w:val="Normal"/>
    <w:pPr>
      <w:ind w:left="0"/>
    </w:pPr>
  </w:style>
  <w:style w:type="paragraph" w:customStyle="1" w:styleId="NormalNV">
    <w:name w:val="NormalNV"/>
    <w:basedOn w:val="Normal"/>
    <w:pPr>
      <w:widowControl/>
      <w:tabs>
        <w:tab w:val="left" w:pos="720"/>
        <w:tab w:val="left" w:pos="2160"/>
        <w:tab w:val="right" w:leader="dot" w:pos="8640"/>
      </w:tabs>
      <w:ind w:left="0"/>
    </w:pPr>
    <w:rPr>
      <w:rFonts w:ascii=".VnTime" w:hAnsi=".VnTime"/>
      <w:lang w:val="en-GB"/>
    </w:rPr>
  </w:style>
  <w:style w:type="paragraph" w:customStyle="1" w:styleId="TableText">
    <w:name w:val="Table Text"/>
    <w:basedOn w:val="Normal"/>
    <w:pPr>
      <w:widowControl/>
      <w:spacing w:before="60" w:after="60" w:line="480" w:lineRule="auto"/>
      <w:ind w:left="0"/>
    </w:pPr>
    <w:rPr>
      <w:snapToGrid/>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Table">
    <w:name w:val="Table"/>
    <w:pPr>
      <w:numPr>
        <w:numId w:val="6"/>
      </w:numPr>
      <w:tabs>
        <w:tab w:val="left" w:pos="1080"/>
      </w:tabs>
      <w:spacing w:before="60" w:after="60"/>
      <w:jc w:val="center"/>
    </w:pPr>
    <w:rPr>
      <w:noProof/>
      <w:sz w:val="24"/>
    </w:rPr>
  </w:style>
  <w:style w:type="paragraph" w:customStyle="1" w:styleId="Name">
    <w:name w:val="Name"/>
    <w:basedOn w:val="Normal"/>
    <w:pPr>
      <w:widowControl/>
      <w:ind w:left="0" w:firstLine="720"/>
      <w:jc w:val="both"/>
    </w:pPr>
    <w:rPr>
      <w:rFonts w:ascii=".VnTimeH" w:hAnsi=".VnTimeH"/>
      <w:snapToGrid/>
    </w:rPr>
  </w:style>
  <w:style w:type="paragraph" w:customStyle="1" w:styleId="Bullet1">
    <w:name w:val="Bullet1"/>
    <w:pPr>
      <w:numPr>
        <w:numId w:val="7"/>
      </w:numPr>
      <w:spacing w:after="60"/>
      <w:jc w:val="both"/>
    </w:pPr>
    <w:rPr>
      <w:noProof/>
      <w:sz w:val="24"/>
    </w:rPr>
  </w:style>
  <w:style w:type="paragraph" w:customStyle="1" w:styleId="BodyText1">
    <w:name w:val="Body Text1"/>
    <w:basedOn w:val="NormalIndent"/>
    <w:pPr>
      <w:tabs>
        <w:tab w:val="left" w:pos="1224"/>
      </w:tabs>
      <w:spacing w:before="40" w:line="300" w:lineRule="atLeast"/>
      <w:ind w:left="432"/>
    </w:pPr>
  </w:style>
  <w:style w:type="paragraph" w:customStyle="1" w:styleId="Bullet2">
    <w:name w:val="Bullet2"/>
    <w:pPr>
      <w:numPr>
        <w:numId w:val="8"/>
      </w:numPr>
      <w:spacing w:after="60"/>
      <w:jc w:val="both"/>
    </w:pPr>
    <w:rPr>
      <w:noProof/>
      <w:sz w:val="24"/>
    </w:rPr>
  </w:style>
  <w:style w:type="paragraph" w:customStyle="1" w:styleId="Tabletext0">
    <w:name w:val="Tabletext"/>
    <w:basedOn w:val="Normal"/>
    <w:pPr>
      <w:keepLines/>
      <w:spacing w:before="0" w:after="120" w:line="240" w:lineRule="atLeast"/>
      <w:ind w:left="0"/>
    </w:pPr>
    <w:rPr>
      <w:snapToGrid/>
    </w:rPr>
  </w:style>
  <w:style w:type="paragraph" w:customStyle="1" w:styleId="requirement">
    <w:name w:val="requirement"/>
    <w:basedOn w:val="Normal"/>
    <w:autoRedefine/>
    <w:pPr>
      <w:widowControl/>
      <w:tabs>
        <w:tab w:val="left" w:pos="720"/>
        <w:tab w:val="left" w:pos="1440"/>
      </w:tabs>
      <w:spacing w:before="240"/>
      <w:ind w:left="2160" w:hanging="1440"/>
      <w:jc w:val="both"/>
    </w:pPr>
    <w:rPr>
      <w:snapToGrid/>
      <w:szCs w:val="24"/>
    </w:rPr>
  </w:style>
  <w:style w:type="paragraph" w:styleId="List">
    <w:name w:val="List"/>
    <w:basedOn w:val="Normal"/>
    <w:pPr>
      <w:widowControl/>
      <w:numPr>
        <w:numId w:val="11"/>
      </w:numPr>
      <w:ind w:left="714" w:hanging="357"/>
    </w:pPr>
    <w:rPr>
      <w:snapToGrid/>
      <w:szCs w:val="24"/>
    </w:rPr>
  </w:style>
  <w:style w:type="paragraph" w:styleId="ListNumber">
    <w:name w:val="List Number"/>
    <w:pPr>
      <w:numPr>
        <w:numId w:val="9"/>
      </w:numPr>
      <w:spacing w:before="40"/>
    </w:pPr>
  </w:style>
  <w:style w:type="character" w:customStyle="1" w:styleId="docemphroman">
    <w:name w:val="docemphroman"/>
    <w:basedOn w:val="DefaultParagraphFont"/>
  </w:style>
  <w:style w:type="paragraph" w:styleId="DocumentMap">
    <w:name w:val="Document Map"/>
    <w:basedOn w:val="Normal"/>
    <w:semiHidden/>
    <w:pPr>
      <w:shd w:val="clear" w:color="auto" w:fill="000080"/>
    </w:pPr>
    <w:rPr>
      <w:rFonts w:ascii="Tahoma" w:hAnsi="Tahoma" w:cs="Tahoma"/>
    </w:rPr>
  </w:style>
  <w:style w:type="paragraph" w:styleId="CommentSubject">
    <w:name w:val="annotation subject"/>
    <w:basedOn w:val="CommentText"/>
    <w:next w:val="CommentText"/>
    <w:semiHidden/>
    <w:rsid w:val="008C6AAC"/>
    <w:pPr>
      <w:widowControl w:val="0"/>
      <w:spacing w:before="120"/>
      <w:jc w:val="left"/>
    </w:pPr>
    <w:rPr>
      <w:rFonts w:ascii="Arial" w:hAnsi="Arial"/>
      <w:b/>
      <w:bCs/>
      <w:snapToGrid w:val="0"/>
    </w:rPr>
  </w:style>
  <w:style w:type="paragraph" w:styleId="BalloonText">
    <w:name w:val="Balloon Text"/>
    <w:basedOn w:val="Normal"/>
    <w:semiHidden/>
    <w:rsid w:val="008C6AAC"/>
    <w:rPr>
      <w:rFonts w:ascii="Tahoma" w:hAnsi="Tahoma" w:cs="Tahoma"/>
      <w:sz w:val="16"/>
      <w:szCs w:val="16"/>
    </w:rPr>
  </w:style>
  <w:style w:type="paragraph" w:customStyle="1" w:styleId="TableData12">
    <w:name w:val="TableData12"/>
    <w:basedOn w:val="Normal"/>
    <w:uiPriority w:val="99"/>
    <w:rsid w:val="00AC1F1B"/>
    <w:pPr>
      <w:spacing w:line="312" w:lineRule="auto"/>
      <w:ind w:left="0" w:right="11"/>
      <w:jc w:val="both"/>
    </w:pPr>
    <w:rPr>
      <w:rFonts w:ascii="Verdana" w:hAnsi="Verdana"/>
      <w:sz w:val="20"/>
    </w:rPr>
  </w:style>
  <w:style w:type="character" w:customStyle="1" w:styleId="FooterChar">
    <w:name w:val="Footer Char"/>
    <w:link w:val="Footer"/>
    <w:uiPriority w:val="99"/>
    <w:rsid w:val="00A601A6"/>
    <w:rPr>
      <w:snapToGrid w:val="0"/>
      <w:sz w:val="24"/>
    </w:rPr>
  </w:style>
  <w:style w:type="paragraph" w:customStyle="1" w:styleId="comment">
    <w:name w:val="comment"/>
    <w:basedOn w:val="Normal"/>
    <w:rsid w:val="00F44363"/>
    <w:pPr>
      <w:widowControl/>
      <w:ind w:left="720"/>
    </w:pPr>
    <w:rPr>
      <w:rFonts w:ascii="Arial" w:eastAsia="MS Mincho" w:hAnsi="Arial" w:cs="Arial"/>
      <w:bCs/>
      <w:i/>
      <w:sz w:val="20"/>
      <w:lang w:eastAsia="ja-JP"/>
    </w:rPr>
  </w:style>
  <w:style w:type="table" w:styleId="TableGrid">
    <w:name w:val="Table Grid"/>
    <w:basedOn w:val="TableNormal"/>
    <w:rsid w:val="005B72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z-text">
    <w:name w:val="z-text"/>
    <w:rsid w:val="00A23E1A"/>
  </w:style>
  <w:style w:type="paragraph" w:styleId="ListParagraph">
    <w:name w:val="List Paragraph"/>
    <w:aliases w:val="List Paragraph 1,My checklist,Norm,liet ke,Paragraph,Đoạn của Danh sách,List Paragraph11,Đoạn c𞹺Danh sách,List Paragraph111,Nga 3,List Paragraph21,Ðoạn c𞹺Danh sách,bullet 1,List Paragraph1,List Paragraph2,abc,Bullet L1,chu trong hinh,lp"/>
    <w:basedOn w:val="Normal"/>
    <w:link w:val="ListParagraphChar"/>
    <w:uiPriority w:val="34"/>
    <w:qFormat/>
    <w:rsid w:val="00D97FC2"/>
    <w:pPr>
      <w:widowControl/>
      <w:spacing w:before="0" w:line="312" w:lineRule="auto"/>
      <w:ind w:left="720"/>
    </w:pPr>
    <w:rPr>
      <w:rFonts w:eastAsia="Calibri" w:cs="Calibri"/>
      <w:snapToGrid/>
      <w:szCs w:val="22"/>
    </w:rPr>
  </w:style>
  <w:style w:type="paragraph" w:styleId="NormalWeb">
    <w:name w:val="Normal (Web)"/>
    <w:basedOn w:val="Normal"/>
    <w:uiPriority w:val="99"/>
    <w:unhideWhenUsed/>
    <w:rsid w:val="000474F3"/>
    <w:pPr>
      <w:widowControl/>
      <w:spacing w:before="100" w:beforeAutospacing="1" w:after="100" w:afterAutospacing="1" w:line="240" w:lineRule="auto"/>
      <w:ind w:left="0"/>
    </w:pPr>
    <w:rPr>
      <w:snapToGrid/>
      <w:szCs w:val="24"/>
    </w:rPr>
  </w:style>
  <w:style w:type="character" w:customStyle="1" w:styleId="CommentTextChar">
    <w:name w:val="Comment Text Char"/>
    <w:link w:val="CommentText"/>
    <w:semiHidden/>
    <w:rsid w:val="00047F48"/>
    <w:rPr>
      <w:rFonts w:ascii=".VnTime" w:hAnsi=".VnTime"/>
      <w:sz w:val="24"/>
    </w:rPr>
  </w:style>
  <w:style w:type="character" w:customStyle="1" w:styleId="Heading2Char">
    <w:name w:val="Heading 2 Char"/>
    <w:aliases w:val="l2 Char,H2 Char,h21 Char,HD2 Char"/>
    <w:link w:val="Heading2"/>
    <w:rsid w:val="0009125A"/>
    <w:rPr>
      <w:b/>
      <w:snapToGrid w:val="0"/>
      <w:sz w:val="28"/>
    </w:rPr>
  </w:style>
  <w:style w:type="character" w:customStyle="1" w:styleId="Heading3Char">
    <w:name w:val="Heading 3 Char"/>
    <w:aliases w:val="h3 Char,h31 Char1,h31 Char Char"/>
    <w:link w:val="Heading3"/>
    <w:rsid w:val="00D03969"/>
    <w:rPr>
      <w:b/>
      <w:i/>
      <w:snapToGrid w:val="0"/>
      <w:sz w:val="26"/>
    </w:rPr>
  </w:style>
  <w:style w:type="character" w:customStyle="1" w:styleId="fontstyle01">
    <w:name w:val="fontstyle01"/>
    <w:rsid w:val="000A3EFB"/>
    <w:rPr>
      <w:rFonts w:ascii="Times New Roman" w:hAnsi="Times New Roman" w:cs="Times New Roman" w:hint="default"/>
      <w:b w:val="0"/>
      <w:bCs w:val="0"/>
      <w:i w:val="0"/>
      <w:iCs w:val="0"/>
      <w:color w:val="000000"/>
      <w:sz w:val="28"/>
      <w:szCs w:val="28"/>
    </w:rPr>
  </w:style>
  <w:style w:type="character" w:customStyle="1" w:styleId="fontstyle21">
    <w:name w:val="fontstyle21"/>
    <w:rsid w:val="000A3EFB"/>
    <w:rPr>
      <w:rFonts w:ascii="Wingdings" w:hAnsi="Wingdings" w:hint="default"/>
      <w:b w:val="0"/>
      <w:bCs w:val="0"/>
      <w:i w:val="0"/>
      <w:iCs w:val="0"/>
      <w:color w:val="000000"/>
      <w:sz w:val="28"/>
      <w:szCs w:val="28"/>
    </w:rPr>
  </w:style>
  <w:style w:type="character" w:customStyle="1" w:styleId="Heading4Char">
    <w:name w:val="Heading 4 Char"/>
    <w:aliases w:val="h4 Char,h41 Char,h41 + Before:  6 pt Char,Line spacing:  Multiple 1.3 li Char,标题 4 Char Char,heading 4 Char2,ZZZ Char,heading 4 Char Char,标题 4 Char Char Char Char,标题 4 Char Char Char Char Char Char Char Char Char Char,标题 41 Char,ZZZ1 Char"/>
    <w:link w:val="Heading4"/>
    <w:rsid w:val="00686300"/>
    <w:rPr>
      <w:i/>
      <w:snapToGrid w:val="0"/>
      <w:sz w:val="26"/>
    </w:rPr>
  </w:style>
  <w:style w:type="character" w:customStyle="1" w:styleId="Heading5Char">
    <w:name w:val="Heading 5 Char"/>
    <w:link w:val="Heading5"/>
    <w:rsid w:val="00686300"/>
    <w:rPr>
      <w:b/>
      <w:snapToGrid w:val="0"/>
      <w:sz w:val="24"/>
    </w:rPr>
  </w:style>
  <w:style w:type="character" w:customStyle="1" w:styleId="Heading1Char">
    <w:name w:val="Heading 1 Char"/>
    <w:aliases w:val="Heading 1(Report Only) Char,Chapter Char,Heading 1(Report Only)1 Char,Chapter1 Char,H1 Char"/>
    <w:link w:val="Heading1"/>
    <w:uiPriority w:val="9"/>
    <w:rsid w:val="00420DEC"/>
    <w:rPr>
      <w:b/>
      <w:snapToGrid w:val="0"/>
      <w:kern w:val="28"/>
      <w:sz w:val="24"/>
    </w:rPr>
  </w:style>
  <w:style w:type="character" w:customStyle="1" w:styleId="NormalIndentChar">
    <w:name w:val="Normal Indent Char"/>
    <w:link w:val="NormalIndent"/>
    <w:locked/>
    <w:rsid w:val="00561F89"/>
    <w:rPr>
      <w:snapToGrid w:val="0"/>
      <w:sz w:val="26"/>
      <w:szCs w:val="24"/>
    </w:rPr>
  </w:style>
  <w:style w:type="character" w:customStyle="1" w:styleId="ListParagraphChar">
    <w:name w:val="List Paragraph Char"/>
    <w:aliases w:val="List Paragraph 1 Char,My checklist Char,Norm Char,liet ke Char,Paragraph Char,Đoạn của Danh sách Char,List Paragraph11 Char,Đoạn c𞹺Danh sách Char,List Paragraph111 Char,Nga 3 Char,List Paragraph21 Char,Ðoạn c𞹺Danh sách Char,lp Char"/>
    <w:link w:val="ListParagraph"/>
    <w:uiPriority w:val="34"/>
    <w:qFormat/>
    <w:locked/>
    <w:rsid w:val="00653D54"/>
    <w:rPr>
      <w:rFonts w:eastAsia="Calibri" w:cs="Calibri"/>
      <w:sz w:val="24"/>
      <w:szCs w:val="22"/>
    </w:rPr>
  </w:style>
  <w:style w:type="character" w:customStyle="1" w:styleId="1VanbanChar">
    <w:name w:val="1.Vanban Char"/>
    <w:link w:val="1Vanban"/>
    <w:locked/>
    <w:rsid w:val="00653D54"/>
    <w:rPr>
      <w:rFonts w:ascii="MS Mincho" w:eastAsia="MS Mincho" w:hAnsi="MS Mincho"/>
      <w:sz w:val="28"/>
      <w:szCs w:val="28"/>
      <w:lang w:val="nb-NO"/>
    </w:rPr>
  </w:style>
  <w:style w:type="paragraph" w:customStyle="1" w:styleId="1Vanban">
    <w:name w:val="1.Vanban"/>
    <w:basedOn w:val="Normal"/>
    <w:link w:val="1VanbanChar"/>
    <w:qFormat/>
    <w:rsid w:val="00653D54"/>
    <w:pPr>
      <w:widowControl/>
      <w:spacing w:before="0" w:after="120" w:line="288" w:lineRule="auto"/>
      <w:ind w:left="0" w:firstLine="714"/>
      <w:jc w:val="both"/>
    </w:pPr>
    <w:rPr>
      <w:rFonts w:ascii="MS Mincho" w:eastAsia="MS Mincho" w:hAnsi="MS Mincho"/>
      <w:snapToGrid/>
      <w:sz w:val="28"/>
      <w:szCs w:val="28"/>
      <w:lang w:val="nb-NO"/>
    </w:rPr>
  </w:style>
  <w:style w:type="character" w:customStyle="1" w:styleId="BangChar">
    <w:name w:val="Bang Char"/>
    <w:link w:val="Bang"/>
    <w:rsid w:val="00C9017F"/>
    <w:rPr>
      <w:sz w:val="18"/>
    </w:rPr>
  </w:style>
  <w:style w:type="character" w:styleId="Emphasis">
    <w:name w:val="Emphasis"/>
    <w:basedOn w:val="DefaultParagraphFont"/>
    <w:uiPriority w:val="20"/>
    <w:qFormat/>
    <w:rsid w:val="00E31BFC"/>
    <w:rPr>
      <w:i/>
      <w:iCs/>
    </w:rPr>
  </w:style>
  <w:style w:type="paragraph" w:styleId="Revision">
    <w:name w:val="Revision"/>
    <w:hidden/>
    <w:uiPriority w:val="99"/>
    <w:semiHidden/>
    <w:rsid w:val="003A5D9A"/>
    <w:rPr>
      <w:snapToGrid w:val="0"/>
      <w:sz w:val="24"/>
    </w:rPr>
  </w:style>
  <w:style w:type="paragraph" w:styleId="TOCHeading">
    <w:name w:val="TOC Heading"/>
    <w:basedOn w:val="Heading1"/>
    <w:next w:val="Normal"/>
    <w:uiPriority w:val="39"/>
    <w:unhideWhenUsed/>
    <w:qFormat/>
    <w:rsid w:val="001F00C9"/>
    <w:pPr>
      <w:keepLines/>
      <w:widowControl/>
      <w:numPr>
        <w:numId w:val="0"/>
      </w:numPr>
      <w:spacing w:before="240" w:after="0" w:line="259" w:lineRule="auto"/>
      <w:outlineLvl w:val="9"/>
    </w:pPr>
    <w:rPr>
      <w:rFonts w:asciiTheme="majorHAnsi" w:eastAsiaTheme="majorEastAsia" w:hAnsiTheme="majorHAnsi" w:cstheme="majorBidi"/>
      <w:b w:val="0"/>
      <w:snapToGrid/>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132099">
      <w:bodyDiv w:val="1"/>
      <w:marLeft w:val="0"/>
      <w:marRight w:val="0"/>
      <w:marTop w:val="0"/>
      <w:marBottom w:val="0"/>
      <w:divBdr>
        <w:top w:val="none" w:sz="0" w:space="0" w:color="auto"/>
        <w:left w:val="none" w:sz="0" w:space="0" w:color="auto"/>
        <w:bottom w:val="none" w:sz="0" w:space="0" w:color="auto"/>
        <w:right w:val="none" w:sz="0" w:space="0" w:color="auto"/>
      </w:divBdr>
    </w:div>
    <w:div w:id="120193768">
      <w:bodyDiv w:val="1"/>
      <w:marLeft w:val="0"/>
      <w:marRight w:val="0"/>
      <w:marTop w:val="0"/>
      <w:marBottom w:val="0"/>
      <w:divBdr>
        <w:top w:val="none" w:sz="0" w:space="0" w:color="auto"/>
        <w:left w:val="none" w:sz="0" w:space="0" w:color="auto"/>
        <w:bottom w:val="none" w:sz="0" w:space="0" w:color="auto"/>
        <w:right w:val="none" w:sz="0" w:space="0" w:color="auto"/>
      </w:divBdr>
    </w:div>
    <w:div w:id="145702819">
      <w:bodyDiv w:val="1"/>
      <w:marLeft w:val="0"/>
      <w:marRight w:val="0"/>
      <w:marTop w:val="0"/>
      <w:marBottom w:val="0"/>
      <w:divBdr>
        <w:top w:val="none" w:sz="0" w:space="0" w:color="auto"/>
        <w:left w:val="none" w:sz="0" w:space="0" w:color="auto"/>
        <w:bottom w:val="none" w:sz="0" w:space="0" w:color="auto"/>
        <w:right w:val="none" w:sz="0" w:space="0" w:color="auto"/>
      </w:divBdr>
    </w:div>
    <w:div w:id="206450415">
      <w:bodyDiv w:val="1"/>
      <w:marLeft w:val="0"/>
      <w:marRight w:val="0"/>
      <w:marTop w:val="0"/>
      <w:marBottom w:val="0"/>
      <w:divBdr>
        <w:top w:val="none" w:sz="0" w:space="0" w:color="auto"/>
        <w:left w:val="none" w:sz="0" w:space="0" w:color="auto"/>
        <w:bottom w:val="none" w:sz="0" w:space="0" w:color="auto"/>
        <w:right w:val="none" w:sz="0" w:space="0" w:color="auto"/>
      </w:divBdr>
    </w:div>
    <w:div w:id="238760490">
      <w:bodyDiv w:val="1"/>
      <w:marLeft w:val="0"/>
      <w:marRight w:val="0"/>
      <w:marTop w:val="0"/>
      <w:marBottom w:val="0"/>
      <w:divBdr>
        <w:top w:val="none" w:sz="0" w:space="0" w:color="auto"/>
        <w:left w:val="none" w:sz="0" w:space="0" w:color="auto"/>
        <w:bottom w:val="none" w:sz="0" w:space="0" w:color="auto"/>
        <w:right w:val="none" w:sz="0" w:space="0" w:color="auto"/>
      </w:divBdr>
    </w:div>
    <w:div w:id="259260547">
      <w:bodyDiv w:val="1"/>
      <w:marLeft w:val="0"/>
      <w:marRight w:val="0"/>
      <w:marTop w:val="0"/>
      <w:marBottom w:val="0"/>
      <w:divBdr>
        <w:top w:val="none" w:sz="0" w:space="0" w:color="auto"/>
        <w:left w:val="none" w:sz="0" w:space="0" w:color="auto"/>
        <w:bottom w:val="none" w:sz="0" w:space="0" w:color="auto"/>
        <w:right w:val="none" w:sz="0" w:space="0" w:color="auto"/>
      </w:divBdr>
    </w:div>
    <w:div w:id="278029624">
      <w:bodyDiv w:val="1"/>
      <w:marLeft w:val="0"/>
      <w:marRight w:val="0"/>
      <w:marTop w:val="0"/>
      <w:marBottom w:val="0"/>
      <w:divBdr>
        <w:top w:val="none" w:sz="0" w:space="0" w:color="auto"/>
        <w:left w:val="none" w:sz="0" w:space="0" w:color="auto"/>
        <w:bottom w:val="none" w:sz="0" w:space="0" w:color="auto"/>
        <w:right w:val="none" w:sz="0" w:space="0" w:color="auto"/>
      </w:divBdr>
    </w:div>
    <w:div w:id="289939246">
      <w:bodyDiv w:val="1"/>
      <w:marLeft w:val="0"/>
      <w:marRight w:val="0"/>
      <w:marTop w:val="0"/>
      <w:marBottom w:val="0"/>
      <w:divBdr>
        <w:top w:val="none" w:sz="0" w:space="0" w:color="auto"/>
        <w:left w:val="none" w:sz="0" w:space="0" w:color="auto"/>
        <w:bottom w:val="none" w:sz="0" w:space="0" w:color="auto"/>
        <w:right w:val="none" w:sz="0" w:space="0" w:color="auto"/>
      </w:divBdr>
    </w:div>
    <w:div w:id="307907402">
      <w:bodyDiv w:val="1"/>
      <w:marLeft w:val="0"/>
      <w:marRight w:val="0"/>
      <w:marTop w:val="0"/>
      <w:marBottom w:val="0"/>
      <w:divBdr>
        <w:top w:val="none" w:sz="0" w:space="0" w:color="auto"/>
        <w:left w:val="none" w:sz="0" w:space="0" w:color="auto"/>
        <w:bottom w:val="none" w:sz="0" w:space="0" w:color="auto"/>
        <w:right w:val="none" w:sz="0" w:space="0" w:color="auto"/>
      </w:divBdr>
    </w:div>
    <w:div w:id="389504934">
      <w:bodyDiv w:val="1"/>
      <w:marLeft w:val="0"/>
      <w:marRight w:val="0"/>
      <w:marTop w:val="0"/>
      <w:marBottom w:val="0"/>
      <w:divBdr>
        <w:top w:val="none" w:sz="0" w:space="0" w:color="auto"/>
        <w:left w:val="none" w:sz="0" w:space="0" w:color="auto"/>
        <w:bottom w:val="none" w:sz="0" w:space="0" w:color="auto"/>
        <w:right w:val="none" w:sz="0" w:space="0" w:color="auto"/>
      </w:divBdr>
    </w:div>
    <w:div w:id="404186739">
      <w:bodyDiv w:val="1"/>
      <w:marLeft w:val="0"/>
      <w:marRight w:val="0"/>
      <w:marTop w:val="0"/>
      <w:marBottom w:val="0"/>
      <w:divBdr>
        <w:top w:val="none" w:sz="0" w:space="0" w:color="auto"/>
        <w:left w:val="none" w:sz="0" w:space="0" w:color="auto"/>
        <w:bottom w:val="none" w:sz="0" w:space="0" w:color="auto"/>
        <w:right w:val="none" w:sz="0" w:space="0" w:color="auto"/>
      </w:divBdr>
    </w:div>
    <w:div w:id="407075656">
      <w:bodyDiv w:val="1"/>
      <w:marLeft w:val="0"/>
      <w:marRight w:val="0"/>
      <w:marTop w:val="0"/>
      <w:marBottom w:val="0"/>
      <w:divBdr>
        <w:top w:val="none" w:sz="0" w:space="0" w:color="auto"/>
        <w:left w:val="none" w:sz="0" w:space="0" w:color="auto"/>
        <w:bottom w:val="none" w:sz="0" w:space="0" w:color="auto"/>
        <w:right w:val="none" w:sz="0" w:space="0" w:color="auto"/>
      </w:divBdr>
      <w:divsChild>
        <w:div w:id="1598513846">
          <w:marLeft w:val="0"/>
          <w:marRight w:val="0"/>
          <w:marTop w:val="0"/>
          <w:marBottom w:val="0"/>
          <w:divBdr>
            <w:top w:val="none" w:sz="0" w:space="0" w:color="auto"/>
            <w:left w:val="none" w:sz="0" w:space="0" w:color="auto"/>
            <w:bottom w:val="none" w:sz="0" w:space="0" w:color="auto"/>
            <w:right w:val="none" w:sz="0" w:space="0" w:color="auto"/>
          </w:divBdr>
        </w:div>
      </w:divsChild>
    </w:div>
    <w:div w:id="429547267">
      <w:bodyDiv w:val="1"/>
      <w:marLeft w:val="0"/>
      <w:marRight w:val="0"/>
      <w:marTop w:val="0"/>
      <w:marBottom w:val="0"/>
      <w:divBdr>
        <w:top w:val="none" w:sz="0" w:space="0" w:color="auto"/>
        <w:left w:val="none" w:sz="0" w:space="0" w:color="auto"/>
        <w:bottom w:val="none" w:sz="0" w:space="0" w:color="auto"/>
        <w:right w:val="none" w:sz="0" w:space="0" w:color="auto"/>
      </w:divBdr>
    </w:div>
    <w:div w:id="482547885">
      <w:bodyDiv w:val="1"/>
      <w:marLeft w:val="0"/>
      <w:marRight w:val="0"/>
      <w:marTop w:val="0"/>
      <w:marBottom w:val="0"/>
      <w:divBdr>
        <w:top w:val="none" w:sz="0" w:space="0" w:color="auto"/>
        <w:left w:val="none" w:sz="0" w:space="0" w:color="auto"/>
        <w:bottom w:val="none" w:sz="0" w:space="0" w:color="auto"/>
        <w:right w:val="none" w:sz="0" w:space="0" w:color="auto"/>
      </w:divBdr>
    </w:div>
    <w:div w:id="486212688">
      <w:bodyDiv w:val="1"/>
      <w:marLeft w:val="0"/>
      <w:marRight w:val="0"/>
      <w:marTop w:val="0"/>
      <w:marBottom w:val="0"/>
      <w:divBdr>
        <w:top w:val="none" w:sz="0" w:space="0" w:color="auto"/>
        <w:left w:val="none" w:sz="0" w:space="0" w:color="auto"/>
        <w:bottom w:val="none" w:sz="0" w:space="0" w:color="auto"/>
        <w:right w:val="none" w:sz="0" w:space="0" w:color="auto"/>
      </w:divBdr>
    </w:div>
    <w:div w:id="489173301">
      <w:bodyDiv w:val="1"/>
      <w:marLeft w:val="0"/>
      <w:marRight w:val="0"/>
      <w:marTop w:val="0"/>
      <w:marBottom w:val="0"/>
      <w:divBdr>
        <w:top w:val="none" w:sz="0" w:space="0" w:color="auto"/>
        <w:left w:val="none" w:sz="0" w:space="0" w:color="auto"/>
        <w:bottom w:val="none" w:sz="0" w:space="0" w:color="auto"/>
        <w:right w:val="none" w:sz="0" w:space="0" w:color="auto"/>
      </w:divBdr>
    </w:div>
    <w:div w:id="562833754">
      <w:bodyDiv w:val="1"/>
      <w:marLeft w:val="0"/>
      <w:marRight w:val="0"/>
      <w:marTop w:val="0"/>
      <w:marBottom w:val="0"/>
      <w:divBdr>
        <w:top w:val="none" w:sz="0" w:space="0" w:color="auto"/>
        <w:left w:val="none" w:sz="0" w:space="0" w:color="auto"/>
        <w:bottom w:val="none" w:sz="0" w:space="0" w:color="auto"/>
        <w:right w:val="none" w:sz="0" w:space="0" w:color="auto"/>
      </w:divBdr>
    </w:div>
    <w:div w:id="565189040">
      <w:bodyDiv w:val="1"/>
      <w:marLeft w:val="0"/>
      <w:marRight w:val="0"/>
      <w:marTop w:val="0"/>
      <w:marBottom w:val="0"/>
      <w:divBdr>
        <w:top w:val="none" w:sz="0" w:space="0" w:color="auto"/>
        <w:left w:val="none" w:sz="0" w:space="0" w:color="auto"/>
        <w:bottom w:val="none" w:sz="0" w:space="0" w:color="auto"/>
        <w:right w:val="none" w:sz="0" w:space="0" w:color="auto"/>
      </w:divBdr>
    </w:div>
    <w:div w:id="579680011">
      <w:bodyDiv w:val="1"/>
      <w:marLeft w:val="0"/>
      <w:marRight w:val="0"/>
      <w:marTop w:val="0"/>
      <w:marBottom w:val="0"/>
      <w:divBdr>
        <w:top w:val="none" w:sz="0" w:space="0" w:color="auto"/>
        <w:left w:val="none" w:sz="0" w:space="0" w:color="auto"/>
        <w:bottom w:val="none" w:sz="0" w:space="0" w:color="auto"/>
        <w:right w:val="none" w:sz="0" w:space="0" w:color="auto"/>
      </w:divBdr>
    </w:div>
    <w:div w:id="690491870">
      <w:bodyDiv w:val="1"/>
      <w:marLeft w:val="0"/>
      <w:marRight w:val="0"/>
      <w:marTop w:val="0"/>
      <w:marBottom w:val="0"/>
      <w:divBdr>
        <w:top w:val="none" w:sz="0" w:space="0" w:color="auto"/>
        <w:left w:val="none" w:sz="0" w:space="0" w:color="auto"/>
        <w:bottom w:val="none" w:sz="0" w:space="0" w:color="auto"/>
        <w:right w:val="none" w:sz="0" w:space="0" w:color="auto"/>
      </w:divBdr>
    </w:div>
    <w:div w:id="794982247">
      <w:bodyDiv w:val="1"/>
      <w:marLeft w:val="0"/>
      <w:marRight w:val="0"/>
      <w:marTop w:val="0"/>
      <w:marBottom w:val="0"/>
      <w:divBdr>
        <w:top w:val="none" w:sz="0" w:space="0" w:color="auto"/>
        <w:left w:val="none" w:sz="0" w:space="0" w:color="auto"/>
        <w:bottom w:val="none" w:sz="0" w:space="0" w:color="auto"/>
        <w:right w:val="none" w:sz="0" w:space="0" w:color="auto"/>
      </w:divBdr>
    </w:div>
    <w:div w:id="806976428">
      <w:bodyDiv w:val="1"/>
      <w:marLeft w:val="0"/>
      <w:marRight w:val="0"/>
      <w:marTop w:val="0"/>
      <w:marBottom w:val="0"/>
      <w:divBdr>
        <w:top w:val="none" w:sz="0" w:space="0" w:color="auto"/>
        <w:left w:val="none" w:sz="0" w:space="0" w:color="auto"/>
        <w:bottom w:val="none" w:sz="0" w:space="0" w:color="auto"/>
        <w:right w:val="none" w:sz="0" w:space="0" w:color="auto"/>
      </w:divBdr>
    </w:div>
    <w:div w:id="812259193">
      <w:bodyDiv w:val="1"/>
      <w:marLeft w:val="0"/>
      <w:marRight w:val="0"/>
      <w:marTop w:val="0"/>
      <w:marBottom w:val="0"/>
      <w:divBdr>
        <w:top w:val="none" w:sz="0" w:space="0" w:color="auto"/>
        <w:left w:val="none" w:sz="0" w:space="0" w:color="auto"/>
        <w:bottom w:val="none" w:sz="0" w:space="0" w:color="auto"/>
        <w:right w:val="none" w:sz="0" w:space="0" w:color="auto"/>
      </w:divBdr>
    </w:div>
    <w:div w:id="815031126">
      <w:bodyDiv w:val="1"/>
      <w:marLeft w:val="0"/>
      <w:marRight w:val="0"/>
      <w:marTop w:val="0"/>
      <w:marBottom w:val="0"/>
      <w:divBdr>
        <w:top w:val="none" w:sz="0" w:space="0" w:color="auto"/>
        <w:left w:val="none" w:sz="0" w:space="0" w:color="auto"/>
        <w:bottom w:val="none" w:sz="0" w:space="0" w:color="auto"/>
        <w:right w:val="none" w:sz="0" w:space="0" w:color="auto"/>
      </w:divBdr>
    </w:div>
    <w:div w:id="837648157">
      <w:bodyDiv w:val="1"/>
      <w:marLeft w:val="0"/>
      <w:marRight w:val="0"/>
      <w:marTop w:val="0"/>
      <w:marBottom w:val="0"/>
      <w:divBdr>
        <w:top w:val="none" w:sz="0" w:space="0" w:color="auto"/>
        <w:left w:val="none" w:sz="0" w:space="0" w:color="auto"/>
        <w:bottom w:val="none" w:sz="0" w:space="0" w:color="auto"/>
        <w:right w:val="none" w:sz="0" w:space="0" w:color="auto"/>
      </w:divBdr>
    </w:div>
    <w:div w:id="840269274">
      <w:bodyDiv w:val="1"/>
      <w:marLeft w:val="0"/>
      <w:marRight w:val="0"/>
      <w:marTop w:val="0"/>
      <w:marBottom w:val="0"/>
      <w:divBdr>
        <w:top w:val="none" w:sz="0" w:space="0" w:color="auto"/>
        <w:left w:val="none" w:sz="0" w:space="0" w:color="auto"/>
        <w:bottom w:val="none" w:sz="0" w:space="0" w:color="auto"/>
        <w:right w:val="none" w:sz="0" w:space="0" w:color="auto"/>
      </w:divBdr>
    </w:div>
    <w:div w:id="862473569">
      <w:bodyDiv w:val="1"/>
      <w:marLeft w:val="0"/>
      <w:marRight w:val="0"/>
      <w:marTop w:val="0"/>
      <w:marBottom w:val="0"/>
      <w:divBdr>
        <w:top w:val="none" w:sz="0" w:space="0" w:color="auto"/>
        <w:left w:val="none" w:sz="0" w:space="0" w:color="auto"/>
        <w:bottom w:val="none" w:sz="0" w:space="0" w:color="auto"/>
        <w:right w:val="none" w:sz="0" w:space="0" w:color="auto"/>
      </w:divBdr>
    </w:div>
    <w:div w:id="871921170">
      <w:bodyDiv w:val="1"/>
      <w:marLeft w:val="0"/>
      <w:marRight w:val="0"/>
      <w:marTop w:val="0"/>
      <w:marBottom w:val="0"/>
      <w:divBdr>
        <w:top w:val="none" w:sz="0" w:space="0" w:color="auto"/>
        <w:left w:val="none" w:sz="0" w:space="0" w:color="auto"/>
        <w:bottom w:val="none" w:sz="0" w:space="0" w:color="auto"/>
        <w:right w:val="none" w:sz="0" w:space="0" w:color="auto"/>
      </w:divBdr>
    </w:div>
    <w:div w:id="960186318">
      <w:bodyDiv w:val="1"/>
      <w:marLeft w:val="0"/>
      <w:marRight w:val="0"/>
      <w:marTop w:val="0"/>
      <w:marBottom w:val="0"/>
      <w:divBdr>
        <w:top w:val="none" w:sz="0" w:space="0" w:color="auto"/>
        <w:left w:val="none" w:sz="0" w:space="0" w:color="auto"/>
        <w:bottom w:val="none" w:sz="0" w:space="0" w:color="auto"/>
        <w:right w:val="none" w:sz="0" w:space="0" w:color="auto"/>
      </w:divBdr>
    </w:div>
    <w:div w:id="990989676">
      <w:bodyDiv w:val="1"/>
      <w:marLeft w:val="0"/>
      <w:marRight w:val="0"/>
      <w:marTop w:val="0"/>
      <w:marBottom w:val="0"/>
      <w:divBdr>
        <w:top w:val="none" w:sz="0" w:space="0" w:color="auto"/>
        <w:left w:val="none" w:sz="0" w:space="0" w:color="auto"/>
        <w:bottom w:val="none" w:sz="0" w:space="0" w:color="auto"/>
        <w:right w:val="none" w:sz="0" w:space="0" w:color="auto"/>
      </w:divBdr>
    </w:div>
    <w:div w:id="1056928137">
      <w:bodyDiv w:val="1"/>
      <w:marLeft w:val="0"/>
      <w:marRight w:val="0"/>
      <w:marTop w:val="0"/>
      <w:marBottom w:val="0"/>
      <w:divBdr>
        <w:top w:val="none" w:sz="0" w:space="0" w:color="auto"/>
        <w:left w:val="none" w:sz="0" w:space="0" w:color="auto"/>
        <w:bottom w:val="none" w:sz="0" w:space="0" w:color="auto"/>
        <w:right w:val="none" w:sz="0" w:space="0" w:color="auto"/>
      </w:divBdr>
    </w:div>
    <w:div w:id="1063866537">
      <w:bodyDiv w:val="1"/>
      <w:marLeft w:val="0"/>
      <w:marRight w:val="0"/>
      <w:marTop w:val="0"/>
      <w:marBottom w:val="0"/>
      <w:divBdr>
        <w:top w:val="none" w:sz="0" w:space="0" w:color="auto"/>
        <w:left w:val="none" w:sz="0" w:space="0" w:color="auto"/>
        <w:bottom w:val="none" w:sz="0" w:space="0" w:color="auto"/>
        <w:right w:val="none" w:sz="0" w:space="0" w:color="auto"/>
      </w:divBdr>
    </w:div>
    <w:div w:id="1066533735">
      <w:bodyDiv w:val="1"/>
      <w:marLeft w:val="0"/>
      <w:marRight w:val="0"/>
      <w:marTop w:val="0"/>
      <w:marBottom w:val="0"/>
      <w:divBdr>
        <w:top w:val="none" w:sz="0" w:space="0" w:color="auto"/>
        <w:left w:val="none" w:sz="0" w:space="0" w:color="auto"/>
        <w:bottom w:val="none" w:sz="0" w:space="0" w:color="auto"/>
        <w:right w:val="none" w:sz="0" w:space="0" w:color="auto"/>
      </w:divBdr>
    </w:div>
    <w:div w:id="1080367012">
      <w:bodyDiv w:val="1"/>
      <w:marLeft w:val="0"/>
      <w:marRight w:val="0"/>
      <w:marTop w:val="0"/>
      <w:marBottom w:val="0"/>
      <w:divBdr>
        <w:top w:val="none" w:sz="0" w:space="0" w:color="auto"/>
        <w:left w:val="none" w:sz="0" w:space="0" w:color="auto"/>
        <w:bottom w:val="none" w:sz="0" w:space="0" w:color="auto"/>
        <w:right w:val="none" w:sz="0" w:space="0" w:color="auto"/>
      </w:divBdr>
    </w:div>
    <w:div w:id="1088965403">
      <w:bodyDiv w:val="1"/>
      <w:marLeft w:val="0"/>
      <w:marRight w:val="0"/>
      <w:marTop w:val="0"/>
      <w:marBottom w:val="0"/>
      <w:divBdr>
        <w:top w:val="none" w:sz="0" w:space="0" w:color="auto"/>
        <w:left w:val="none" w:sz="0" w:space="0" w:color="auto"/>
        <w:bottom w:val="none" w:sz="0" w:space="0" w:color="auto"/>
        <w:right w:val="none" w:sz="0" w:space="0" w:color="auto"/>
      </w:divBdr>
    </w:div>
    <w:div w:id="1101296467">
      <w:bodyDiv w:val="1"/>
      <w:marLeft w:val="0"/>
      <w:marRight w:val="0"/>
      <w:marTop w:val="0"/>
      <w:marBottom w:val="0"/>
      <w:divBdr>
        <w:top w:val="none" w:sz="0" w:space="0" w:color="auto"/>
        <w:left w:val="none" w:sz="0" w:space="0" w:color="auto"/>
        <w:bottom w:val="none" w:sz="0" w:space="0" w:color="auto"/>
        <w:right w:val="none" w:sz="0" w:space="0" w:color="auto"/>
      </w:divBdr>
    </w:div>
    <w:div w:id="1122456874">
      <w:bodyDiv w:val="1"/>
      <w:marLeft w:val="0"/>
      <w:marRight w:val="0"/>
      <w:marTop w:val="0"/>
      <w:marBottom w:val="0"/>
      <w:divBdr>
        <w:top w:val="none" w:sz="0" w:space="0" w:color="auto"/>
        <w:left w:val="none" w:sz="0" w:space="0" w:color="auto"/>
        <w:bottom w:val="none" w:sz="0" w:space="0" w:color="auto"/>
        <w:right w:val="none" w:sz="0" w:space="0" w:color="auto"/>
      </w:divBdr>
    </w:div>
    <w:div w:id="1142844268">
      <w:bodyDiv w:val="1"/>
      <w:marLeft w:val="0"/>
      <w:marRight w:val="0"/>
      <w:marTop w:val="0"/>
      <w:marBottom w:val="0"/>
      <w:divBdr>
        <w:top w:val="none" w:sz="0" w:space="0" w:color="auto"/>
        <w:left w:val="none" w:sz="0" w:space="0" w:color="auto"/>
        <w:bottom w:val="none" w:sz="0" w:space="0" w:color="auto"/>
        <w:right w:val="none" w:sz="0" w:space="0" w:color="auto"/>
      </w:divBdr>
    </w:div>
    <w:div w:id="1203593060">
      <w:bodyDiv w:val="1"/>
      <w:marLeft w:val="0"/>
      <w:marRight w:val="0"/>
      <w:marTop w:val="0"/>
      <w:marBottom w:val="0"/>
      <w:divBdr>
        <w:top w:val="none" w:sz="0" w:space="0" w:color="auto"/>
        <w:left w:val="none" w:sz="0" w:space="0" w:color="auto"/>
        <w:bottom w:val="none" w:sz="0" w:space="0" w:color="auto"/>
        <w:right w:val="none" w:sz="0" w:space="0" w:color="auto"/>
      </w:divBdr>
    </w:div>
    <w:div w:id="1221013247">
      <w:bodyDiv w:val="1"/>
      <w:marLeft w:val="0"/>
      <w:marRight w:val="0"/>
      <w:marTop w:val="0"/>
      <w:marBottom w:val="0"/>
      <w:divBdr>
        <w:top w:val="none" w:sz="0" w:space="0" w:color="auto"/>
        <w:left w:val="none" w:sz="0" w:space="0" w:color="auto"/>
        <w:bottom w:val="none" w:sz="0" w:space="0" w:color="auto"/>
        <w:right w:val="none" w:sz="0" w:space="0" w:color="auto"/>
      </w:divBdr>
    </w:div>
    <w:div w:id="1227958741">
      <w:bodyDiv w:val="1"/>
      <w:marLeft w:val="0"/>
      <w:marRight w:val="0"/>
      <w:marTop w:val="0"/>
      <w:marBottom w:val="0"/>
      <w:divBdr>
        <w:top w:val="none" w:sz="0" w:space="0" w:color="auto"/>
        <w:left w:val="none" w:sz="0" w:space="0" w:color="auto"/>
        <w:bottom w:val="none" w:sz="0" w:space="0" w:color="auto"/>
        <w:right w:val="none" w:sz="0" w:space="0" w:color="auto"/>
      </w:divBdr>
    </w:div>
    <w:div w:id="1228110603">
      <w:bodyDiv w:val="1"/>
      <w:marLeft w:val="0"/>
      <w:marRight w:val="0"/>
      <w:marTop w:val="0"/>
      <w:marBottom w:val="0"/>
      <w:divBdr>
        <w:top w:val="none" w:sz="0" w:space="0" w:color="auto"/>
        <w:left w:val="none" w:sz="0" w:space="0" w:color="auto"/>
        <w:bottom w:val="none" w:sz="0" w:space="0" w:color="auto"/>
        <w:right w:val="none" w:sz="0" w:space="0" w:color="auto"/>
      </w:divBdr>
    </w:div>
    <w:div w:id="1259757104">
      <w:bodyDiv w:val="1"/>
      <w:marLeft w:val="0"/>
      <w:marRight w:val="0"/>
      <w:marTop w:val="0"/>
      <w:marBottom w:val="0"/>
      <w:divBdr>
        <w:top w:val="none" w:sz="0" w:space="0" w:color="auto"/>
        <w:left w:val="none" w:sz="0" w:space="0" w:color="auto"/>
        <w:bottom w:val="none" w:sz="0" w:space="0" w:color="auto"/>
        <w:right w:val="none" w:sz="0" w:space="0" w:color="auto"/>
      </w:divBdr>
    </w:div>
    <w:div w:id="1309046372">
      <w:bodyDiv w:val="1"/>
      <w:marLeft w:val="0"/>
      <w:marRight w:val="0"/>
      <w:marTop w:val="0"/>
      <w:marBottom w:val="0"/>
      <w:divBdr>
        <w:top w:val="none" w:sz="0" w:space="0" w:color="auto"/>
        <w:left w:val="none" w:sz="0" w:space="0" w:color="auto"/>
        <w:bottom w:val="none" w:sz="0" w:space="0" w:color="auto"/>
        <w:right w:val="none" w:sz="0" w:space="0" w:color="auto"/>
      </w:divBdr>
    </w:div>
    <w:div w:id="1447965793">
      <w:bodyDiv w:val="1"/>
      <w:marLeft w:val="0"/>
      <w:marRight w:val="0"/>
      <w:marTop w:val="0"/>
      <w:marBottom w:val="0"/>
      <w:divBdr>
        <w:top w:val="none" w:sz="0" w:space="0" w:color="auto"/>
        <w:left w:val="none" w:sz="0" w:space="0" w:color="auto"/>
        <w:bottom w:val="none" w:sz="0" w:space="0" w:color="auto"/>
        <w:right w:val="none" w:sz="0" w:space="0" w:color="auto"/>
      </w:divBdr>
    </w:div>
    <w:div w:id="1465346132">
      <w:bodyDiv w:val="1"/>
      <w:marLeft w:val="0"/>
      <w:marRight w:val="0"/>
      <w:marTop w:val="0"/>
      <w:marBottom w:val="0"/>
      <w:divBdr>
        <w:top w:val="none" w:sz="0" w:space="0" w:color="auto"/>
        <w:left w:val="none" w:sz="0" w:space="0" w:color="auto"/>
        <w:bottom w:val="none" w:sz="0" w:space="0" w:color="auto"/>
        <w:right w:val="none" w:sz="0" w:space="0" w:color="auto"/>
      </w:divBdr>
    </w:div>
    <w:div w:id="1578326891">
      <w:bodyDiv w:val="1"/>
      <w:marLeft w:val="0"/>
      <w:marRight w:val="0"/>
      <w:marTop w:val="0"/>
      <w:marBottom w:val="0"/>
      <w:divBdr>
        <w:top w:val="none" w:sz="0" w:space="0" w:color="auto"/>
        <w:left w:val="none" w:sz="0" w:space="0" w:color="auto"/>
        <w:bottom w:val="none" w:sz="0" w:space="0" w:color="auto"/>
        <w:right w:val="none" w:sz="0" w:space="0" w:color="auto"/>
      </w:divBdr>
    </w:div>
    <w:div w:id="1589578795">
      <w:bodyDiv w:val="1"/>
      <w:marLeft w:val="0"/>
      <w:marRight w:val="0"/>
      <w:marTop w:val="0"/>
      <w:marBottom w:val="0"/>
      <w:divBdr>
        <w:top w:val="none" w:sz="0" w:space="0" w:color="auto"/>
        <w:left w:val="none" w:sz="0" w:space="0" w:color="auto"/>
        <w:bottom w:val="none" w:sz="0" w:space="0" w:color="auto"/>
        <w:right w:val="none" w:sz="0" w:space="0" w:color="auto"/>
      </w:divBdr>
    </w:div>
    <w:div w:id="1598901262">
      <w:bodyDiv w:val="1"/>
      <w:marLeft w:val="0"/>
      <w:marRight w:val="0"/>
      <w:marTop w:val="0"/>
      <w:marBottom w:val="0"/>
      <w:divBdr>
        <w:top w:val="none" w:sz="0" w:space="0" w:color="auto"/>
        <w:left w:val="none" w:sz="0" w:space="0" w:color="auto"/>
        <w:bottom w:val="none" w:sz="0" w:space="0" w:color="auto"/>
        <w:right w:val="none" w:sz="0" w:space="0" w:color="auto"/>
      </w:divBdr>
    </w:div>
    <w:div w:id="1619799070">
      <w:bodyDiv w:val="1"/>
      <w:marLeft w:val="0"/>
      <w:marRight w:val="0"/>
      <w:marTop w:val="0"/>
      <w:marBottom w:val="0"/>
      <w:divBdr>
        <w:top w:val="none" w:sz="0" w:space="0" w:color="auto"/>
        <w:left w:val="none" w:sz="0" w:space="0" w:color="auto"/>
        <w:bottom w:val="none" w:sz="0" w:space="0" w:color="auto"/>
        <w:right w:val="none" w:sz="0" w:space="0" w:color="auto"/>
      </w:divBdr>
    </w:div>
    <w:div w:id="1649019229">
      <w:bodyDiv w:val="1"/>
      <w:marLeft w:val="0"/>
      <w:marRight w:val="0"/>
      <w:marTop w:val="0"/>
      <w:marBottom w:val="0"/>
      <w:divBdr>
        <w:top w:val="none" w:sz="0" w:space="0" w:color="auto"/>
        <w:left w:val="none" w:sz="0" w:space="0" w:color="auto"/>
        <w:bottom w:val="none" w:sz="0" w:space="0" w:color="auto"/>
        <w:right w:val="none" w:sz="0" w:space="0" w:color="auto"/>
      </w:divBdr>
    </w:div>
    <w:div w:id="1662394655">
      <w:bodyDiv w:val="1"/>
      <w:marLeft w:val="0"/>
      <w:marRight w:val="0"/>
      <w:marTop w:val="0"/>
      <w:marBottom w:val="0"/>
      <w:divBdr>
        <w:top w:val="none" w:sz="0" w:space="0" w:color="auto"/>
        <w:left w:val="none" w:sz="0" w:space="0" w:color="auto"/>
        <w:bottom w:val="none" w:sz="0" w:space="0" w:color="auto"/>
        <w:right w:val="none" w:sz="0" w:space="0" w:color="auto"/>
      </w:divBdr>
    </w:div>
    <w:div w:id="1693914957">
      <w:bodyDiv w:val="1"/>
      <w:marLeft w:val="0"/>
      <w:marRight w:val="0"/>
      <w:marTop w:val="0"/>
      <w:marBottom w:val="0"/>
      <w:divBdr>
        <w:top w:val="none" w:sz="0" w:space="0" w:color="auto"/>
        <w:left w:val="none" w:sz="0" w:space="0" w:color="auto"/>
        <w:bottom w:val="none" w:sz="0" w:space="0" w:color="auto"/>
        <w:right w:val="none" w:sz="0" w:space="0" w:color="auto"/>
      </w:divBdr>
    </w:div>
    <w:div w:id="1721976847">
      <w:bodyDiv w:val="1"/>
      <w:marLeft w:val="0"/>
      <w:marRight w:val="0"/>
      <w:marTop w:val="0"/>
      <w:marBottom w:val="0"/>
      <w:divBdr>
        <w:top w:val="none" w:sz="0" w:space="0" w:color="auto"/>
        <w:left w:val="none" w:sz="0" w:space="0" w:color="auto"/>
        <w:bottom w:val="none" w:sz="0" w:space="0" w:color="auto"/>
        <w:right w:val="none" w:sz="0" w:space="0" w:color="auto"/>
      </w:divBdr>
    </w:div>
    <w:div w:id="1731228854">
      <w:bodyDiv w:val="1"/>
      <w:marLeft w:val="0"/>
      <w:marRight w:val="0"/>
      <w:marTop w:val="0"/>
      <w:marBottom w:val="0"/>
      <w:divBdr>
        <w:top w:val="none" w:sz="0" w:space="0" w:color="auto"/>
        <w:left w:val="none" w:sz="0" w:space="0" w:color="auto"/>
        <w:bottom w:val="none" w:sz="0" w:space="0" w:color="auto"/>
        <w:right w:val="none" w:sz="0" w:space="0" w:color="auto"/>
      </w:divBdr>
    </w:div>
    <w:div w:id="1757090609">
      <w:bodyDiv w:val="1"/>
      <w:marLeft w:val="0"/>
      <w:marRight w:val="0"/>
      <w:marTop w:val="0"/>
      <w:marBottom w:val="0"/>
      <w:divBdr>
        <w:top w:val="none" w:sz="0" w:space="0" w:color="auto"/>
        <w:left w:val="none" w:sz="0" w:space="0" w:color="auto"/>
        <w:bottom w:val="none" w:sz="0" w:space="0" w:color="auto"/>
        <w:right w:val="none" w:sz="0" w:space="0" w:color="auto"/>
      </w:divBdr>
    </w:div>
    <w:div w:id="1809546304">
      <w:bodyDiv w:val="1"/>
      <w:marLeft w:val="0"/>
      <w:marRight w:val="0"/>
      <w:marTop w:val="0"/>
      <w:marBottom w:val="0"/>
      <w:divBdr>
        <w:top w:val="none" w:sz="0" w:space="0" w:color="auto"/>
        <w:left w:val="none" w:sz="0" w:space="0" w:color="auto"/>
        <w:bottom w:val="none" w:sz="0" w:space="0" w:color="auto"/>
        <w:right w:val="none" w:sz="0" w:space="0" w:color="auto"/>
      </w:divBdr>
    </w:div>
    <w:div w:id="1815638122">
      <w:bodyDiv w:val="1"/>
      <w:marLeft w:val="0"/>
      <w:marRight w:val="0"/>
      <w:marTop w:val="0"/>
      <w:marBottom w:val="0"/>
      <w:divBdr>
        <w:top w:val="none" w:sz="0" w:space="0" w:color="auto"/>
        <w:left w:val="none" w:sz="0" w:space="0" w:color="auto"/>
        <w:bottom w:val="none" w:sz="0" w:space="0" w:color="auto"/>
        <w:right w:val="none" w:sz="0" w:space="0" w:color="auto"/>
      </w:divBdr>
    </w:div>
    <w:div w:id="1816098324">
      <w:bodyDiv w:val="1"/>
      <w:marLeft w:val="0"/>
      <w:marRight w:val="0"/>
      <w:marTop w:val="0"/>
      <w:marBottom w:val="0"/>
      <w:divBdr>
        <w:top w:val="none" w:sz="0" w:space="0" w:color="auto"/>
        <w:left w:val="none" w:sz="0" w:space="0" w:color="auto"/>
        <w:bottom w:val="none" w:sz="0" w:space="0" w:color="auto"/>
        <w:right w:val="none" w:sz="0" w:space="0" w:color="auto"/>
      </w:divBdr>
    </w:div>
    <w:div w:id="1828473927">
      <w:bodyDiv w:val="1"/>
      <w:marLeft w:val="0"/>
      <w:marRight w:val="0"/>
      <w:marTop w:val="0"/>
      <w:marBottom w:val="0"/>
      <w:divBdr>
        <w:top w:val="none" w:sz="0" w:space="0" w:color="auto"/>
        <w:left w:val="none" w:sz="0" w:space="0" w:color="auto"/>
        <w:bottom w:val="none" w:sz="0" w:space="0" w:color="auto"/>
        <w:right w:val="none" w:sz="0" w:space="0" w:color="auto"/>
      </w:divBdr>
    </w:div>
    <w:div w:id="1865705026">
      <w:bodyDiv w:val="1"/>
      <w:marLeft w:val="0"/>
      <w:marRight w:val="0"/>
      <w:marTop w:val="0"/>
      <w:marBottom w:val="0"/>
      <w:divBdr>
        <w:top w:val="none" w:sz="0" w:space="0" w:color="auto"/>
        <w:left w:val="none" w:sz="0" w:space="0" w:color="auto"/>
        <w:bottom w:val="none" w:sz="0" w:space="0" w:color="auto"/>
        <w:right w:val="none" w:sz="0" w:space="0" w:color="auto"/>
      </w:divBdr>
    </w:div>
    <w:div w:id="1884320518">
      <w:bodyDiv w:val="1"/>
      <w:marLeft w:val="0"/>
      <w:marRight w:val="0"/>
      <w:marTop w:val="0"/>
      <w:marBottom w:val="0"/>
      <w:divBdr>
        <w:top w:val="none" w:sz="0" w:space="0" w:color="auto"/>
        <w:left w:val="none" w:sz="0" w:space="0" w:color="auto"/>
        <w:bottom w:val="none" w:sz="0" w:space="0" w:color="auto"/>
        <w:right w:val="none" w:sz="0" w:space="0" w:color="auto"/>
      </w:divBdr>
    </w:div>
    <w:div w:id="1926912354">
      <w:bodyDiv w:val="1"/>
      <w:marLeft w:val="0"/>
      <w:marRight w:val="0"/>
      <w:marTop w:val="0"/>
      <w:marBottom w:val="0"/>
      <w:divBdr>
        <w:top w:val="none" w:sz="0" w:space="0" w:color="auto"/>
        <w:left w:val="none" w:sz="0" w:space="0" w:color="auto"/>
        <w:bottom w:val="none" w:sz="0" w:space="0" w:color="auto"/>
        <w:right w:val="none" w:sz="0" w:space="0" w:color="auto"/>
      </w:divBdr>
    </w:div>
    <w:div w:id="1942570190">
      <w:bodyDiv w:val="1"/>
      <w:marLeft w:val="0"/>
      <w:marRight w:val="0"/>
      <w:marTop w:val="0"/>
      <w:marBottom w:val="0"/>
      <w:divBdr>
        <w:top w:val="none" w:sz="0" w:space="0" w:color="auto"/>
        <w:left w:val="none" w:sz="0" w:space="0" w:color="auto"/>
        <w:bottom w:val="none" w:sz="0" w:space="0" w:color="auto"/>
        <w:right w:val="none" w:sz="0" w:space="0" w:color="auto"/>
      </w:divBdr>
    </w:div>
    <w:div w:id="1955286814">
      <w:bodyDiv w:val="1"/>
      <w:marLeft w:val="0"/>
      <w:marRight w:val="0"/>
      <w:marTop w:val="0"/>
      <w:marBottom w:val="0"/>
      <w:divBdr>
        <w:top w:val="none" w:sz="0" w:space="0" w:color="auto"/>
        <w:left w:val="none" w:sz="0" w:space="0" w:color="auto"/>
        <w:bottom w:val="none" w:sz="0" w:space="0" w:color="auto"/>
        <w:right w:val="none" w:sz="0" w:space="0" w:color="auto"/>
      </w:divBdr>
      <w:divsChild>
        <w:div w:id="205606437">
          <w:marLeft w:val="0"/>
          <w:marRight w:val="0"/>
          <w:marTop w:val="0"/>
          <w:marBottom w:val="0"/>
          <w:divBdr>
            <w:top w:val="none" w:sz="0" w:space="0" w:color="auto"/>
            <w:left w:val="none" w:sz="0" w:space="0" w:color="auto"/>
            <w:bottom w:val="none" w:sz="0" w:space="0" w:color="auto"/>
            <w:right w:val="none" w:sz="0" w:space="0" w:color="auto"/>
          </w:divBdr>
        </w:div>
      </w:divsChild>
    </w:div>
    <w:div w:id="1961033854">
      <w:bodyDiv w:val="1"/>
      <w:marLeft w:val="0"/>
      <w:marRight w:val="0"/>
      <w:marTop w:val="0"/>
      <w:marBottom w:val="0"/>
      <w:divBdr>
        <w:top w:val="none" w:sz="0" w:space="0" w:color="auto"/>
        <w:left w:val="none" w:sz="0" w:space="0" w:color="auto"/>
        <w:bottom w:val="none" w:sz="0" w:space="0" w:color="auto"/>
        <w:right w:val="none" w:sz="0" w:space="0" w:color="auto"/>
      </w:divBdr>
    </w:div>
    <w:div w:id="1961061739">
      <w:bodyDiv w:val="1"/>
      <w:marLeft w:val="0"/>
      <w:marRight w:val="0"/>
      <w:marTop w:val="0"/>
      <w:marBottom w:val="0"/>
      <w:divBdr>
        <w:top w:val="none" w:sz="0" w:space="0" w:color="auto"/>
        <w:left w:val="none" w:sz="0" w:space="0" w:color="auto"/>
        <w:bottom w:val="none" w:sz="0" w:space="0" w:color="auto"/>
        <w:right w:val="none" w:sz="0" w:space="0" w:color="auto"/>
      </w:divBdr>
    </w:div>
    <w:div w:id="1991520000">
      <w:bodyDiv w:val="1"/>
      <w:marLeft w:val="0"/>
      <w:marRight w:val="0"/>
      <w:marTop w:val="0"/>
      <w:marBottom w:val="0"/>
      <w:divBdr>
        <w:top w:val="none" w:sz="0" w:space="0" w:color="auto"/>
        <w:left w:val="none" w:sz="0" w:space="0" w:color="auto"/>
        <w:bottom w:val="none" w:sz="0" w:space="0" w:color="auto"/>
        <w:right w:val="none" w:sz="0" w:space="0" w:color="auto"/>
      </w:divBdr>
    </w:div>
    <w:div w:id="1995717815">
      <w:bodyDiv w:val="1"/>
      <w:marLeft w:val="0"/>
      <w:marRight w:val="0"/>
      <w:marTop w:val="0"/>
      <w:marBottom w:val="0"/>
      <w:divBdr>
        <w:top w:val="none" w:sz="0" w:space="0" w:color="auto"/>
        <w:left w:val="none" w:sz="0" w:space="0" w:color="auto"/>
        <w:bottom w:val="none" w:sz="0" w:space="0" w:color="auto"/>
        <w:right w:val="none" w:sz="0" w:space="0" w:color="auto"/>
      </w:divBdr>
    </w:div>
    <w:div w:id="1999532237">
      <w:bodyDiv w:val="1"/>
      <w:marLeft w:val="0"/>
      <w:marRight w:val="0"/>
      <w:marTop w:val="0"/>
      <w:marBottom w:val="0"/>
      <w:divBdr>
        <w:top w:val="none" w:sz="0" w:space="0" w:color="auto"/>
        <w:left w:val="none" w:sz="0" w:space="0" w:color="auto"/>
        <w:bottom w:val="none" w:sz="0" w:space="0" w:color="auto"/>
        <w:right w:val="none" w:sz="0" w:space="0" w:color="auto"/>
      </w:divBdr>
    </w:div>
    <w:div w:id="2126072043">
      <w:bodyDiv w:val="1"/>
      <w:marLeft w:val="0"/>
      <w:marRight w:val="0"/>
      <w:marTop w:val="0"/>
      <w:marBottom w:val="0"/>
      <w:divBdr>
        <w:top w:val="none" w:sz="0" w:space="0" w:color="auto"/>
        <w:left w:val="none" w:sz="0" w:space="0" w:color="auto"/>
        <w:bottom w:val="none" w:sz="0" w:space="0" w:color="auto"/>
        <w:right w:val="none" w:sz="0" w:space="0" w:color="auto"/>
      </w:divBdr>
    </w:div>
    <w:div w:id="2132749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47" Type="http://schemas.microsoft.com/office/2016/09/relationships/commentsIds" Target="commentsId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 Id="rId48"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BTC-QLNS%20-%20Tai%20lieu%20phan%20tich%20yeu%20cau%20he%20thong%20V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B5C4E-9444-48C8-8DB4-A070A3063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BTC-QLNS - Tai lieu phan tich yeu cau he thong V1.0</Template>
  <TotalTime>8</TotalTime>
  <Pages>40</Pages>
  <Words>6472</Words>
  <Characters>36894</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lpstr>
    </vt:vector>
  </TitlesOfParts>
  <Manager/>
  <Company/>
  <LinksUpToDate>false</LinksUpToDate>
  <CharactersWithSpaces>43280</CharactersWithSpaces>
  <SharedDoc>false</SharedDoc>
  <HLinks>
    <vt:vector size="60" baseType="variant">
      <vt:variant>
        <vt:i4>1376309</vt:i4>
      </vt:variant>
      <vt:variant>
        <vt:i4>44</vt:i4>
      </vt:variant>
      <vt:variant>
        <vt:i4>0</vt:i4>
      </vt:variant>
      <vt:variant>
        <vt:i4>5</vt:i4>
      </vt:variant>
      <vt:variant>
        <vt:lpwstr/>
      </vt:variant>
      <vt:variant>
        <vt:lpwstr>_Toc62025466</vt:lpwstr>
      </vt:variant>
      <vt:variant>
        <vt:i4>1441845</vt:i4>
      </vt:variant>
      <vt:variant>
        <vt:i4>38</vt:i4>
      </vt:variant>
      <vt:variant>
        <vt:i4>0</vt:i4>
      </vt:variant>
      <vt:variant>
        <vt:i4>5</vt:i4>
      </vt:variant>
      <vt:variant>
        <vt:lpwstr/>
      </vt:variant>
      <vt:variant>
        <vt:lpwstr>_Toc62025465</vt:lpwstr>
      </vt:variant>
      <vt:variant>
        <vt:i4>1507381</vt:i4>
      </vt:variant>
      <vt:variant>
        <vt:i4>32</vt:i4>
      </vt:variant>
      <vt:variant>
        <vt:i4>0</vt:i4>
      </vt:variant>
      <vt:variant>
        <vt:i4>5</vt:i4>
      </vt:variant>
      <vt:variant>
        <vt:lpwstr/>
      </vt:variant>
      <vt:variant>
        <vt:lpwstr>_Toc62025464</vt:lpwstr>
      </vt:variant>
      <vt:variant>
        <vt:i4>1048629</vt:i4>
      </vt:variant>
      <vt:variant>
        <vt:i4>26</vt:i4>
      </vt:variant>
      <vt:variant>
        <vt:i4>0</vt:i4>
      </vt:variant>
      <vt:variant>
        <vt:i4>5</vt:i4>
      </vt:variant>
      <vt:variant>
        <vt:lpwstr/>
      </vt:variant>
      <vt:variant>
        <vt:lpwstr>_Toc62025463</vt:lpwstr>
      </vt:variant>
      <vt:variant>
        <vt:i4>1114165</vt:i4>
      </vt:variant>
      <vt:variant>
        <vt:i4>20</vt:i4>
      </vt:variant>
      <vt:variant>
        <vt:i4>0</vt:i4>
      </vt:variant>
      <vt:variant>
        <vt:i4>5</vt:i4>
      </vt:variant>
      <vt:variant>
        <vt:lpwstr/>
      </vt:variant>
      <vt:variant>
        <vt:lpwstr>_Toc62025462</vt:lpwstr>
      </vt:variant>
      <vt:variant>
        <vt:i4>1179701</vt:i4>
      </vt:variant>
      <vt:variant>
        <vt:i4>14</vt:i4>
      </vt:variant>
      <vt:variant>
        <vt:i4>0</vt:i4>
      </vt:variant>
      <vt:variant>
        <vt:i4>5</vt:i4>
      </vt:variant>
      <vt:variant>
        <vt:lpwstr/>
      </vt:variant>
      <vt:variant>
        <vt:lpwstr>_Toc62025461</vt:lpwstr>
      </vt:variant>
      <vt:variant>
        <vt:i4>1245237</vt:i4>
      </vt:variant>
      <vt:variant>
        <vt:i4>8</vt:i4>
      </vt:variant>
      <vt:variant>
        <vt:i4>0</vt:i4>
      </vt:variant>
      <vt:variant>
        <vt:i4>5</vt:i4>
      </vt:variant>
      <vt:variant>
        <vt:lpwstr/>
      </vt:variant>
      <vt:variant>
        <vt:lpwstr>_Toc62025460</vt:lpwstr>
      </vt:variant>
      <vt:variant>
        <vt:i4>1703990</vt:i4>
      </vt:variant>
      <vt:variant>
        <vt:i4>2</vt:i4>
      </vt:variant>
      <vt:variant>
        <vt:i4>0</vt:i4>
      </vt:variant>
      <vt:variant>
        <vt:i4>5</vt:i4>
      </vt:variant>
      <vt:variant>
        <vt:lpwstr/>
      </vt:variant>
      <vt:variant>
        <vt:lpwstr>_Toc62025459</vt:lpwstr>
      </vt:variant>
      <vt:variant>
        <vt:i4>7536760</vt:i4>
      </vt:variant>
      <vt:variant>
        <vt:i4>11014</vt:i4>
      </vt:variant>
      <vt:variant>
        <vt:i4>1029</vt:i4>
      </vt:variant>
      <vt:variant>
        <vt:i4>1</vt:i4>
      </vt:variant>
      <vt:variant>
        <vt:lpwstr>C:\Users\lamt\AppData\Local\Temp\SNAGHTML266f199.PNG</vt:lpwstr>
      </vt:variant>
      <vt:variant>
        <vt:lpwstr/>
      </vt:variant>
      <vt:variant>
        <vt:i4>7864378</vt:i4>
      </vt:variant>
      <vt:variant>
        <vt:i4>50232</vt:i4>
      </vt:variant>
      <vt:variant>
        <vt:i4>1031</vt:i4>
      </vt:variant>
      <vt:variant>
        <vt:i4>1</vt:i4>
      </vt:variant>
      <vt:variant>
        <vt:lpwstr>C:\Users\DELL\AppData\Local\Temp\SNAGHTML22cc8f00.PNG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maint</dc:creator>
  <cp:keywords/>
  <dc:description/>
  <cp:lastModifiedBy>admin</cp:lastModifiedBy>
  <cp:revision>4</cp:revision>
  <cp:lastPrinted>2013-03-08T08:45:00Z</cp:lastPrinted>
  <dcterms:created xsi:type="dcterms:W3CDTF">2025-07-02T09:52:00Z</dcterms:created>
  <dcterms:modified xsi:type="dcterms:W3CDTF">2025-07-02T10:00:00Z</dcterms:modified>
</cp:coreProperties>
</file>